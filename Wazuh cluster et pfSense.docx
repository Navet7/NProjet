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080" w:type="dxa"/>
        <w:tblInd w:w="637" w:type="dxa"/>
        <w:tblLayout w:type="fixed"/>
        <w:tblCellMar>
          <w:left w:w="70" w:type="dxa"/>
          <w:right w:w="70" w:type="dxa"/>
        </w:tblCellMar>
        <w:tblLook w:val="0000" w:firstRow="0" w:lastRow="0" w:firstColumn="0" w:lastColumn="0" w:noHBand="0" w:noVBand="0"/>
      </w:tblPr>
      <w:tblGrid>
        <w:gridCol w:w="4395"/>
        <w:gridCol w:w="3685"/>
      </w:tblGrid>
      <w:tr w:rsidR="0076029D" w14:paraId="2AB519AC" w14:textId="77777777" w:rsidTr="008D0BA1">
        <w:trPr>
          <w:cantSplit/>
          <w:trHeight w:val="2241"/>
        </w:trPr>
        <w:tc>
          <w:tcPr>
            <w:tcW w:w="8080" w:type="dxa"/>
            <w:gridSpan w:val="2"/>
            <w:tcBorders>
              <w:bottom w:val="nil"/>
            </w:tcBorders>
            <w:vAlign w:val="center"/>
          </w:tcPr>
          <w:p w14:paraId="143E0792" w14:textId="2CBF066D" w:rsidR="0076029D" w:rsidRDefault="001D4777" w:rsidP="001325A0">
            <w:pPr>
              <w:pStyle w:val="Titredudocument"/>
              <w:spacing w:after="80"/>
              <w:rPr>
                <w:u w:val="double"/>
              </w:rPr>
            </w:pPr>
            <w:r>
              <w:fldChar w:fldCharType="begin" w:fldLock="1"/>
            </w:r>
            <w:r>
              <w:instrText xml:space="preserve"> MACROBUTTON </w:instrText>
            </w:r>
            <w:r>
              <w:fldChar w:fldCharType="end"/>
            </w:r>
            <w:r w:rsidR="00347FD5">
              <w:t>pfSense Cluster avec Wazuh</w:t>
            </w:r>
            <w:r w:rsidR="00AD5A0F">
              <w:t xml:space="preserve"> </w:t>
            </w:r>
          </w:p>
        </w:tc>
      </w:tr>
      <w:tr w:rsidR="0076029D" w14:paraId="14567C0C" w14:textId="77777777" w:rsidTr="008D0BA1">
        <w:trPr>
          <w:cantSplit/>
          <w:trHeight w:hRule="exact" w:val="1800"/>
        </w:trPr>
        <w:tc>
          <w:tcPr>
            <w:tcW w:w="8080" w:type="dxa"/>
            <w:gridSpan w:val="2"/>
            <w:tcBorders>
              <w:top w:val="single" w:sz="12" w:space="0" w:color="808080"/>
              <w:left w:val="single" w:sz="12" w:space="0" w:color="808080"/>
              <w:right w:val="single" w:sz="12" w:space="0" w:color="808080"/>
            </w:tcBorders>
            <w:vAlign w:val="center"/>
          </w:tcPr>
          <w:p w14:paraId="00A6A6B7" w14:textId="6AAF8699" w:rsidR="0076029D" w:rsidRPr="00821D49" w:rsidRDefault="00347FD5" w:rsidP="00486755">
            <w:pPr>
              <w:pStyle w:val="Type-document"/>
              <w:rPr>
                <w:color w:val="0A9E97"/>
              </w:rPr>
            </w:pPr>
            <w:r>
              <w:rPr>
                <w:color w:val="0A9E97"/>
              </w:rPr>
              <w:t>Cluster de pfsense et Wazuh</w:t>
            </w:r>
            <w:r w:rsidR="00AD5A0F">
              <w:rPr>
                <w:color w:val="0A9E97"/>
              </w:rPr>
              <w:t xml:space="preserve"> </w:t>
            </w:r>
          </w:p>
        </w:tc>
      </w:tr>
      <w:tr w:rsidR="0076029D" w14:paraId="6B5F922E" w14:textId="77777777" w:rsidTr="008D0BA1">
        <w:trPr>
          <w:cantSplit/>
          <w:trHeight w:hRule="exact" w:val="4408"/>
        </w:trPr>
        <w:tc>
          <w:tcPr>
            <w:tcW w:w="8080" w:type="dxa"/>
            <w:gridSpan w:val="2"/>
            <w:tcBorders>
              <w:top w:val="single" w:sz="12" w:space="0" w:color="808080"/>
              <w:left w:val="single" w:sz="12" w:space="0" w:color="808080"/>
              <w:right w:val="single" w:sz="12" w:space="0" w:color="808080"/>
            </w:tcBorders>
            <w:vAlign w:val="center"/>
          </w:tcPr>
          <w:p w14:paraId="54E1895D" w14:textId="77777777" w:rsidR="0076029D" w:rsidRDefault="00821D49">
            <w:pPr>
              <w:pStyle w:val="Textetableau"/>
              <w:jc w:val="center"/>
              <w:rPr>
                <w:color w:val="FF0000"/>
                <w:sz w:val="30"/>
              </w:rPr>
            </w:pPr>
            <w:r>
              <w:object w:dxaOrig="4306" w:dyaOrig="3330" w14:anchorId="5757DD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45pt;height:166.5pt" o:ole="">
                  <v:imagedata r:id="rId8" o:title=""/>
                </v:shape>
                <o:OLEObject Type="Embed" ProgID="PBrush" ShapeID="_x0000_i1025" DrawAspect="Content" ObjectID="_1774594802" r:id="rId9"/>
              </w:object>
            </w:r>
          </w:p>
        </w:tc>
      </w:tr>
      <w:tr w:rsidR="0076029D" w14:paraId="2F99BE3E" w14:textId="77777777" w:rsidTr="008D0BA1">
        <w:trPr>
          <w:cantSplit/>
          <w:trHeight w:hRule="exact" w:val="823"/>
        </w:trPr>
        <w:tc>
          <w:tcPr>
            <w:tcW w:w="8080" w:type="dxa"/>
            <w:gridSpan w:val="2"/>
            <w:tcBorders>
              <w:top w:val="single" w:sz="12" w:space="0" w:color="808080"/>
              <w:left w:val="single" w:sz="12" w:space="0" w:color="808080"/>
              <w:bottom w:val="single" w:sz="12" w:space="0" w:color="808080"/>
              <w:right w:val="single" w:sz="12" w:space="0" w:color="808080"/>
            </w:tcBorders>
            <w:vAlign w:val="center"/>
          </w:tcPr>
          <w:p w14:paraId="4C77EBB1" w14:textId="5C5F56E5" w:rsidR="0076029D" w:rsidRPr="00821D49" w:rsidRDefault="00053321" w:rsidP="00264A15">
            <w:pPr>
              <w:spacing w:before="0"/>
              <w:ind w:left="-68"/>
              <w:jc w:val="center"/>
              <w:rPr>
                <w:rStyle w:val="Titre-projet"/>
                <w:color w:val="0A9E97"/>
              </w:rPr>
            </w:pPr>
            <w:r w:rsidRPr="00821D49">
              <w:rPr>
                <w:rStyle w:val="Rfrence"/>
                <w:b/>
                <w:bCs/>
                <w:color w:val="0A9E97"/>
                <w:sz w:val="32"/>
              </w:rPr>
              <w:t xml:space="preserve">Référence </w:t>
            </w:r>
            <w:r w:rsidR="001D4777" w:rsidRPr="00821D49">
              <w:rPr>
                <w:rStyle w:val="Rfrence"/>
                <w:b/>
                <w:bCs/>
                <w:color w:val="0A9E97"/>
                <w:sz w:val="32"/>
              </w:rPr>
              <w:t>:</w:t>
            </w:r>
            <w:r w:rsidR="001D4777" w:rsidRPr="00821D49">
              <w:rPr>
                <w:rStyle w:val="Titre-projet"/>
                <w:color w:val="0A9E97"/>
              </w:rPr>
              <w:t xml:space="preserve"> </w:t>
            </w:r>
            <w:r w:rsidR="00CA21E2">
              <w:rPr>
                <w:rStyle w:val="Titre-projet"/>
                <w:color w:val="0A9E97"/>
              </w:rPr>
              <w:t>Promu246</w:t>
            </w:r>
          </w:p>
        </w:tc>
      </w:tr>
      <w:tr w:rsidR="0076029D" w14:paraId="7313462C" w14:textId="77777777" w:rsidTr="008D0BA1">
        <w:trPr>
          <w:cantSplit/>
          <w:trHeight w:hRule="exact" w:val="1862"/>
        </w:trPr>
        <w:tc>
          <w:tcPr>
            <w:tcW w:w="4395" w:type="dxa"/>
            <w:tcBorders>
              <w:top w:val="single" w:sz="12" w:space="0" w:color="808080"/>
              <w:left w:val="single" w:sz="12" w:space="0" w:color="808080"/>
              <w:bottom w:val="single" w:sz="12" w:space="0" w:color="808080"/>
            </w:tcBorders>
          </w:tcPr>
          <w:p w14:paraId="38241B4D" w14:textId="77777777" w:rsidR="0076029D" w:rsidRDefault="001D4777">
            <w:pPr>
              <w:pStyle w:val="Textefragment"/>
              <w:ind w:left="1064"/>
              <w:rPr>
                <w:rStyle w:val="Rfrence"/>
              </w:rPr>
            </w:pPr>
            <w:r>
              <w:rPr>
                <w:rStyle w:val="Rfrence"/>
                <w:b/>
                <w:bCs/>
              </w:rPr>
              <w:t>Auteur</w:t>
            </w:r>
            <w:r>
              <w:rPr>
                <w:rStyle w:val="Rfrence"/>
              </w:rPr>
              <w:t>(s) :</w:t>
            </w:r>
          </w:p>
          <w:p w14:paraId="5C383D73" w14:textId="59B52BD5" w:rsidR="0076029D" w:rsidRDefault="00CA21E2">
            <w:pPr>
              <w:pStyle w:val="Textefragment"/>
              <w:ind w:left="1064"/>
              <w:rPr>
                <w:rStyle w:val="Date-doc"/>
                <w:sz w:val="20"/>
              </w:rPr>
            </w:pPr>
            <w:r>
              <w:rPr>
                <w:rStyle w:val="Date-doc"/>
                <w:sz w:val="20"/>
              </w:rPr>
              <w:t>Rosmade Maxime</w:t>
            </w:r>
          </w:p>
          <w:p w14:paraId="5BED0669" w14:textId="4CE145D6" w:rsidR="00CA21E2" w:rsidRDefault="00CA21E2">
            <w:pPr>
              <w:pStyle w:val="Textefragment"/>
              <w:ind w:left="1064"/>
              <w:rPr>
                <w:rStyle w:val="Date-doc"/>
                <w:sz w:val="20"/>
              </w:rPr>
            </w:pPr>
            <w:r>
              <w:rPr>
                <w:rStyle w:val="Date-doc"/>
                <w:sz w:val="20"/>
              </w:rPr>
              <w:t>Poulade Samuel</w:t>
            </w:r>
          </w:p>
          <w:p w14:paraId="749A54DE" w14:textId="122786D0" w:rsidR="0076029D" w:rsidRDefault="0076029D">
            <w:pPr>
              <w:pStyle w:val="Textefragment"/>
              <w:ind w:left="1064"/>
              <w:rPr>
                <w:rStyle w:val="Date-doc"/>
                <w:sz w:val="20"/>
              </w:rPr>
            </w:pPr>
          </w:p>
          <w:p w14:paraId="5FB6BEA9" w14:textId="77777777" w:rsidR="0076029D" w:rsidRDefault="0076029D">
            <w:pPr>
              <w:pStyle w:val="Textefragment"/>
              <w:ind w:left="1064"/>
              <w:rPr>
                <w:rStyle w:val="Rfrence"/>
              </w:rPr>
            </w:pPr>
          </w:p>
        </w:tc>
        <w:tc>
          <w:tcPr>
            <w:tcW w:w="3685" w:type="dxa"/>
            <w:tcBorders>
              <w:top w:val="single" w:sz="12" w:space="0" w:color="808080"/>
              <w:left w:val="nil"/>
              <w:bottom w:val="single" w:sz="12" w:space="0" w:color="808080"/>
              <w:right w:val="single" w:sz="12" w:space="0" w:color="808080"/>
            </w:tcBorders>
          </w:tcPr>
          <w:p w14:paraId="00BD3689" w14:textId="77777777" w:rsidR="0076029D" w:rsidRDefault="001D4777">
            <w:pPr>
              <w:pStyle w:val="Textefragment"/>
              <w:ind w:left="71"/>
              <w:rPr>
                <w:rStyle w:val="Rfrence"/>
              </w:rPr>
            </w:pPr>
            <w:r>
              <w:rPr>
                <w:rStyle w:val="Rfrence"/>
                <w:b/>
                <w:bCs/>
              </w:rPr>
              <w:t>Destinataire</w:t>
            </w:r>
            <w:r>
              <w:rPr>
                <w:rStyle w:val="Rfrence"/>
              </w:rPr>
              <w:t>(s) :</w:t>
            </w:r>
          </w:p>
          <w:p w14:paraId="75E1D0C7" w14:textId="4CAB06CF" w:rsidR="0076029D" w:rsidRDefault="002C550C" w:rsidP="00264A15">
            <w:pPr>
              <w:pStyle w:val="Textefragment"/>
              <w:ind w:left="71"/>
              <w:rPr>
                <w:rStyle w:val="Rfrence"/>
              </w:rPr>
            </w:pPr>
            <w:r>
              <w:rPr>
                <w:rStyle w:val="Date-doc"/>
                <w:sz w:val="20"/>
              </w:rPr>
              <w:t>Easyformer</w:t>
            </w:r>
          </w:p>
        </w:tc>
      </w:tr>
    </w:tbl>
    <w:p w14:paraId="4577F04F" w14:textId="77777777" w:rsidR="0076029D" w:rsidRDefault="0076029D">
      <w:pPr>
        <w:spacing w:before="0"/>
        <w:ind w:left="57"/>
      </w:pPr>
    </w:p>
    <w:tbl>
      <w:tblPr>
        <w:tblW w:w="8080" w:type="dxa"/>
        <w:tblInd w:w="637" w:type="dxa"/>
        <w:tblLayout w:type="fixed"/>
        <w:tblCellMar>
          <w:left w:w="70" w:type="dxa"/>
          <w:right w:w="70" w:type="dxa"/>
        </w:tblCellMar>
        <w:tblLook w:val="0000" w:firstRow="0" w:lastRow="0" w:firstColumn="0" w:lastColumn="0" w:noHBand="0" w:noVBand="0"/>
      </w:tblPr>
      <w:tblGrid>
        <w:gridCol w:w="214"/>
        <w:gridCol w:w="6449"/>
        <w:gridCol w:w="1417"/>
      </w:tblGrid>
      <w:tr w:rsidR="0076029D" w14:paraId="73A55457" w14:textId="77777777" w:rsidTr="00AB3C20">
        <w:trPr>
          <w:cantSplit/>
          <w:trHeight w:hRule="exact" w:val="402"/>
        </w:trPr>
        <w:tc>
          <w:tcPr>
            <w:tcW w:w="214" w:type="dxa"/>
          </w:tcPr>
          <w:p w14:paraId="254AD6F3" w14:textId="0552F189" w:rsidR="0076029D" w:rsidRDefault="0076029D" w:rsidP="00F419BC">
            <w:pPr>
              <w:spacing w:before="0"/>
              <w:ind w:left="-68"/>
              <w:rPr>
                <w:sz w:val="20"/>
              </w:rPr>
            </w:pPr>
          </w:p>
        </w:tc>
        <w:tc>
          <w:tcPr>
            <w:tcW w:w="6449" w:type="dxa"/>
          </w:tcPr>
          <w:p w14:paraId="4324F05C" w14:textId="785D9C12" w:rsidR="0076029D" w:rsidRDefault="001D4777">
            <w:pPr>
              <w:spacing w:before="0"/>
              <w:ind w:left="-68"/>
              <w:rPr>
                <w:sz w:val="20"/>
              </w:rPr>
            </w:pPr>
            <w:r>
              <w:rPr>
                <w:rStyle w:val="Rfrence"/>
                <w:sz w:val="20"/>
              </w:rPr>
              <w:t xml:space="preserve">Date de modification : </w:t>
            </w:r>
            <w:r>
              <w:rPr>
                <w:rStyle w:val="Rfrence"/>
                <w:sz w:val="20"/>
              </w:rPr>
              <w:fldChar w:fldCharType="begin"/>
            </w:r>
            <w:r>
              <w:rPr>
                <w:rStyle w:val="Rfrence"/>
                <w:sz w:val="20"/>
              </w:rPr>
              <w:instrText xml:space="preserve"> DATE \@ "dd/MM/yy" \* MERGEFORMAT </w:instrText>
            </w:r>
            <w:r>
              <w:rPr>
                <w:rStyle w:val="Rfrence"/>
                <w:sz w:val="20"/>
              </w:rPr>
              <w:fldChar w:fldCharType="separate"/>
            </w:r>
            <w:r w:rsidR="00CA21E2">
              <w:rPr>
                <w:rStyle w:val="Rfrence"/>
                <w:noProof/>
                <w:sz w:val="20"/>
              </w:rPr>
              <w:t>14/04/24</w:t>
            </w:r>
            <w:r>
              <w:rPr>
                <w:rStyle w:val="Rfrence"/>
                <w:sz w:val="20"/>
              </w:rPr>
              <w:fldChar w:fldCharType="end"/>
            </w:r>
          </w:p>
        </w:tc>
        <w:tc>
          <w:tcPr>
            <w:tcW w:w="1417" w:type="dxa"/>
          </w:tcPr>
          <w:p w14:paraId="7B25C938" w14:textId="77777777" w:rsidR="0076029D" w:rsidRDefault="001D4777" w:rsidP="00874FA8">
            <w:pPr>
              <w:spacing w:before="0"/>
              <w:ind w:left="-68" w:right="-70"/>
              <w:jc w:val="right"/>
              <w:rPr>
                <w:sz w:val="20"/>
              </w:rPr>
            </w:pPr>
            <w:r>
              <w:rPr>
                <w:rStyle w:val="Rfrence"/>
                <w:sz w:val="20"/>
              </w:rPr>
              <w:t>Version :</w:t>
            </w:r>
            <w:r>
              <w:rPr>
                <w:sz w:val="20"/>
              </w:rPr>
              <w:t xml:space="preserve"> </w:t>
            </w:r>
            <w:r w:rsidR="00874FA8">
              <w:rPr>
                <w:rStyle w:val="NVersion"/>
                <w:sz w:val="20"/>
              </w:rPr>
              <w:t>1</w:t>
            </w:r>
          </w:p>
        </w:tc>
      </w:tr>
      <w:tr w:rsidR="0076029D" w14:paraId="5D1FB804" w14:textId="77777777">
        <w:trPr>
          <w:cantSplit/>
          <w:trHeight w:hRule="exact" w:val="280"/>
        </w:trPr>
        <w:tc>
          <w:tcPr>
            <w:tcW w:w="8080" w:type="dxa"/>
            <w:gridSpan w:val="3"/>
            <w:vAlign w:val="center"/>
          </w:tcPr>
          <w:p w14:paraId="28A17622" w14:textId="4262D60F" w:rsidR="0076029D" w:rsidRDefault="0076029D" w:rsidP="00AB3C20">
            <w:pPr>
              <w:pStyle w:val="DiffusionVeePee"/>
              <w:jc w:val="left"/>
              <w:rPr>
                <w:highlight w:val="yellow"/>
              </w:rPr>
            </w:pPr>
          </w:p>
          <w:p w14:paraId="553DB8D0" w14:textId="77777777" w:rsidR="0076029D" w:rsidRDefault="0076029D">
            <w:pPr>
              <w:pStyle w:val="DiffusionVeePee"/>
              <w:rPr>
                <w:highlight w:val="yellow"/>
              </w:rPr>
            </w:pPr>
          </w:p>
          <w:p w14:paraId="3BE7E1D3" w14:textId="77777777" w:rsidR="0076029D" w:rsidRDefault="0076029D">
            <w:pPr>
              <w:pStyle w:val="DiffusionVeePee"/>
              <w:rPr>
                <w:highlight w:val="yellow"/>
              </w:rPr>
            </w:pPr>
          </w:p>
          <w:p w14:paraId="49CF2276" w14:textId="77777777" w:rsidR="0076029D" w:rsidRDefault="0076029D">
            <w:pPr>
              <w:pStyle w:val="DiffusionVeePee"/>
              <w:rPr>
                <w:highlight w:val="yellow"/>
              </w:rPr>
            </w:pPr>
          </w:p>
          <w:p w14:paraId="2A69D54C" w14:textId="77777777" w:rsidR="0076029D" w:rsidRDefault="0076029D">
            <w:pPr>
              <w:pStyle w:val="DiffusionVeePee"/>
              <w:rPr>
                <w:highlight w:val="yellow"/>
              </w:rPr>
            </w:pPr>
          </w:p>
          <w:p w14:paraId="39288293" w14:textId="77777777" w:rsidR="0076029D" w:rsidRDefault="0076029D">
            <w:pPr>
              <w:pStyle w:val="DiffusionVeePee"/>
            </w:pPr>
          </w:p>
          <w:p w14:paraId="6226238F" w14:textId="77777777" w:rsidR="0076029D" w:rsidRDefault="0076029D">
            <w:pPr>
              <w:pStyle w:val="DiffusionVeePee"/>
            </w:pPr>
          </w:p>
          <w:p w14:paraId="6C2EFCD6" w14:textId="77777777" w:rsidR="0076029D" w:rsidRDefault="0076029D">
            <w:pPr>
              <w:pStyle w:val="DiffusionVeePee"/>
              <w:rPr>
                <w:sz w:val="22"/>
              </w:rPr>
            </w:pPr>
          </w:p>
          <w:p w14:paraId="61A6A06A" w14:textId="77777777" w:rsidR="0076029D" w:rsidRDefault="0076029D">
            <w:pPr>
              <w:pStyle w:val="DiffusionVeePee"/>
              <w:rPr>
                <w:rStyle w:val="Rfrence"/>
                <w:rFonts w:ascii="Arial Gras" w:hAnsi="Arial Gras"/>
                <w:color w:val="auto"/>
              </w:rPr>
            </w:pPr>
          </w:p>
          <w:p w14:paraId="5064FA51" w14:textId="77777777" w:rsidR="0076029D" w:rsidRDefault="0076029D">
            <w:pPr>
              <w:pStyle w:val="DiffusionVeePee"/>
            </w:pPr>
          </w:p>
          <w:p w14:paraId="4CE3E046" w14:textId="77777777" w:rsidR="0076029D" w:rsidRDefault="0076029D">
            <w:pPr>
              <w:pStyle w:val="DiffusionVeePee"/>
            </w:pPr>
          </w:p>
        </w:tc>
      </w:tr>
    </w:tbl>
    <w:p w14:paraId="24E36272" w14:textId="4569FAA4" w:rsidR="00BD04E4" w:rsidRPr="00BD04E4" w:rsidRDefault="00BD04E4" w:rsidP="00BD04E4">
      <w:pPr>
        <w:sectPr w:rsidR="00BD04E4" w:rsidRPr="00BD04E4" w:rsidSect="005560C3">
          <w:headerReference w:type="default" r:id="rId10"/>
          <w:footerReference w:type="default" r:id="rId11"/>
          <w:pgSz w:w="11906" w:h="16838"/>
          <w:pgMar w:top="1417" w:right="1417" w:bottom="851" w:left="1417" w:header="851" w:footer="708" w:gutter="0"/>
          <w:cols w:space="708"/>
          <w:docGrid w:linePitch="360"/>
        </w:sectPr>
      </w:pPr>
    </w:p>
    <w:p w14:paraId="20BB677F" w14:textId="77777777" w:rsidR="0076029D" w:rsidRDefault="00264A15">
      <w:pPr>
        <w:pStyle w:val="Sommaire"/>
        <w:tabs>
          <w:tab w:val="left" w:pos="8505"/>
        </w:tabs>
        <w:rPr>
          <w:b w:val="0"/>
          <w:sz w:val="24"/>
        </w:rPr>
      </w:pPr>
      <w:r>
        <w:lastRenderedPageBreak/>
        <w:t>Sommaire</w:t>
      </w:r>
      <w:r w:rsidR="001D4777">
        <w:tab/>
      </w:r>
      <w:r w:rsidR="001D4777">
        <w:rPr>
          <w:b w:val="0"/>
          <w:sz w:val="24"/>
        </w:rPr>
        <w:t>page</w:t>
      </w:r>
    </w:p>
    <w:p w14:paraId="231D92B1" w14:textId="3FFE998D" w:rsidR="00F91837" w:rsidRDefault="00AD5A0F">
      <w:pPr>
        <w:pStyle w:val="TM1"/>
        <w:tabs>
          <w:tab w:val="left" w:pos="440"/>
          <w:tab w:val="right" w:leader="dot" w:pos="9060"/>
        </w:tabs>
        <w:rPr>
          <w:rFonts w:eastAsiaTheme="minorEastAsia" w:cstheme="minorBidi"/>
          <w:b w:val="0"/>
          <w:bCs w:val="0"/>
          <w:caps w:val="0"/>
          <w:noProof/>
          <w:sz w:val="22"/>
          <w:szCs w:val="22"/>
        </w:rPr>
      </w:pPr>
      <w:r>
        <w:rPr>
          <w:rFonts w:ascii="Arial" w:hAnsi="Arial"/>
          <w:b w:val="0"/>
          <w:bCs w:val="0"/>
          <w:caps w:val="0"/>
          <w:noProof/>
          <w:color w:val="000000"/>
          <w:sz w:val="21"/>
        </w:rPr>
        <w:fldChar w:fldCharType="begin"/>
      </w:r>
      <w:r>
        <w:rPr>
          <w:rFonts w:ascii="Arial" w:hAnsi="Arial"/>
          <w:b w:val="0"/>
          <w:bCs w:val="0"/>
          <w:caps w:val="0"/>
          <w:noProof/>
          <w:color w:val="000000"/>
          <w:sz w:val="21"/>
        </w:rPr>
        <w:instrText xml:space="preserve"> TOC \o "1-3" \f \t "Titre de chapitre;1;Sous-fragment;4;EF étiquette;3;EF sous étiquette;4" </w:instrText>
      </w:r>
      <w:r>
        <w:rPr>
          <w:rFonts w:ascii="Arial" w:hAnsi="Arial"/>
          <w:b w:val="0"/>
          <w:bCs w:val="0"/>
          <w:caps w:val="0"/>
          <w:noProof/>
          <w:color w:val="000000"/>
          <w:sz w:val="21"/>
        </w:rPr>
        <w:fldChar w:fldCharType="separate"/>
      </w:r>
      <w:r w:rsidR="00F91837" w:rsidRPr="0078404F">
        <w:rPr>
          <w:noProof/>
        </w:rPr>
        <w:t>1</w:t>
      </w:r>
      <w:r w:rsidR="00F91837">
        <w:rPr>
          <w:rFonts w:eastAsiaTheme="minorEastAsia" w:cstheme="minorBidi"/>
          <w:b w:val="0"/>
          <w:bCs w:val="0"/>
          <w:caps w:val="0"/>
          <w:noProof/>
          <w:sz w:val="22"/>
          <w:szCs w:val="22"/>
        </w:rPr>
        <w:tab/>
      </w:r>
      <w:r w:rsidR="00F91837">
        <w:rPr>
          <w:noProof/>
        </w:rPr>
        <w:t>Introduction</w:t>
      </w:r>
      <w:r w:rsidR="00F91837">
        <w:rPr>
          <w:noProof/>
        </w:rPr>
        <w:tab/>
      </w:r>
      <w:r w:rsidR="00F91837">
        <w:rPr>
          <w:noProof/>
        </w:rPr>
        <w:fldChar w:fldCharType="begin"/>
      </w:r>
      <w:r w:rsidR="00F91837">
        <w:rPr>
          <w:noProof/>
        </w:rPr>
        <w:instrText xml:space="preserve"> PAGEREF _Toc72584997 \h </w:instrText>
      </w:r>
      <w:r w:rsidR="00F91837">
        <w:rPr>
          <w:noProof/>
        </w:rPr>
      </w:r>
      <w:r w:rsidR="00F91837">
        <w:rPr>
          <w:noProof/>
        </w:rPr>
        <w:fldChar w:fldCharType="separate"/>
      </w:r>
      <w:r w:rsidR="00F91837">
        <w:rPr>
          <w:noProof/>
        </w:rPr>
        <w:t>3</w:t>
      </w:r>
      <w:r w:rsidR="00F91837">
        <w:rPr>
          <w:noProof/>
        </w:rPr>
        <w:fldChar w:fldCharType="end"/>
      </w:r>
    </w:p>
    <w:p w14:paraId="409165F2" w14:textId="64922931" w:rsidR="00F91837" w:rsidRDefault="00F91837">
      <w:pPr>
        <w:pStyle w:val="TM2"/>
        <w:tabs>
          <w:tab w:val="left" w:pos="880"/>
          <w:tab w:val="right" w:leader="dot" w:pos="9060"/>
        </w:tabs>
        <w:rPr>
          <w:rFonts w:eastAsiaTheme="minorEastAsia" w:cstheme="minorBidi"/>
          <w:smallCaps w:val="0"/>
          <w:noProof/>
          <w:sz w:val="22"/>
          <w:szCs w:val="22"/>
        </w:rPr>
      </w:pPr>
      <w:r w:rsidRPr="0078404F">
        <w:rPr>
          <w:noProof/>
        </w:rPr>
        <w:t>1.1</w:t>
      </w:r>
      <w:r>
        <w:rPr>
          <w:rFonts w:eastAsiaTheme="minorEastAsia" w:cstheme="minorBidi"/>
          <w:smallCaps w:val="0"/>
          <w:noProof/>
          <w:sz w:val="22"/>
          <w:szCs w:val="22"/>
        </w:rPr>
        <w:tab/>
      </w:r>
      <w:r>
        <w:rPr>
          <w:noProof/>
        </w:rPr>
        <w:t>TEST</w:t>
      </w:r>
      <w:r>
        <w:rPr>
          <w:noProof/>
        </w:rPr>
        <w:tab/>
      </w:r>
      <w:r>
        <w:rPr>
          <w:noProof/>
        </w:rPr>
        <w:fldChar w:fldCharType="begin"/>
      </w:r>
      <w:r>
        <w:rPr>
          <w:noProof/>
        </w:rPr>
        <w:instrText xml:space="preserve"> PAGEREF _Toc72584998 \h </w:instrText>
      </w:r>
      <w:r>
        <w:rPr>
          <w:noProof/>
        </w:rPr>
      </w:r>
      <w:r>
        <w:rPr>
          <w:noProof/>
        </w:rPr>
        <w:fldChar w:fldCharType="separate"/>
      </w:r>
      <w:r>
        <w:rPr>
          <w:noProof/>
        </w:rPr>
        <w:t>3</w:t>
      </w:r>
      <w:r>
        <w:rPr>
          <w:noProof/>
        </w:rPr>
        <w:fldChar w:fldCharType="end"/>
      </w:r>
    </w:p>
    <w:p w14:paraId="2500BFFF" w14:textId="76C0116F" w:rsidR="00F91837" w:rsidRDefault="00F91837">
      <w:pPr>
        <w:pStyle w:val="TM3"/>
        <w:tabs>
          <w:tab w:val="left" w:pos="1100"/>
          <w:tab w:val="right" w:leader="dot" w:pos="9060"/>
        </w:tabs>
        <w:rPr>
          <w:rFonts w:eastAsiaTheme="minorEastAsia" w:cstheme="minorBidi"/>
          <w:i w:val="0"/>
          <w:iCs w:val="0"/>
          <w:noProof/>
          <w:sz w:val="22"/>
          <w:szCs w:val="22"/>
        </w:rPr>
      </w:pPr>
      <w:r w:rsidRPr="0078404F">
        <w:rPr>
          <w:noProof/>
        </w:rPr>
        <w:t>1.1.1</w:t>
      </w:r>
      <w:r>
        <w:rPr>
          <w:rFonts w:eastAsiaTheme="minorEastAsia" w:cstheme="minorBidi"/>
          <w:i w:val="0"/>
          <w:iCs w:val="0"/>
          <w:noProof/>
          <w:sz w:val="22"/>
          <w:szCs w:val="22"/>
        </w:rPr>
        <w:tab/>
      </w:r>
      <w:r>
        <w:rPr>
          <w:noProof/>
        </w:rPr>
        <w:t>TEST</w:t>
      </w:r>
      <w:r>
        <w:rPr>
          <w:noProof/>
        </w:rPr>
        <w:tab/>
      </w:r>
      <w:r>
        <w:rPr>
          <w:noProof/>
        </w:rPr>
        <w:fldChar w:fldCharType="begin"/>
      </w:r>
      <w:r>
        <w:rPr>
          <w:noProof/>
        </w:rPr>
        <w:instrText xml:space="preserve"> PAGEREF _Toc72584999 \h </w:instrText>
      </w:r>
      <w:r>
        <w:rPr>
          <w:noProof/>
        </w:rPr>
      </w:r>
      <w:r>
        <w:rPr>
          <w:noProof/>
        </w:rPr>
        <w:fldChar w:fldCharType="separate"/>
      </w:r>
      <w:r>
        <w:rPr>
          <w:noProof/>
        </w:rPr>
        <w:t>3</w:t>
      </w:r>
      <w:r>
        <w:rPr>
          <w:noProof/>
        </w:rPr>
        <w:fldChar w:fldCharType="end"/>
      </w:r>
    </w:p>
    <w:p w14:paraId="28D24D44" w14:textId="1E0A867C" w:rsidR="00F91837" w:rsidRDefault="00F91837">
      <w:pPr>
        <w:pStyle w:val="TM4"/>
        <w:tabs>
          <w:tab w:val="right" w:leader="dot" w:pos="9060"/>
        </w:tabs>
        <w:rPr>
          <w:rFonts w:eastAsiaTheme="minorEastAsia" w:cstheme="minorBidi"/>
          <w:noProof/>
          <w:sz w:val="22"/>
          <w:szCs w:val="22"/>
        </w:rPr>
      </w:pPr>
      <w:r>
        <w:rPr>
          <w:noProof/>
        </w:rPr>
        <w:t>TEST</w:t>
      </w:r>
      <w:r>
        <w:rPr>
          <w:noProof/>
        </w:rPr>
        <w:tab/>
      </w:r>
      <w:r>
        <w:rPr>
          <w:noProof/>
        </w:rPr>
        <w:fldChar w:fldCharType="begin"/>
      </w:r>
      <w:r>
        <w:rPr>
          <w:noProof/>
        </w:rPr>
        <w:instrText xml:space="preserve"> PAGEREF _Toc72585000 \h </w:instrText>
      </w:r>
      <w:r>
        <w:rPr>
          <w:noProof/>
        </w:rPr>
      </w:r>
      <w:r>
        <w:rPr>
          <w:noProof/>
        </w:rPr>
        <w:fldChar w:fldCharType="separate"/>
      </w:r>
      <w:r>
        <w:rPr>
          <w:noProof/>
        </w:rPr>
        <w:t>3</w:t>
      </w:r>
      <w:r>
        <w:rPr>
          <w:noProof/>
        </w:rPr>
        <w:fldChar w:fldCharType="end"/>
      </w:r>
    </w:p>
    <w:p w14:paraId="6DA1828E" w14:textId="38967328" w:rsidR="0076029D" w:rsidRDefault="00AD5A0F">
      <w:pPr>
        <w:pStyle w:val="Titredechapitre"/>
      </w:pPr>
      <w:r>
        <w:rPr>
          <w:rFonts w:ascii="Arial" w:hAnsi="Arial" w:cs="Times New Roman"/>
          <w:b w:val="0"/>
          <w:bCs/>
          <w:caps/>
          <w:noProof/>
          <w:color w:val="000000"/>
          <w:sz w:val="21"/>
        </w:rPr>
        <w:fldChar w:fldCharType="end"/>
      </w:r>
      <w:r w:rsidR="001D4777">
        <w:br w:type="page"/>
      </w:r>
    </w:p>
    <w:p w14:paraId="17CABA40" w14:textId="7948ACEE" w:rsidR="0002154A" w:rsidRDefault="0002154A" w:rsidP="0043094C">
      <w:pPr>
        <w:pStyle w:val="EFtextestandard"/>
        <w:ind w:left="0"/>
      </w:pPr>
    </w:p>
    <w:p w14:paraId="29330367" w14:textId="60B07408" w:rsidR="00063B83" w:rsidRDefault="00323D57" w:rsidP="00323D57">
      <w:pPr>
        <w:pStyle w:val="EF-chapitretitre"/>
      </w:pPr>
      <w:r>
        <w:t xml:space="preserve">Définition des termes du projets  </w:t>
      </w:r>
      <w:r w:rsidR="00347FD5">
        <w:t xml:space="preserve"> </w:t>
      </w:r>
    </w:p>
    <w:p w14:paraId="6855568C" w14:textId="5B1F7A9E" w:rsidR="00DA6A42" w:rsidRPr="00DA6A42" w:rsidRDefault="00323D57" w:rsidP="00DA6A42">
      <w:pPr>
        <w:pStyle w:val="EFmoduletitre"/>
      </w:pPr>
      <w:r>
        <w:t>C’est quoi pfSense</w:t>
      </w:r>
    </w:p>
    <w:p w14:paraId="286D8898" w14:textId="77777777" w:rsidR="009716CF" w:rsidRDefault="00323D57" w:rsidP="009716CF">
      <w:pPr>
        <w:pStyle w:val="EFtiquette"/>
        <w:numPr>
          <w:ilvl w:val="0"/>
          <w:numId w:val="0"/>
        </w:numPr>
        <w:spacing w:line="168" w:lineRule="auto"/>
        <w:rPr>
          <w:rFonts w:ascii="Mangal Pro" w:hAnsi="Mangal Pro" w:cs="Mangal Pro"/>
          <w:b w:val="0"/>
          <w:bCs/>
          <w:sz w:val="24"/>
          <w:szCs w:val="24"/>
        </w:rPr>
      </w:pPr>
      <w:r w:rsidRPr="009716CF">
        <w:rPr>
          <w:rFonts w:ascii="Mangal Pro" w:hAnsi="Mangal Pro" w:cs="Mangal Pro"/>
          <w:b w:val="0"/>
          <w:bCs/>
          <w:sz w:val="24"/>
          <w:szCs w:val="24"/>
        </w:rPr>
        <w:t>pfSense est une distribution open-source de pare-feu et de routeur basée sur FreeBSD, un système d’exploitation UNIX-like. Il est conçu pour être flexible et adaptable à divers environnements réseau, allant des petites entreprises aux grands déploiements commerciaux.</w:t>
      </w:r>
    </w:p>
    <w:p w14:paraId="03540C0F" w14:textId="54E39B8F" w:rsidR="009716CF" w:rsidRDefault="00323D57"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r w:rsidRPr="009716CF">
        <w:rPr>
          <w:rFonts w:ascii="Mangal Pro" w:hAnsi="Mangal Pro" w:cs="Mangal Pro"/>
          <w:b w:val="0"/>
          <w:bCs/>
          <w:sz w:val="24"/>
          <w:szCs w:val="24"/>
        </w:rPr>
        <w:t>pfSense offre une gamme de fonction</w:t>
      </w:r>
      <w:r w:rsidR="009716CF" w:rsidRPr="009716CF">
        <w:rPr>
          <w:rFonts w:ascii="Mangal Pro" w:hAnsi="Mangal Pro" w:cs="Mangal Pro"/>
          <w:b w:val="0"/>
          <w:bCs/>
          <w:sz w:val="24"/>
          <w:szCs w:val="24"/>
        </w:rPr>
        <w:t xml:space="preserve">nalités avancées telles que le filtrage de paquets, la disponibilité grâce </w:t>
      </w:r>
      <w:r w:rsidR="009716CF" w:rsidRPr="009716CF">
        <w:rPr>
          <w:rFonts w:ascii="Mangal Pro" w:hAnsi="Mangal Pro" w:cs="Mangal Pro"/>
          <w:b w:val="0"/>
          <w:bCs/>
          <w:color w:val="292C32"/>
          <w:sz w:val="24"/>
          <w:szCs w:val="24"/>
          <w:shd w:val="clear" w:color="auto" w:fill="FFFFFF"/>
        </w:rPr>
        <w:t xml:space="preserve">le filtrage de paquets, la surveillance du trafic, la prise en charge de VPN, la gestion de la bande passante, la haute disponibilité grâce à la redondance de pare-feu et bien plus encore. </w:t>
      </w:r>
    </w:p>
    <w:p w14:paraId="75B5705B" w14:textId="249500FF" w:rsidR="00323D57" w:rsidRDefault="009716CF"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r w:rsidRPr="009716CF">
        <w:rPr>
          <w:rFonts w:ascii="Mangal Pro" w:hAnsi="Mangal Pro" w:cs="Mangal Pro"/>
          <w:b w:val="0"/>
          <w:bCs/>
          <w:color w:val="292C32"/>
          <w:sz w:val="24"/>
          <w:szCs w:val="24"/>
          <w:shd w:val="clear" w:color="auto" w:fill="FFFFFF"/>
        </w:rPr>
        <w:t>Il est souvent utilisé comme solution de sécurité réseau complète et économique, offrant des performances élevées et une grande stabilité grâce à sa base sur FreeBSD. De plus, pfSense dispose d'une interface utilisateur conviviale basée sur le Web, facilitant sa configuration et sa gestion même pour les utilisateurs moins expérimentés en réseau.</w:t>
      </w:r>
    </w:p>
    <w:p w14:paraId="570015D1" w14:textId="77777777" w:rsidR="009716CF" w:rsidRDefault="009716CF"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058957ED" w14:textId="0B413818" w:rsidR="00DA6A42" w:rsidRPr="00DA6A42" w:rsidRDefault="009716CF" w:rsidP="00DA6A42">
      <w:pPr>
        <w:pStyle w:val="EFmoduletitre"/>
        <w:rPr>
          <w:shd w:val="clear" w:color="auto" w:fill="FFFFFF"/>
        </w:rPr>
      </w:pPr>
      <w:r>
        <w:rPr>
          <w:shd w:val="clear" w:color="auto" w:fill="FFFFFF"/>
        </w:rPr>
        <w:t xml:space="preserve">C’est quoi Wazuh </w:t>
      </w:r>
    </w:p>
    <w:p w14:paraId="0CFCE69C" w14:textId="028DA971" w:rsidR="009716CF" w:rsidRDefault="009716CF"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r w:rsidRPr="009716CF">
        <w:rPr>
          <w:rFonts w:ascii="Mangal Pro" w:hAnsi="Mangal Pro" w:cs="Mangal Pro"/>
          <w:b w:val="0"/>
          <w:bCs/>
          <w:color w:val="292C32"/>
          <w:sz w:val="24"/>
          <w:szCs w:val="24"/>
          <w:shd w:val="clear" w:color="auto" w:fill="FFFFFF"/>
        </w:rPr>
        <w:t>Wazuh est une plateforme open-source de détection et de réponse aux incidents de sécurité (SIEM) conçue pour surveiller et analyser les journaux de sécurité, les événements système et les activités réseau dans un environnement informatique. Il offre des fonctionnalités avancées telles que la détection d'intrusion, la corrélation d'événements, la surveillance de la conformité et la réponse aux incidents en temps réel.</w:t>
      </w:r>
      <w:r w:rsidRPr="009716CF">
        <w:rPr>
          <w:rFonts w:ascii="Mangal Pro" w:hAnsi="Mangal Pro" w:cs="Mangal Pro"/>
          <w:b w:val="0"/>
          <w:bCs/>
          <w:color w:val="292C32"/>
          <w:sz w:val="24"/>
          <w:szCs w:val="24"/>
        </w:rPr>
        <w:br/>
      </w:r>
      <w:r w:rsidRPr="009716CF">
        <w:rPr>
          <w:rFonts w:ascii="Mangal Pro" w:hAnsi="Mangal Pro" w:cs="Mangal Pro"/>
          <w:b w:val="0"/>
          <w:bCs/>
          <w:color w:val="292C32"/>
          <w:sz w:val="24"/>
          <w:szCs w:val="24"/>
        </w:rPr>
        <w:br/>
      </w:r>
      <w:r w:rsidRPr="009716CF">
        <w:rPr>
          <w:rFonts w:ascii="Mangal Pro" w:hAnsi="Mangal Pro" w:cs="Mangal Pro"/>
          <w:b w:val="0"/>
          <w:bCs/>
          <w:color w:val="292C32"/>
          <w:sz w:val="24"/>
          <w:szCs w:val="24"/>
          <w:shd w:val="clear" w:color="auto" w:fill="FFFFFF"/>
        </w:rPr>
        <w:t>Wazuh agrège et analyse les données de sécurité à partir de différents types de sources, y compris les journaux de fichiers, les flux réseau, les fichiers de configuration et les alertes générées par d'autres outils de sécurité. Il utilise des techniques sophistiquées pour détecter les menaces potentielles, les comportements suspects et les activités malveillantes, ce qui permet aux équipes de sécurité de prendre des mesures correctives rapidement et efficacement.</w:t>
      </w:r>
      <w:r w:rsidRPr="009716CF">
        <w:rPr>
          <w:rFonts w:ascii="Mangal Pro" w:hAnsi="Mangal Pro" w:cs="Mangal Pro"/>
          <w:b w:val="0"/>
          <w:bCs/>
          <w:color w:val="292C32"/>
          <w:sz w:val="24"/>
          <w:szCs w:val="24"/>
        </w:rPr>
        <w:br/>
      </w:r>
      <w:r w:rsidRPr="009716CF">
        <w:rPr>
          <w:rFonts w:ascii="Mangal Pro" w:hAnsi="Mangal Pro" w:cs="Mangal Pro"/>
          <w:b w:val="0"/>
          <w:bCs/>
          <w:color w:val="292C32"/>
          <w:sz w:val="24"/>
          <w:szCs w:val="24"/>
        </w:rPr>
        <w:br/>
      </w:r>
      <w:r w:rsidRPr="009716CF">
        <w:rPr>
          <w:rFonts w:ascii="Mangal Pro" w:hAnsi="Mangal Pro" w:cs="Mangal Pro"/>
          <w:b w:val="0"/>
          <w:bCs/>
          <w:color w:val="292C32"/>
          <w:sz w:val="24"/>
          <w:szCs w:val="24"/>
          <w:shd w:val="clear" w:color="auto" w:fill="FFFFFF"/>
        </w:rPr>
        <w:t>En plus de ses capacités de détection avancées, Wazuh offre une interface utilisateur conviviale, des tableaux de bord personnalisables et des fonctionnalités de reporting pour aider les organisations à mieux comprendre et à gérer leur posture de sécurité. Il est largement utilisé dans les environnements d'entreprise pour renforcer la sécurité des systèmes informatiques et des réseaux contre les cybermenaces.</w:t>
      </w:r>
    </w:p>
    <w:p w14:paraId="7F276063" w14:textId="77777777" w:rsidR="009716CF" w:rsidRDefault="009716CF"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34F7DEC5" w14:textId="77777777" w:rsidR="009716CF" w:rsidRDefault="009716CF"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153D54B0" w14:textId="77777777" w:rsidR="009716CF" w:rsidRDefault="009716CF"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2D28B7F3" w14:textId="3F8BDBA3" w:rsidR="00DA6A42" w:rsidRPr="00DA6A42" w:rsidRDefault="002B3ED9" w:rsidP="00DA6A42">
      <w:pPr>
        <w:pStyle w:val="EFmoduletitre"/>
        <w:rPr>
          <w:shd w:val="clear" w:color="auto" w:fill="FFFFFF"/>
        </w:rPr>
      </w:pPr>
      <w:r>
        <w:rPr>
          <w:shd w:val="clear" w:color="auto" w:fill="FFFFFF"/>
        </w:rPr>
        <w:lastRenderedPageBreak/>
        <w:t xml:space="preserve">La haute disponibilité avec </w:t>
      </w:r>
      <w:r w:rsidR="009716CF">
        <w:rPr>
          <w:shd w:val="clear" w:color="auto" w:fill="FFFFFF"/>
        </w:rPr>
        <w:t>CARP</w:t>
      </w:r>
    </w:p>
    <w:p w14:paraId="3C60122A" w14:textId="1D1D4273" w:rsidR="00DA6A42" w:rsidRPr="002B3ED9" w:rsidRDefault="002B3ED9"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r w:rsidRPr="002B3ED9">
        <w:rPr>
          <w:rFonts w:ascii="Mangal Pro" w:hAnsi="Mangal Pro" w:cs="Mangal Pro"/>
          <w:b w:val="0"/>
          <w:bCs/>
          <w:color w:val="292C32"/>
          <w:sz w:val="24"/>
          <w:szCs w:val="24"/>
          <w:shd w:val="clear" w:color="auto" w:fill="FFFFFF"/>
        </w:rPr>
        <w:t>De nos jours, les organisations requièrent une connexion Internet fiable et permanente pour garantir la disponibilité de leurs services. Même une perte de connexion de quelques minutes peut entraîner d'importantes pertes financières. Pour assurer une "haute disponibilité", ce tutoriel propose d'expliquer comment mettre en place une redondance de routeurs pfSense en utilisant le protocole CARP (Common Address Redundancy Protocol).</w:t>
      </w:r>
    </w:p>
    <w:p w14:paraId="2B68C7B6" w14:textId="77777777" w:rsidR="002B3ED9" w:rsidRPr="002B3ED9" w:rsidRDefault="002B3ED9"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2132AC8E" w14:textId="7DFE5D4A" w:rsidR="002B3ED9" w:rsidRPr="002B3ED9" w:rsidRDefault="002B3ED9"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r w:rsidRPr="002B3ED9">
        <w:rPr>
          <w:rFonts w:ascii="Mangal Pro" w:hAnsi="Mangal Pro" w:cs="Mangal Pro"/>
          <w:b w:val="0"/>
          <w:bCs/>
          <w:color w:val="292C32"/>
          <w:sz w:val="24"/>
          <w:szCs w:val="24"/>
          <w:shd w:val="clear" w:color="auto" w:fill="FFFFFF"/>
        </w:rPr>
        <w:t>Le CARP, ou "Protocole de Redondance d'Adresse Commune", permet à plusieurs hôtes sur un même réseau local de partager un ensemble d'adresses IP. Ce protocole est couramment utilisé pour la répartition de charge ou la tolérance aux pannes sur des routeurs. Il constitue une alternative sécurisée et libre aux protocoles tels que le Virtual Router Redundancy Protocol (VRRP), le Hot Standby Router Protocol (HSRP) et le Foundry Standby Router Protocol (FSRP), ayant été développé pour contourner des brevets.</w:t>
      </w:r>
    </w:p>
    <w:p w14:paraId="696CC601" w14:textId="77777777" w:rsidR="002B3ED9" w:rsidRPr="002B3ED9" w:rsidRDefault="002B3ED9"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43C010F2" w14:textId="756EEDFE" w:rsidR="002B3ED9" w:rsidRPr="002B3ED9" w:rsidRDefault="002B3ED9"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r w:rsidRPr="002B3ED9">
        <w:rPr>
          <w:rFonts w:ascii="Mangal Pro" w:hAnsi="Mangal Pro" w:cs="Mangal Pro"/>
          <w:b w:val="0"/>
          <w:bCs/>
          <w:color w:val="292C32"/>
          <w:sz w:val="24"/>
          <w:szCs w:val="24"/>
          <w:shd w:val="clear" w:color="auto" w:fill="FFFFFF"/>
        </w:rPr>
        <w:t>Le fonctionnement du CARP consiste à regrouper plusieurs hôtes (formant un groupe de redondance) qui partageront une adresse IP "virtuelle". Sous cette adresse IP virtuelle se trouvent plusieurs hôtes, dont un maître qui traitera toutes les requêtes destinées à cette adresse. Chaque groupe utilisant le CARP est appelé un "groupe de redondance", partageant une adresse IP entre ses membres. À l'intérieur de ce groupe, un hôte est désigné comme "maître" tandis que les autres sont des "esclaves". Le maître répond à tout trafic ou requête ARP à destination de l'adresse partagée, tandis que chaque hôte possède une seconde adresse IP unique et peut appartenir à plusieurs groupes de redondance.</w:t>
      </w:r>
    </w:p>
    <w:p w14:paraId="0E16F092" w14:textId="77777777" w:rsidR="002B3ED9" w:rsidRPr="002B3ED9" w:rsidRDefault="002B3ED9"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267D3ECF" w14:textId="4B0D61AA" w:rsidR="002B3ED9" w:rsidRPr="002B3ED9" w:rsidRDefault="002B3ED9"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r w:rsidRPr="002B3ED9">
        <w:rPr>
          <w:rFonts w:ascii="Mangal Pro" w:hAnsi="Mangal Pro" w:cs="Mangal Pro"/>
          <w:b w:val="0"/>
          <w:bCs/>
          <w:color w:val="292C32"/>
          <w:sz w:val="24"/>
          <w:szCs w:val="24"/>
          <w:shd w:val="clear" w:color="auto" w:fill="FFFFFF"/>
        </w:rPr>
        <w:t>Une application courante du CARP est la création de groupes de pare-feu redondants. L'adresse IP virtuelle attribuée au groupe de redondance est utilisée comme adresse du routeur par défaut sur les machines clientes. En cas de panne du pare-feu maître ou de sa déconnexion du réseau, l'adresse IP virtuelle est prise en charge par l'un des pare-feu esclaves, assurant ainsi la continuité du service sans interruption. Le CARP prend en charge à la fois IPv4 et IPv6, avec le numéro de port TCP 112.</w:t>
      </w:r>
    </w:p>
    <w:p w14:paraId="3C468671" w14:textId="77777777" w:rsidR="002B3ED9" w:rsidRDefault="002B3ED9"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034B2B98" w14:textId="77777777" w:rsidR="002B3ED9" w:rsidRDefault="002B3ED9"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03099D9C" w14:textId="77777777" w:rsidR="002B3ED9" w:rsidRDefault="002B3ED9"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506AD38C" w14:textId="77777777" w:rsidR="002B3ED9" w:rsidRDefault="002B3ED9"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2AD9B526" w14:textId="77777777" w:rsidR="002B3ED9" w:rsidRDefault="002B3ED9"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3F252965" w14:textId="77777777" w:rsidR="002B3ED9" w:rsidRDefault="002B3ED9"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38003ABD" w14:textId="77777777" w:rsidR="002B3ED9" w:rsidRDefault="002B3ED9"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002094B8" w14:textId="77777777" w:rsidR="002B3ED9" w:rsidRDefault="002B3ED9"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2BCA8DA7" w14:textId="77777777" w:rsidR="00DA6A42" w:rsidRDefault="00DA6A42"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0DB6B60C" w14:textId="77777777" w:rsidR="002B3ED9" w:rsidRDefault="002B3ED9"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2AEEAB0A" w14:textId="10BF3889" w:rsidR="00DA6A42" w:rsidRDefault="00DA6A42" w:rsidP="00DA6A42">
      <w:pPr>
        <w:pStyle w:val="EF-chapitretitre"/>
        <w:rPr>
          <w:shd w:val="clear" w:color="auto" w:fill="FFFFFF"/>
        </w:rPr>
      </w:pPr>
      <w:r>
        <w:rPr>
          <w:shd w:val="clear" w:color="auto" w:fill="FFFFFF"/>
        </w:rPr>
        <w:lastRenderedPageBreak/>
        <w:t xml:space="preserve">Préparation des machines virtuelles </w:t>
      </w:r>
    </w:p>
    <w:p w14:paraId="4963A6AC" w14:textId="77777777" w:rsidR="00DA6A42" w:rsidRDefault="00DA6A42" w:rsidP="009716CF">
      <w:pPr>
        <w:pStyle w:val="EFtiquette"/>
        <w:numPr>
          <w:ilvl w:val="0"/>
          <w:numId w:val="0"/>
        </w:numPr>
        <w:spacing w:line="168" w:lineRule="auto"/>
        <w:rPr>
          <w:rFonts w:ascii="Mangal Pro" w:hAnsi="Mangal Pro" w:cs="Mangal Pro"/>
          <w:b w:val="0"/>
          <w:bCs/>
          <w:sz w:val="24"/>
          <w:szCs w:val="24"/>
        </w:rPr>
      </w:pPr>
    </w:p>
    <w:p w14:paraId="70C8FF44" w14:textId="1716623A" w:rsidR="00DA6A42" w:rsidRDefault="00DA6A42" w:rsidP="009716CF">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 xml:space="preserve">Prérequis : </w:t>
      </w:r>
    </w:p>
    <w:p w14:paraId="2F936ED8" w14:textId="1D23F890" w:rsidR="00DA6A42" w:rsidRDefault="00DA6A42" w:rsidP="009716CF">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Pour réaliser ce tutoriel, utilisation d’un environnement de virtualisation (V</w:t>
      </w:r>
      <w:r w:rsidR="00A8565B">
        <w:rPr>
          <w:rFonts w:ascii="Mangal Pro" w:hAnsi="Mangal Pro" w:cs="Mangal Pro"/>
          <w:b w:val="0"/>
          <w:bCs/>
          <w:sz w:val="24"/>
          <w:szCs w:val="24"/>
        </w:rPr>
        <w:t>Mw</w:t>
      </w:r>
      <w:r>
        <w:rPr>
          <w:rFonts w:ascii="Mangal Pro" w:hAnsi="Mangal Pro" w:cs="Mangal Pro"/>
          <w:b w:val="0"/>
          <w:bCs/>
          <w:sz w:val="24"/>
          <w:szCs w:val="24"/>
        </w:rPr>
        <w:t>are Work</w:t>
      </w:r>
      <w:r w:rsidR="00A8565B">
        <w:rPr>
          <w:rFonts w:ascii="Mangal Pro" w:hAnsi="Mangal Pro" w:cs="Mangal Pro"/>
          <w:b w:val="0"/>
          <w:bCs/>
          <w:sz w:val="24"/>
          <w:szCs w:val="24"/>
        </w:rPr>
        <w:t>s</w:t>
      </w:r>
      <w:r>
        <w:rPr>
          <w:rFonts w:ascii="Mangal Pro" w:hAnsi="Mangal Pro" w:cs="Mangal Pro"/>
          <w:b w:val="0"/>
          <w:bCs/>
          <w:sz w:val="24"/>
          <w:szCs w:val="24"/>
        </w:rPr>
        <w:t>tation 17) des plusieurs réseaux VMnet telle que le VMnet0 : Bri</w:t>
      </w:r>
      <w:r w:rsidR="00A8565B">
        <w:rPr>
          <w:rFonts w:ascii="Mangal Pro" w:hAnsi="Mangal Pro" w:cs="Mangal Pro"/>
          <w:b w:val="0"/>
          <w:bCs/>
          <w:sz w:val="24"/>
          <w:szCs w:val="24"/>
        </w:rPr>
        <w:t>d</w:t>
      </w:r>
      <w:r>
        <w:rPr>
          <w:rFonts w:ascii="Mangal Pro" w:hAnsi="Mangal Pro" w:cs="Mangal Pro"/>
          <w:b w:val="0"/>
          <w:bCs/>
          <w:sz w:val="24"/>
          <w:szCs w:val="24"/>
        </w:rPr>
        <w:t>g</w:t>
      </w:r>
      <w:r w:rsidR="00A8565B">
        <w:rPr>
          <w:rFonts w:ascii="Mangal Pro" w:hAnsi="Mangal Pro" w:cs="Mangal Pro"/>
          <w:b w:val="0"/>
          <w:bCs/>
          <w:sz w:val="24"/>
          <w:szCs w:val="24"/>
        </w:rPr>
        <w:t>ed qui représente le WAN et le VMnet8 : NAT qui représente le LAN dans notre architecture.</w:t>
      </w:r>
    </w:p>
    <w:p w14:paraId="6B7949EA" w14:textId="2FC275CA" w:rsidR="00A8565B" w:rsidRDefault="00A8565B" w:rsidP="009716CF">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 xml:space="preserve">Dans ce tutoriel, nous allons mettre en place une haute disponibilité en créant 2 routeurs pfSense rebondants, et un cluster de serveurs Wazuh. </w:t>
      </w:r>
    </w:p>
    <w:p w14:paraId="7DD96CF0" w14:textId="77777777" w:rsidR="00A8565B" w:rsidRDefault="00A8565B" w:rsidP="009716CF">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Chaque VM (Virtuel machine) de pfSense posséder 2 interfaces réseaux :</w:t>
      </w:r>
    </w:p>
    <w:p w14:paraId="7D8ED8D3" w14:textId="77777777" w:rsidR="00A8565B" w:rsidRDefault="00A8565B" w:rsidP="009716CF">
      <w:pPr>
        <w:pStyle w:val="EFtiquette"/>
        <w:numPr>
          <w:ilvl w:val="0"/>
          <w:numId w:val="0"/>
        </w:numPr>
        <w:spacing w:line="168" w:lineRule="auto"/>
        <w:rPr>
          <w:rFonts w:ascii="Mangal Pro" w:hAnsi="Mangal Pro" w:cs="Mangal Pro"/>
          <w:b w:val="0"/>
          <w:bCs/>
          <w:sz w:val="24"/>
          <w:szCs w:val="24"/>
        </w:rPr>
      </w:pPr>
    </w:p>
    <w:p w14:paraId="7A2BB755" w14:textId="0290A9A7" w:rsidR="00A8565B" w:rsidRDefault="00A8565B" w:rsidP="00A8565B">
      <w:pPr>
        <w:pStyle w:val="EFtiquette"/>
        <w:numPr>
          <w:ilvl w:val="0"/>
          <w:numId w:val="11"/>
        </w:numPr>
        <w:spacing w:line="168" w:lineRule="auto"/>
        <w:rPr>
          <w:rFonts w:ascii="Mangal Pro" w:hAnsi="Mangal Pro" w:cs="Mangal Pro"/>
          <w:b w:val="0"/>
          <w:bCs/>
          <w:sz w:val="24"/>
          <w:szCs w:val="24"/>
        </w:rPr>
      </w:pPr>
      <w:r>
        <w:rPr>
          <w:rFonts w:ascii="Mangal Pro" w:hAnsi="Mangal Pro" w:cs="Mangal Pro"/>
          <w:b w:val="0"/>
          <w:bCs/>
          <w:sz w:val="24"/>
          <w:szCs w:val="24"/>
        </w:rPr>
        <w:t>Une interface « WAN »</w:t>
      </w:r>
    </w:p>
    <w:p w14:paraId="37B3601A" w14:textId="1AADBC3D" w:rsidR="00A8565B" w:rsidRDefault="00A8565B" w:rsidP="00A8565B">
      <w:pPr>
        <w:pStyle w:val="EFtiquette"/>
        <w:numPr>
          <w:ilvl w:val="0"/>
          <w:numId w:val="11"/>
        </w:numPr>
        <w:spacing w:line="168" w:lineRule="auto"/>
        <w:rPr>
          <w:rFonts w:ascii="Mangal Pro" w:hAnsi="Mangal Pro" w:cs="Mangal Pro"/>
          <w:b w:val="0"/>
          <w:bCs/>
          <w:sz w:val="24"/>
          <w:szCs w:val="24"/>
        </w:rPr>
      </w:pPr>
      <w:r>
        <w:rPr>
          <w:rFonts w:ascii="Mangal Pro" w:hAnsi="Mangal Pro" w:cs="Mangal Pro"/>
          <w:b w:val="0"/>
          <w:bCs/>
          <w:sz w:val="24"/>
          <w:szCs w:val="24"/>
        </w:rPr>
        <w:t>Une interface « LAN »</w:t>
      </w:r>
    </w:p>
    <w:p w14:paraId="6ABF4292" w14:textId="77777777" w:rsidR="00A8565B" w:rsidRDefault="00A8565B" w:rsidP="00A8565B">
      <w:pPr>
        <w:pStyle w:val="EFtiquette"/>
        <w:numPr>
          <w:ilvl w:val="0"/>
          <w:numId w:val="0"/>
        </w:numPr>
        <w:spacing w:line="168" w:lineRule="auto"/>
        <w:rPr>
          <w:rFonts w:ascii="Mangal Pro" w:hAnsi="Mangal Pro" w:cs="Mangal Pro"/>
          <w:b w:val="0"/>
          <w:bCs/>
          <w:sz w:val="24"/>
          <w:szCs w:val="24"/>
        </w:rPr>
      </w:pPr>
    </w:p>
    <w:p w14:paraId="196D97D4" w14:textId="59F68410" w:rsidR="00A8565B" w:rsidRDefault="00A8565B"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Dans le LAN nous allons installer, le cluster de serveurs Wazuh sur un Linux Ubuntu 22.0</w:t>
      </w:r>
      <w:r w:rsidR="00240387">
        <w:rPr>
          <w:rFonts w:ascii="Mangal Pro" w:hAnsi="Mangal Pro" w:cs="Mangal Pro"/>
          <w:b w:val="0"/>
          <w:bCs/>
          <w:sz w:val="24"/>
          <w:szCs w:val="24"/>
        </w:rPr>
        <w:t>4</w:t>
      </w:r>
      <w:r>
        <w:rPr>
          <w:rFonts w:ascii="Mangal Pro" w:hAnsi="Mangal Pro" w:cs="Mangal Pro"/>
          <w:b w:val="0"/>
          <w:bCs/>
          <w:sz w:val="24"/>
          <w:szCs w:val="24"/>
        </w:rPr>
        <w:t xml:space="preserve"> LTS avec une interface VMnet8.</w:t>
      </w:r>
    </w:p>
    <w:p w14:paraId="1557D386" w14:textId="66700024" w:rsidR="00A8565B" w:rsidRDefault="00A8565B" w:rsidP="00A8565B">
      <w:pPr>
        <w:pStyle w:val="EFtiquette"/>
        <w:numPr>
          <w:ilvl w:val="0"/>
          <w:numId w:val="0"/>
        </w:numPr>
        <w:spacing w:line="168" w:lineRule="auto"/>
        <w:rPr>
          <w:rFonts w:ascii="Mangal Pro" w:hAnsi="Mangal Pro" w:cs="Mangal Pro"/>
          <w:b w:val="0"/>
          <w:bCs/>
          <w:sz w:val="24"/>
          <w:szCs w:val="24"/>
        </w:rPr>
      </w:pPr>
    </w:p>
    <w:p w14:paraId="4D2787EB" w14:textId="77777777" w:rsidR="00A8565B" w:rsidRDefault="00A8565B" w:rsidP="00A8565B">
      <w:pPr>
        <w:pStyle w:val="EFtiquette"/>
        <w:numPr>
          <w:ilvl w:val="0"/>
          <w:numId w:val="0"/>
        </w:numPr>
        <w:spacing w:line="168" w:lineRule="auto"/>
        <w:rPr>
          <w:rFonts w:ascii="Mangal Pro" w:hAnsi="Mangal Pro" w:cs="Mangal Pro"/>
          <w:b w:val="0"/>
          <w:bCs/>
          <w:sz w:val="24"/>
          <w:szCs w:val="24"/>
        </w:rPr>
      </w:pPr>
    </w:p>
    <w:p w14:paraId="1C703481" w14:textId="5F560392" w:rsidR="00A8565B" w:rsidRDefault="00FB3D14" w:rsidP="00FB3D14">
      <w:pPr>
        <w:pStyle w:val="EF-chapitretitre"/>
      </w:pPr>
      <w:r>
        <w:t>Schéma et adressage de l’architecture réseau</w:t>
      </w:r>
    </w:p>
    <w:p w14:paraId="6962A9CE" w14:textId="77777777" w:rsidR="00FB3D14" w:rsidRDefault="00FB3D14" w:rsidP="00A8565B">
      <w:pPr>
        <w:pStyle w:val="EFtiquette"/>
        <w:numPr>
          <w:ilvl w:val="0"/>
          <w:numId w:val="0"/>
        </w:numPr>
        <w:spacing w:line="168" w:lineRule="auto"/>
        <w:rPr>
          <w:rFonts w:ascii="Mangal Pro" w:hAnsi="Mangal Pro" w:cs="Mangal Pro"/>
          <w:b w:val="0"/>
          <w:bCs/>
          <w:sz w:val="24"/>
          <w:szCs w:val="24"/>
        </w:rPr>
      </w:pPr>
    </w:p>
    <w:p w14:paraId="39713DBF" w14:textId="4E208480" w:rsidR="00FB3D14" w:rsidRDefault="00FB3D14"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Schéma provisoire*</w:t>
      </w:r>
    </w:p>
    <w:p w14:paraId="1354E69C" w14:textId="79EA5605" w:rsidR="00A8565B" w:rsidRDefault="00821A97" w:rsidP="00A8565B">
      <w:pPr>
        <w:pStyle w:val="EFtiquette"/>
        <w:numPr>
          <w:ilvl w:val="0"/>
          <w:numId w:val="0"/>
        </w:numPr>
        <w:spacing w:line="168" w:lineRule="auto"/>
        <w:rPr>
          <w:rFonts w:ascii="Mangal Pro" w:hAnsi="Mangal Pro" w:cs="Mangal Pro"/>
          <w:b w:val="0"/>
          <w:bCs/>
          <w:sz w:val="24"/>
          <w:szCs w:val="24"/>
        </w:rPr>
      </w:pPr>
      <w:r w:rsidRPr="00821A97">
        <w:rPr>
          <w:rFonts w:ascii="Mangal Pro" w:hAnsi="Mangal Pro" w:cs="Mangal Pro"/>
          <w:b w:val="0"/>
          <w:bCs/>
          <w:noProof/>
          <w:sz w:val="24"/>
          <w:szCs w:val="24"/>
        </w:rPr>
        <w:drawing>
          <wp:anchor distT="0" distB="0" distL="114300" distR="114300" simplePos="0" relativeHeight="251703296" behindDoc="0" locked="0" layoutInCell="1" allowOverlap="1" wp14:anchorId="2DF2F9C0" wp14:editId="7B3F09FD">
            <wp:simplePos x="0" y="0"/>
            <wp:positionH relativeFrom="column">
              <wp:posOffset>4445</wp:posOffset>
            </wp:positionH>
            <wp:positionV relativeFrom="paragraph">
              <wp:posOffset>-80645</wp:posOffset>
            </wp:positionV>
            <wp:extent cx="5759450" cy="3159760"/>
            <wp:effectExtent l="0" t="0" r="0" b="2540"/>
            <wp:wrapThrough wrapText="bothSides">
              <wp:wrapPolygon edited="0">
                <wp:start x="0" y="0"/>
                <wp:lineTo x="0" y="21487"/>
                <wp:lineTo x="21505" y="21487"/>
                <wp:lineTo x="21505" y="0"/>
                <wp:lineTo x="0" y="0"/>
              </wp:wrapPolygon>
            </wp:wrapThrough>
            <wp:docPr id="833381102" name="Image 1" descr="Une image contenant texte, capture d’écran, affichag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81102" name="Image 1" descr="Une image contenant texte, capture d’écran, affichage, diagramme&#10;&#10;Description générée automatiquement"/>
                    <pic:cNvPicPr/>
                  </pic:nvPicPr>
                  <pic:blipFill>
                    <a:blip r:embed="rId12"/>
                    <a:stretch>
                      <a:fillRect/>
                    </a:stretch>
                  </pic:blipFill>
                  <pic:spPr>
                    <a:xfrm>
                      <a:off x="0" y="0"/>
                      <a:ext cx="5759450" cy="3159760"/>
                    </a:xfrm>
                    <a:prstGeom prst="rect">
                      <a:avLst/>
                    </a:prstGeom>
                  </pic:spPr>
                </pic:pic>
              </a:graphicData>
            </a:graphic>
          </wp:anchor>
        </w:drawing>
      </w:r>
    </w:p>
    <w:p w14:paraId="14EEC088" w14:textId="09C24F04" w:rsidR="00A8565B" w:rsidRDefault="00A8565B" w:rsidP="00A8565B">
      <w:pPr>
        <w:pStyle w:val="EFtiquette"/>
        <w:numPr>
          <w:ilvl w:val="0"/>
          <w:numId w:val="0"/>
        </w:numPr>
        <w:spacing w:line="168" w:lineRule="auto"/>
        <w:rPr>
          <w:rFonts w:ascii="Mangal Pro" w:hAnsi="Mangal Pro" w:cs="Mangal Pro"/>
          <w:b w:val="0"/>
          <w:bCs/>
          <w:sz w:val="24"/>
          <w:szCs w:val="24"/>
        </w:rPr>
      </w:pPr>
    </w:p>
    <w:p w14:paraId="6DC8301B" w14:textId="77777777" w:rsidR="00A8565B" w:rsidRDefault="00A8565B" w:rsidP="00A8565B">
      <w:pPr>
        <w:pStyle w:val="EFtiquette"/>
        <w:numPr>
          <w:ilvl w:val="0"/>
          <w:numId w:val="0"/>
        </w:numPr>
        <w:spacing w:line="168" w:lineRule="auto"/>
        <w:rPr>
          <w:rFonts w:ascii="Mangal Pro" w:hAnsi="Mangal Pro" w:cs="Mangal Pro"/>
          <w:b w:val="0"/>
          <w:bCs/>
          <w:sz w:val="24"/>
          <w:szCs w:val="24"/>
        </w:rPr>
      </w:pPr>
    </w:p>
    <w:p w14:paraId="4FBACE72" w14:textId="77777777" w:rsidR="00A8565B" w:rsidRDefault="00A8565B" w:rsidP="00A8565B">
      <w:pPr>
        <w:pStyle w:val="EFtiquette"/>
        <w:numPr>
          <w:ilvl w:val="0"/>
          <w:numId w:val="0"/>
        </w:numPr>
        <w:spacing w:line="168" w:lineRule="auto"/>
        <w:rPr>
          <w:rFonts w:ascii="Mangal Pro" w:hAnsi="Mangal Pro" w:cs="Mangal Pro"/>
          <w:b w:val="0"/>
          <w:bCs/>
          <w:sz w:val="24"/>
          <w:szCs w:val="24"/>
        </w:rPr>
      </w:pPr>
    </w:p>
    <w:p w14:paraId="60B0A99B" w14:textId="77777777" w:rsidR="00A8565B" w:rsidRDefault="00A8565B" w:rsidP="00A8565B">
      <w:pPr>
        <w:pStyle w:val="EFtiquette"/>
        <w:numPr>
          <w:ilvl w:val="0"/>
          <w:numId w:val="0"/>
        </w:numPr>
        <w:spacing w:line="168" w:lineRule="auto"/>
        <w:rPr>
          <w:rFonts w:ascii="Mangal Pro" w:hAnsi="Mangal Pro" w:cs="Mangal Pro"/>
          <w:b w:val="0"/>
          <w:bCs/>
          <w:sz w:val="24"/>
          <w:szCs w:val="24"/>
        </w:rPr>
      </w:pPr>
    </w:p>
    <w:p w14:paraId="21979451" w14:textId="77777777" w:rsidR="00240387" w:rsidRDefault="00240387" w:rsidP="00A8565B">
      <w:pPr>
        <w:pStyle w:val="EFtiquette"/>
        <w:numPr>
          <w:ilvl w:val="0"/>
          <w:numId w:val="0"/>
        </w:numPr>
        <w:spacing w:line="168" w:lineRule="auto"/>
        <w:rPr>
          <w:rFonts w:ascii="Mangal Pro" w:hAnsi="Mangal Pro" w:cs="Mangal Pro"/>
          <w:b w:val="0"/>
          <w:bCs/>
          <w:sz w:val="24"/>
          <w:szCs w:val="24"/>
        </w:rPr>
      </w:pPr>
    </w:p>
    <w:p w14:paraId="0C56175B" w14:textId="527C8CD4" w:rsidR="00A8565B" w:rsidRDefault="00FB3D14"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lastRenderedPageBreak/>
        <w:t>Lors de la réalisation de tutoriel, chaque routeurs pfSense est connecté à la même interface « WAN » qui est configurée ainsi :</w:t>
      </w:r>
    </w:p>
    <w:tbl>
      <w:tblPr>
        <w:tblStyle w:val="Grilledutableau"/>
        <w:tblW w:w="0" w:type="auto"/>
        <w:tblLook w:val="04A0" w:firstRow="1" w:lastRow="0" w:firstColumn="1" w:lastColumn="0" w:noHBand="0" w:noVBand="1"/>
      </w:tblPr>
      <w:tblGrid>
        <w:gridCol w:w="2993"/>
        <w:gridCol w:w="3098"/>
        <w:gridCol w:w="2969"/>
      </w:tblGrid>
      <w:tr w:rsidR="00240387" w14:paraId="6B30D153" w14:textId="508D560F" w:rsidTr="00240387">
        <w:tc>
          <w:tcPr>
            <w:tcW w:w="2993" w:type="dxa"/>
          </w:tcPr>
          <w:p w14:paraId="66F0B52C" w14:textId="05397F66" w:rsidR="00240387" w:rsidRDefault="00240387" w:rsidP="00FB3D14">
            <w:pPr>
              <w:pStyle w:val="EFtiquette"/>
              <w:numPr>
                <w:ilvl w:val="0"/>
                <w:numId w:val="0"/>
              </w:numPr>
              <w:rPr>
                <w:rFonts w:ascii="Mangal Pro" w:hAnsi="Mangal Pro" w:cs="Mangal Pro"/>
                <w:b w:val="0"/>
                <w:bCs/>
                <w:sz w:val="24"/>
                <w:szCs w:val="24"/>
              </w:rPr>
            </w:pPr>
            <w:r>
              <w:rPr>
                <w:rFonts w:ascii="Mangal Pro" w:hAnsi="Mangal Pro" w:cs="Mangal Pro"/>
                <w:b w:val="0"/>
                <w:bCs/>
                <w:sz w:val="24"/>
                <w:szCs w:val="24"/>
              </w:rPr>
              <w:t xml:space="preserve">pfSense 1 - Maître </w:t>
            </w:r>
          </w:p>
        </w:tc>
        <w:tc>
          <w:tcPr>
            <w:tcW w:w="3098" w:type="dxa"/>
          </w:tcPr>
          <w:p w14:paraId="3B634A94" w14:textId="12F94788" w:rsidR="00240387" w:rsidRDefault="00240387" w:rsidP="00FB3D14">
            <w:pPr>
              <w:pStyle w:val="EFtiquette"/>
              <w:numPr>
                <w:ilvl w:val="0"/>
                <w:numId w:val="0"/>
              </w:numPr>
              <w:rPr>
                <w:rFonts w:ascii="Mangal Pro" w:hAnsi="Mangal Pro" w:cs="Mangal Pro"/>
                <w:b w:val="0"/>
                <w:bCs/>
                <w:sz w:val="24"/>
                <w:szCs w:val="24"/>
              </w:rPr>
            </w:pPr>
            <w:r>
              <w:rPr>
                <w:rFonts w:ascii="Mangal Pro" w:hAnsi="Mangal Pro" w:cs="Mangal Pro"/>
                <w:b w:val="0"/>
                <w:bCs/>
                <w:sz w:val="24"/>
                <w:szCs w:val="24"/>
              </w:rPr>
              <w:t>192.168.1.251/24</w:t>
            </w:r>
          </w:p>
        </w:tc>
        <w:tc>
          <w:tcPr>
            <w:tcW w:w="2969" w:type="dxa"/>
          </w:tcPr>
          <w:p w14:paraId="592B61B4" w14:textId="722B09D8" w:rsidR="00240387" w:rsidRDefault="00240387" w:rsidP="00FB3D14">
            <w:pPr>
              <w:pStyle w:val="EFtiquette"/>
              <w:numPr>
                <w:ilvl w:val="0"/>
                <w:numId w:val="0"/>
              </w:numPr>
              <w:rPr>
                <w:rFonts w:ascii="Mangal Pro" w:hAnsi="Mangal Pro" w:cs="Mangal Pro"/>
                <w:b w:val="0"/>
                <w:bCs/>
                <w:sz w:val="24"/>
                <w:szCs w:val="24"/>
              </w:rPr>
            </w:pPr>
            <w:r>
              <w:rPr>
                <w:rFonts w:ascii="Mangal Pro" w:hAnsi="Mangal Pro" w:cs="Mangal Pro"/>
                <w:b w:val="0"/>
                <w:bCs/>
                <w:sz w:val="24"/>
                <w:szCs w:val="24"/>
              </w:rPr>
              <w:t>DHCP non active</w:t>
            </w:r>
          </w:p>
        </w:tc>
      </w:tr>
      <w:tr w:rsidR="00240387" w14:paraId="6A65F4C4" w14:textId="70501193" w:rsidTr="00240387">
        <w:tc>
          <w:tcPr>
            <w:tcW w:w="2993" w:type="dxa"/>
          </w:tcPr>
          <w:p w14:paraId="6CEC2C95" w14:textId="232FEC31" w:rsidR="00240387" w:rsidRDefault="00240387" w:rsidP="00FB3D14">
            <w:pPr>
              <w:pStyle w:val="EFtiquette"/>
              <w:numPr>
                <w:ilvl w:val="0"/>
                <w:numId w:val="0"/>
              </w:numPr>
              <w:rPr>
                <w:rFonts w:ascii="Mangal Pro" w:hAnsi="Mangal Pro" w:cs="Mangal Pro"/>
                <w:b w:val="0"/>
                <w:bCs/>
                <w:sz w:val="24"/>
                <w:szCs w:val="24"/>
              </w:rPr>
            </w:pPr>
            <w:r>
              <w:rPr>
                <w:rFonts w:ascii="Mangal Pro" w:hAnsi="Mangal Pro" w:cs="Mangal Pro"/>
                <w:b w:val="0"/>
                <w:bCs/>
                <w:sz w:val="24"/>
                <w:szCs w:val="24"/>
              </w:rPr>
              <w:t xml:space="preserve">pfSense 2 - Backup </w:t>
            </w:r>
          </w:p>
        </w:tc>
        <w:tc>
          <w:tcPr>
            <w:tcW w:w="3098" w:type="dxa"/>
          </w:tcPr>
          <w:p w14:paraId="3B774A30" w14:textId="0B6D5A92" w:rsidR="00240387" w:rsidRDefault="00240387" w:rsidP="00FB3D14">
            <w:pPr>
              <w:pStyle w:val="EFtiquette"/>
              <w:numPr>
                <w:ilvl w:val="0"/>
                <w:numId w:val="0"/>
              </w:numPr>
              <w:rPr>
                <w:rFonts w:ascii="Mangal Pro" w:hAnsi="Mangal Pro" w:cs="Mangal Pro"/>
                <w:b w:val="0"/>
                <w:bCs/>
                <w:sz w:val="24"/>
                <w:szCs w:val="24"/>
              </w:rPr>
            </w:pPr>
            <w:r>
              <w:rPr>
                <w:rFonts w:ascii="Mangal Pro" w:hAnsi="Mangal Pro" w:cs="Mangal Pro"/>
                <w:b w:val="0"/>
                <w:bCs/>
                <w:sz w:val="24"/>
                <w:szCs w:val="24"/>
              </w:rPr>
              <w:t>192.168.1.252/24</w:t>
            </w:r>
          </w:p>
        </w:tc>
        <w:tc>
          <w:tcPr>
            <w:tcW w:w="2969" w:type="dxa"/>
          </w:tcPr>
          <w:p w14:paraId="4ABF36C7" w14:textId="26EAB0DD" w:rsidR="00240387" w:rsidRDefault="00240387" w:rsidP="00FB3D14">
            <w:pPr>
              <w:pStyle w:val="EFtiquette"/>
              <w:numPr>
                <w:ilvl w:val="0"/>
                <w:numId w:val="0"/>
              </w:numPr>
              <w:rPr>
                <w:rFonts w:ascii="Mangal Pro" w:hAnsi="Mangal Pro" w:cs="Mangal Pro"/>
                <w:b w:val="0"/>
                <w:bCs/>
                <w:sz w:val="24"/>
                <w:szCs w:val="24"/>
              </w:rPr>
            </w:pPr>
            <w:r>
              <w:rPr>
                <w:rFonts w:ascii="Mangal Pro" w:hAnsi="Mangal Pro" w:cs="Mangal Pro"/>
                <w:b w:val="0"/>
                <w:bCs/>
                <w:sz w:val="24"/>
                <w:szCs w:val="24"/>
              </w:rPr>
              <w:t>DHCP non active</w:t>
            </w:r>
          </w:p>
        </w:tc>
      </w:tr>
      <w:tr w:rsidR="00240387" w14:paraId="051F2DC8" w14:textId="24A54C3B" w:rsidTr="00240387">
        <w:tc>
          <w:tcPr>
            <w:tcW w:w="2993" w:type="dxa"/>
          </w:tcPr>
          <w:p w14:paraId="408286E7" w14:textId="5392566B" w:rsidR="00240387" w:rsidRDefault="00240387" w:rsidP="00FB3D14">
            <w:pPr>
              <w:pStyle w:val="EFtiquette"/>
              <w:numPr>
                <w:ilvl w:val="0"/>
                <w:numId w:val="0"/>
              </w:numPr>
              <w:rPr>
                <w:rFonts w:ascii="Mangal Pro" w:hAnsi="Mangal Pro" w:cs="Mangal Pro"/>
                <w:b w:val="0"/>
                <w:bCs/>
                <w:sz w:val="24"/>
                <w:szCs w:val="24"/>
              </w:rPr>
            </w:pPr>
            <w:r>
              <w:rPr>
                <w:rFonts w:ascii="Mangal Pro" w:hAnsi="Mangal Pro" w:cs="Mangal Pro"/>
                <w:b w:val="0"/>
                <w:bCs/>
                <w:sz w:val="24"/>
                <w:szCs w:val="24"/>
              </w:rPr>
              <w:t xml:space="preserve">Virtual IP WAN </w:t>
            </w:r>
          </w:p>
        </w:tc>
        <w:tc>
          <w:tcPr>
            <w:tcW w:w="3098" w:type="dxa"/>
          </w:tcPr>
          <w:p w14:paraId="6A7E2A07" w14:textId="04A87E6F" w:rsidR="00240387" w:rsidRDefault="00240387" w:rsidP="00FB3D14">
            <w:pPr>
              <w:pStyle w:val="EFtiquette"/>
              <w:numPr>
                <w:ilvl w:val="0"/>
                <w:numId w:val="0"/>
              </w:numPr>
              <w:rPr>
                <w:rFonts w:ascii="Mangal Pro" w:hAnsi="Mangal Pro" w:cs="Mangal Pro"/>
                <w:b w:val="0"/>
                <w:bCs/>
                <w:sz w:val="24"/>
                <w:szCs w:val="24"/>
              </w:rPr>
            </w:pPr>
            <w:r>
              <w:rPr>
                <w:rFonts w:ascii="Mangal Pro" w:hAnsi="Mangal Pro" w:cs="Mangal Pro"/>
                <w:b w:val="0"/>
                <w:bCs/>
                <w:sz w:val="24"/>
                <w:szCs w:val="24"/>
              </w:rPr>
              <w:t>192.168.1.253/24</w:t>
            </w:r>
          </w:p>
        </w:tc>
        <w:tc>
          <w:tcPr>
            <w:tcW w:w="2969" w:type="dxa"/>
          </w:tcPr>
          <w:p w14:paraId="746A4866" w14:textId="0DE7F548" w:rsidR="00240387" w:rsidRDefault="00240387" w:rsidP="00FB3D14">
            <w:pPr>
              <w:pStyle w:val="EFtiquette"/>
              <w:numPr>
                <w:ilvl w:val="0"/>
                <w:numId w:val="0"/>
              </w:numPr>
              <w:rPr>
                <w:rFonts w:ascii="Mangal Pro" w:hAnsi="Mangal Pro" w:cs="Mangal Pro"/>
                <w:b w:val="0"/>
                <w:bCs/>
                <w:sz w:val="24"/>
                <w:szCs w:val="24"/>
              </w:rPr>
            </w:pPr>
          </w:p>
        </w:tc>
      </w:tr>
    </w:tbl>
    <w:p w14:paraId="0C9B4C9C" w14:textId="77777777" w:rsidR="00FB3D14" w:rsidRDefault="00FB3D14" w:rsidP="00A8565B">
      <w:pPr>
        <w:pStyle w:val="EFtiquette"/>
        <w:numPr>
          <w:ilvl w:val="0"/>
          <w:numId w:val="0"/>
        </w:numPr>
        <w:spacing w:line="168" w:lineRule="auto"/>
        <w:rPr>
          <w:rFonts w:ascii="Mangal Pro" w:hAnsi="Mangal Pro" w:cs="Mangal Pro"/>
          <w:b w:val="0"/>
          <w:bCs/>
          <w:sz w:val="24"/>
          <w:szCs w:val="24"/>
        </w:rPr>
      </w:pPr>
    </w:p>
    <w:p w14:paraId="781DC4D3" w14:textId="45B0B4CB" w:rsidR="00A8565B" w:rsidRDefault="00FB3D14"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Chaque routeurs pfsense aura une interface « LAN » configurée ainsi.</w:t>
      </w:r>
    </w:p>
    <w:tbl>
      <w:tblPr>
        <w:tblStyle w:val="Grilledutableau"/>
        <w:tblW w:w="0" w:type="auto"/>
        <w:tblLook w:val="04A0" w:firstRow="1" w:lastRow="0" w:firstColumn="1" w:lastColumn="0" w:noHBand="0" w:noVBand="1"/>
      </w:tblPr>
      <w:tblGrid>
        <w:gridCol w:w="3020"/>
        <w:gridCol w:w="3020"/>
        <w:gridCol w:w="3020"/>
      </w:tblGrid>
      <w:tr w:rsidR="00240387" w14:paraId="05FAAAF0" w14:textId="77777777" w:rsidTr="00240387">
        <w:tc>
          <w:tcPr>
            <w:tcW w:w="3020" w:type="dxa"/>
          </w:tcPr>
          <w:p w14:paraId="2A336D63" w14:textId="2432BD34" w:rsidR="00240387" w:rsidRPr="00240387" w:rsidRDefault="00240387" w:rsidP="00240387">
            <w:pPr>
              <w:pStyle w:val="EFtiquette"/>
              <w:numPr>
                <w:ilvl w:val="0"/>
                <w:numId w:val="0"/>
              </w:numPr>
              <w:rPr>
                <w:rFonts w:ascii="Mangal Pro" w:hAnsi="Mangal Pro" w:cs="Mangal Pro"/>
                <w:b w:val="0"/>
                <w:bCs/>
                <w:sz w:val="24"/>
                <w:szCs w:val="24"/>
              </w:rPr>
            </w:pPr>
            <w:r w:rsidRPr="00240387">
              <w:rPr>
                <w:rFonts w:ascii="Mangal Pro" w:hAnsi="Mangal Pro" w:cs="Mangal Pro"/>
                <w:b w:val="0"/>
                <w:bCs/>
                <w:sz w:val="24"/>
                <w:szCs w:val="24"/>
              </w:rPr>
              <w:t xml:space="preserve">pfSense 1 </w:t>
            </w:r>
            <w:r>
              <w:rPr>
                <w:rFonts w:ascii="Mangal Pro" w:hAnsi="Mangal Pro" w:cs="Mangal Pro"/>
                <w:b w:val="0"/>
                <w:bCs/>
                <w:sz w:val="24"/>
                <w:szCs w:val="24"/>
              </w:rPr>
              <w:t>-</w:t>
            </w:r>
            <w:r w:rsidRPr="00240387">
              <w:rPr>
                <w:rFonts w:ascii="Mangal Pro" w:hAnsi="Mangal Pro" w:cs="Mangal Pro"/>
                <w:b w:val="0"/>
                <w:bCs/>
                <w:sz w:val="24"/>
                <w:szCs w:val="24"/>
              </w:rPr>
              <w:t xml:space="preserve"> Maître </w:t>
            </w:r>
          </w:p>
        </w:tc>
        <w:tc>
          <w:tcPr>
            <w:tcW w:w="3020" w:type="dxa"/>
          </w:tcPr>
          <w:p w14:paraId="11F83567" w14:textId="1ED657AC" w:rsidR="00240387" w:rsidRDefault="00240387" w:rsidP="00240387">
            <w:pPr>
              <w:pStyle w:val="EFtiquette"/>
              <w:numPr>
                <w:ilvl w:val="0"/>
                <w:numId w:val="0"/>
              </w:numPr>
              <w:rPr>
                <w:rFonts w:ascii="Mangal Pro" w:hAnsi="Mangal Pro" w:cs="Mangal Pro"/>
                <w:b w:val="0"/>
                <w:bCs/>
                <w:sz w:val="24"/>
                <w:szCs w:val="24"/>
              </w:rPr>
            </w:pPr>
            <w:r>
              <w:rPr>
                <w:rFonts w:ascii="Mangal Pro" w:hAnsi="Mangal Pro" w:cs="Mangal Pro"/>
                <w:b w:val="0"/>
                <w:bCs/>
                <w:sz w:val="24"/>
                <w:szCs w:val="24"/>
              </w:rPr>
              <w:t>192.168.8.251/24</w:t>
            </w:r>
          </w:p>
        </w:tc>
        <w:tc>
          <w:tcPr>
            <w:tcW w:w="3020" w:type="dxa"/>
          </w:tcPr>
          <w:p w14:paraId="7A255A00" w14:textId="0F5149F1" w:rsidR="00240387" w:rsidRDefault="00240387" w:rsidP="00240387">
            <w:pPr>
              <w:pStyle w:val="EFtiquette"/>
              <w:numPr>
                <w:ilvl w:val="0"/>
                <w:numId w:val="0"/>
              </w:numPr>
              <w:rPr>
                <w:rFonts w:ascii="Mangal Pro" w:hAnsi="Mangal Pro" w:cs="Mangal Pro"/>
                <w:b w:val="0"/>
                <w:bCs/>
                <w:sz w:val="24"/>
                <w:szCs w:val="24"/>
              </w:rPr>
            </w:pPr>
            <w:r>
              <w:rPr>
                <w:rFonts w:ascii="Mangal Pro" w:hAnsi="Mangal Pro" w:cs="Mangal Pro"/>
                <w:b w:val="0"/>
                <w:bCs/>
                <w:sz w:val="24"/>
                <w:szCs w:val="24"/>
              </w:rPr>
              <w:t xml:space="preserve">DHCP </w:t>
            </w:r>
            <w:r w:rsidR="009F7E66">
              <w:rPr>
                <w:rFonts w:ascii="Mangal Pro" w:hAnsi="Mangal Pro" w:cs="Mangal Pro"/>
                <w:b w:val="0"/>
                <w:bCs/>
                <w:sz w:val="24"/>
                <w:szCs w:val="24"/>
              </w:rPr>
              <w:t xml:space="preserve">non </w:t>
            </w:r>
            <w:r>
              <w:rPr>
                <w:rFonts w:ascii="Mangal Pro" w:hAnsi="Mangal Pro" w:cs="Mangal Pro"/>
                <w:b w:val="0"/>
                <w:bCs/>
                <w:sz w:val="24"/>
                <w:szCs w:val="24"/>
              </w:rPr>
              <w:t>active</w:t>
            </w:r>
          </w:p>
        </w:tc>
      </w:tr>
      <w:tr w:rsidR="00240387" w14:paraId="23DF7C82" w14:textId="77777777" w:rsidTr="00240387">
        <w:tc>
          <w:tcPr>
            <w:tcW w:w="3020" w:type="dxa"/>
          </w:tcPr>
          <w:p w14:paraId="7C7C7341" w14:textId="0A921851" w:rsidR="00240387" w:rsidRPr="00240387" w:rsidRDefault="00240387" w:rsidP="00240387">
            <w:pPr>
              <w:pStyle w:val="EFtiquette"/>
              <w:numPr>
                <w:ilvl w:val="0"/>
                <w:numId w:val="0"/>
              </w:numPr>
              <w:rPr>
                <w:rFonts w:ascii="Mangal Pro" w:hAnsi="Mangal Pro" w:cs="Mangal Pro"/>
                <w:b w:val="0"/>
                <w:bCs/>
                <w:sz w:val="24"/>
                <w:szCs w:val="24"/>
              </w:rPr>
            </w:pPr>
            <w:r w:rsidRPr="00240387">
              <w:rPr>
                <w:rFonts w:ascii="Mangal Pro" w:hAnsi="Mangal Pro" w:cs="Mangal Pro"/>
                <w:b w:val="0"/>
                <w:bCs/>
                <w:sz w:val="24"/>
                <w:szCs w:val="24"/>
              </w:rPr>
              <w:t xml:space="preserve">pfSense 2 </w:t>
            </w:r>
            <w:r>
              <w:rPr>
                <w:rFonts w:ascii="Mangal Pro" w:hAnsi="Mangal Pro" w:cs="Mangal Pro"/>
                <w:b w:val="0"/>
                <w:bCs/>
                <w:sz w:val="24"/>
                <w:szCs w:val="24"/>
              </w:rPr>
              <w:t>-</w:t>
            </w:r>
            <w:r w:rsidRPr="00240387">
              <w:rPr>
                <w:rFonts w:ascii="Mangal Pro" w:hAnsi="Mangal Pro" w:cs="Mangal Pro"/>
                <w:b w:val="0"/>
                <w:bCs/>
                <w:sz w:val="24"/>
                <w:szCs w:val="24"/>
              </w:rPr>
              <w:t xml:space="preserve"> Backup </w:t>
            </w:r>
          </w:p>
        </w:tc>
        <w:tc>
          <w:tcPr>
            <w:tcW w:w="3020" w:type="dxa"/>
          </w:tcPr>
          <w:p w14:paraId="4D5E7C0C" w14:textId="554A64AF" w:rsidR="00240387" w:rsidRDefault="00240387" w:rsidP="00240387">
            <w:pPr>
              <w:pStyle w:val="EFtiquette"/>
              <w:numPr>
                <w:ilvl w:val="0"/>
                <w:numId w:val="0"/>
              </w:numPr>
              <w:rPr>
                <w:rFonts w:ascii="Mangal Pro" w:hAnsi="Mangal Pro" w:cs="Mangal Pro"/>
                <w:b w:val="0"/>
                <w:bCs/>
                <w:sz w:val="24"/>
                <w:szCs w:val="24"/>
              </w:rPr>
            </w:pPr>
            <w:r>
              <w:rPr>
                <w:rFonts w:ascii="Mangal Pro" w:hAnsi="Mangal Pro" w:cs="Mangal Pro"/>
                <w:b w:val="0"/>
                <w:bCs/>
                <w:sz w:val="24"/>
                <w:szCs w:val="24"/>
              </w:rPr>
              <w:t>192.168.8.252/24</w:t>
            </w:r>
          </w:p>
        </w:tc>
        <w:tc>
          <w:tcPr>
            <w:tcW w:w="3020" w:type="dxa"/>
          </w:tcPr>
          <w:p w14:paraId="3CC9C6E1" w14:textId="3AB837DF" w:rsidR="00240387" w:rsidRDefault="00240387" w:rsidP="00240387">
            <w:pPr>
              <w:pStyle w:val="EFtiquette"/>
              <w:numPr>
                <w:ilvl w:val="0"/>
                <w:numId w:val="0"/>
              </w:numPr>
              <w:rPr>
                <w:rFonts w:ascii="Mangal Pro" w:hAnsi="Mangal Pro" w:cs="Mangal Pro"/>
                <w:b w:val="0"/>
                <w:bCs/>
                <w:sz w:val="24"/>
                <w:szCs w:val="24"/>
              </w:rPr>
            </w:pPr>
            <w:r>
              <w:rPr>
                <w:rFonts w:ascii="Mangal Pro" w:hAnsi="Mangal Pro" w:cs="Mangal Pro"/>
                <w:b w:val="0"/>
                <w:bCs/>
                <w:sz w:val="24"/>
                <w:szCs w:val="24"/>
              </w:rPr>
              <w:t xml:space="preserve">DHCP </w:t>
            </w:r>
            <w:r w:rsidR="009F7E66">
              <w:rPr>
                <w:rFonts w:ascii="Mangal Pro" w:hAnsi="Mangal Pro" w:cs="Mangal Pro"/>
                <w:b w:val="0"/>
                <w:bCs/>
                <w:sz w:val="24"/>
                <w:szCs w:val="24"/>
              </w:rPr>
              <w:t>non</w:t>
            </w:r>
            <w:r>
              <w:rPr>
                <w:rFonts w:ascii="Mangal Pro" w:hAnsi="Mangal Pro" w:cs="Mangal Pro"/>
                <w:b w:val="0"/>
                <w:bCs/>
                <w:sz w:val="24"/>
                <w:szCs w:val="24"/>
              </w:rPr>
              <w:t xml:space="preserve"> active</w:t>
            </w:r>
          </w:p>
        </w:tc>
      </w:tr>
      <w:tr w:rsidR="00240387" w14:paraId="73B5352D" w14:textId="77777777" w:rsidTr="00240387">
        <w:tc>
          <w:tcPr>
            <w:tcW w:w="3020" w:type="dxa"/>
          </w:tcPr>
          <w:p w14:paraId="690AB33D" w14:textId="11380439" w:rsidR="00240387" w:rsidRPr="00240387" w:rsidRDefault="00240387" w:rsidP="00240387">
            <w:pPr>
              <w:pStyle w:val="EFtiquette"/>
              <w:numPr>
                <w:ilvl w:val="0"/>
                <w:numId w:val="0"/>
              </w:numPr>
              <w:rPr>
                <w:rFonts w:ascii="Mangal Pro" w:hAnsi="Mangal Pro" w:cs="Mangal Pro"/>
                <w:b w:val="0"/>
                <w:bCs/>
                <w:sz w:val="24"/>
                <w:szCs w:val="24"/>
              </w:rPr>
            </w:pPr>
            <w:r>
              <w:rPr>
                <w:rFonts w:ascii="Mangal Pro" w:hAnsi="Mangal Pro" w:cs="Mangal Pro"/>
                <w:b w:val="0"/>
                <w:bCs/>
                <w:sz w:val="24"/>
                <w:szCs w:val="24"/>
              </w:rPr>
              <w:t xml:space="preserve">Virtual IP LAN </w:t>
            </w:r>
          </w:p>
        </w:tc>
        <w:tc>
          <w:tcPr>
            <w:tcW w:w="3020" w:type="dxa"/>
          </w:tcPr>
          <w:p w14:paraId="5A8B11D0" w14:textId="3C1F371B" w:rsidR="00240387" w:rsidRDefault="00240387" w:rsidP="00240387">
            <w:pPr>
              <w:pStyle w:val="EFtiquette"/>
              <w:numPr>
                <w:ilvl w:val="0"/>
                <w:numId w:val="0"/>
              </w:numPr>
              <w:rPr>
                <w:rFonts w:ascii="Mangal Pro" w:hAnsi="Mangal Pro" w:cs="Mangal Pro"/>
                <w:b w:val="0"/>
                <w:bCs/>
                <w:sz w:val="24"/>
                <w:szCs w:val="24"/>
              </w:rPr>
            </w:pPr>
            <w:r>
              <w:rPr>
                <w:rFonts w:ascii="Mangal Pro" w:hAnsi="Mangal Pro" w:cs="Mangal Pro"/>
                <w:b w:val="0"/>
                <w:bCs/>
                <w:sz w:val="24"/>
                <w:szCs w:val="24"/>
              </w:rPr>
              <w:t>192.168.8.254/24</w:t>
            </w:r>
          </w:p>
        </w:tc>
        <w:tc>
          <w:tcPr>
            <w:tcW w:w="3020" w:type="dxa"/>
          </w:tcPr>
          <w:p w14:paraId="24372C8F" w14:textId="77777777" w:rsidR="00240387" w:rsidRDefault="00240387" w:rsidP="00240387">
            <w:pPr>
              <w:pStyle w:val="EFtiquette"/>
              <w:numPr>
                <w:ilvl w:val="0"/>
                <w:numId w:val="0"/>
              </w:numPr>
              <w:rPr>
                <w:rFonts w:ascii="Mangal Pro" w:hAnsi="Mangal Pro" w:cs="Mangal Pro"/>
                <w:b w:val="0"/>
                <w:bCs/>
                <w:sz w:val="24"/>
                <w:szCs w:val="24"/>
              </w:rPr>
            </w:pPr>
          </w:p>
        </w:tc>
      </w:tr>
    </w:tbl>
    <w:p w14:paraId="3D1B5348" w14:textId="77777777" w:rsidR="00A8565B" w:rsidRDefault="00A8565B" w:rsidP="00A8565B">
      <w:pPr>
        <w:pStyle w:val="EFtiquette"/>
        <w:numPr>
          <w:ilvl w:val="0"/>
          <w:numId w:val="0"/>
        </w:numPr>
        <w:spacing w:line="168" w:lineRule="auto"/>
        <w:rPr>
          <w:rFonts w:ascii="Mangal Pro" w:hAnsi="Mangal Pro" w:cs="Mangal Pro"/>
          <w:b w:val="0"/>
          <w:bCs/>
          <w:sz w:val="24"/>
          <w:szCs w:val="24"/>
        </w:rPr>
      </w:pPr>
    </w:p>
    <w:p w14:paraId="7263A2A0" w14:textId="77777777" w:rsidR="00A8565B" w:rsidRDefault="00A8565B" w:rsidP="00A8565B">
      <w:pPr>
        <w:pStyle w:val="EFtiquette"/>
        <w:numPr>
          <w:ilvl w:val="0"/>
          <w:numId w:val="0"/>
        </w:numPr>
        <w:spacing w:line="168" w:lineRule="auto"/>
        <w:rPr>
          <w:rFonts w:ascii="Mangal Pro" w:hAnsi="Mangal Pro" w:cs="Mangal Pro"/>
          <w:b w:val="0"/>
          <w:bCs/>
          <w:sz w:val="24"/>
          <w:szCs w:val="24"/>
        </w:rPr>
      </w:pPr>
    </w:p>
    <w:p w14:paraId="3AB78D69" w14:textId="786642F0" w:rsidR="00240387" w:rsidRDefault="00240387" w:rsidP="00240387">
      <w:pPr>
        <w:pStyle w:val="EF-chapitretitre"/>
      </w:pPr>
      <w:r>
        <w:t>Préparation des VM</w:t>
      </w:r>
      <w:r w:rsidR="00BD04E4">
        <w:t>s</w:t>
      </w:r>
      <w:r>
        <w:t xml:space="preserve"> pfSense sur VMware Work</w:t>
      </w:r>
      <w:r w:rsidR="00BD04E4">
        <w:t>s</w:t>
      </w:r>
      <w:r>
        <w:t xml:space="preserve">tation 17 </w:t>
      </w:r>
    </w:p>
    <w:p w14:paraId="57C49638" w14:textId="06EB27FE" w:rsidR="00240387" w:rsidRDefault="00240387" w:rsidP="00A8565B">
      <w:pPr>
        <w:pStyle w:val="EFtiquette"/>
        <w:numPr>
          <w:ilvl w:val="0"/>
          <w:numId w:val="0"/>
        </w:numPr>
        <w:spacing w:line="168" w:lineRule="auto"/>
        <w:rPr>
          <w:rFonts w:ascii="Mangal Pro" w:hAnsi="Mangal Pro" w:cs="Mangal Pro"/>
          <w:b w:val="0"/>
          <w:bCs/>
          <w:sz w:val="24"/>
          <w:szCs w:val="24"/>
        </w:rPr>
      </w:pPr>
    </w:p>
    <w:p w14:paraId="0BE69110" w14:textId="5CA31F67" w:rsidR="00BD04E4" w:rsidRDefault="00BD04E4" w:rsidP="00A8565B">
      <w:pPr>
        <w:pStyle w:val="EFtiquette"/>
        <w:numPr>
          <w:ilvl w:val="0"/>
          <w:numId w:val="0"/>
        </w:numPr>
        <w:spacing w:line="168" w:lineRule="auto"/>
        <w:rPr>
          <w:rFonts w:ascii="Mangal Pro" w:hAnsi="Mangal Pro" w:cs="Mangal Pro"/>
          <w:b w:val="0"/>
          <w:bCs/>
          <w:sz w:val="24"/>
          <w:szCs w:val="24"/>
        </w:rPr>
      </w:pPr>
      <w:r w:rsidRPr="00BD04E4">
        <w:rPr>
          <w:rFonts w:ascii="Mangal Pro" w:hAnsi="Mangal Pro" w:cs="Mangal Pro"/>
          <w:b w:val="0"/>
          <w:bCs/>
          <w:noProof/>
          <w:sz w:val="24"/>
          <w:szCs w:val="24"/>
        </w:rPr>
        <w:drawing>
          <wp:anchor distT="0" distB="0" distL="114300" distR="114300" simplePos="0" relativeHeight="251659264" behindDoc="0" locked="0" layoutInCell="1" allowOverlap="1" wp14:anchorId="298329B0" wp14:editId="15FCFAA3">
            <wp:simplePos x="0" y="0"/>
            <wp:positionH relativeFrom="margin">
              <wp:posOffset>-133350</wp:posOffset>
            </wp:positionH>
            <wp:positionV relativeFrom="paragraph">
              <wp:posOffset>12700</wp:posOffset>
            </wp:positionV>
            <wp:extent cx="2714625" cy="4953000"/>
            <wp:effectExtent l="0" t="0" r="9525" b="0"/>
            <wp:wrapThrough wrapText="bothSides">
              <wp:wrapPolygon edited="0">
                <wp:start x="0" y="0"/>
                <wp:lineTo x="0" y="21517"/>
                <wp:lineTo x="21524" y="21517"/>
                <wp:lineTo x="21524" y="0"/>
                <wp:lineTo x="0" y="0"/>
              </wp:wrapPolygon>
            </wp:wrapThrough>
            <wp:docPr id="1510953306"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53306" name="Image 1" descr="Une image contenant texte, capture d’écran, affichage, logiciel&#10;&#10;Description générée automatiquement"/>
                    <pic:cNvPicPr/>
                  </pic:nvPicPr>
                  <pic:blipFill>
                    <a:blip r:embed="rId13"/>
                    <a:stretch>
                      <a:fillRect/>
                    </a:stretch>
                  </pic:blipFill>
                  <pic:spPr>
                    <a:xfrm>
                      <a:off x="0" y="0"/>
                      <a:ext cx="2714625" cy="4953000"/>
                    </a:xfrm>
                    <a:prstGeom prst="rect">
                      <a:avLst/>
                    </a:prstGeom>
                  </pic:spPr>
                </pic:pic>
              </a:graphicData>
            </a:graphic>
            <wp14:sizeRelH relativeFrom="margin">
              <wp14:pctWidth>0</wp14:pctWidth>
            </wp14:sizeRelH>
            <wp14:sizeRelV relativeFrom="margin">
              <wp14:pctHeight>0</wp14:pctHeight>
            </wp14:sizeRelV>
          </wp:anchor>
        </w:drawing>
      </w:r>
    </w:p>
    <w:p w14:paraId="18134D54" w14:textId="4832BE41" w:rsidR="00BD04E4" w:rsidRDefault="00BD04E4"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Configuration des VMs pfSense 1 et 2 :</w:t>
      </w:r>
    </w:p>
    <w:p w14:paraId="1B452A9C" w14:textId="5FD561BC" w:rsidR="00240387" w:rsidRDefault="00BD04E4"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 xml:space="preserve"> </w:t>
      </w:r>
    </w:p>
    <w:p w14:paraId="232B8ECF" w14:textId="77777777" w:rsidR="00BD04E4" w:rsidRDefault="00BD04E4"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 xml:space="preserve">Mémoire : </w:t>
      </w:r>
    </w:p>
    <w:p w14:paraId="56CF06ED" w14:textId="7EF9A0F3" w:rsidR="00BD04E4" w:rsidRDefault="00BD04E4"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 xml:space="preserve">Régler sur l’option recommander par VMware </w:t>
      </w:r>
    </w:p>
    <w:p w14:paraId="492C3D9B" w14:textId="77777777" w:rsidR="00BD04E4" w:rsidRDefault="00BD04E4" w:rsidP="00A8565B">
      <w:pPr>
        <w:pStyle w:val="EFtiquette"/>
        <w:numPr>
          <w:ilvl w:val="0"/>
          <w:numId w:val="0"/>
        </w:numPr>
        <w:spacing w:line="168" w:lineRule="auto"/>
        <w:rPr>
          <w:rFonts w:ascii="Mangal Pro" w:hAnsi="Mangal Pro" w:cs="Mangal Pro"/>
          <w:b w:val="0"/>
          <w:bCs/>
          <w:sz w:val="24"/>
          <w:szCs w:val="24"/>
        </w:rPr>
      </w:pPr>
    </w:p>
    <w:p w14:paraId="58C51BA5" w14:textId="77777777" w:rsidR="00BD04E4" w:rsidRDefault="00BD04E4"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 xml:space="preserve">Processeur :    </w:t>
      </w:r>
    </w:p>
    <w:p w14:paraId="2119B142" w14:textId="77777777" w:rsidR="00BD04E4" w:rsidRDefault="00BD04E4"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Nb de processeur 1 et nb de cœur 1</w:t>
      </w:r>
    </w:p>
    <w:p w14:paraId="3699D36B" w14:textId="77777777" w:rsidR="00BD04E4" w:rsidRDefault="00BD04E4" w:rsidP="00A8565B">
      <w:pPr>
        <w:pStyle w:val="EFtiquette"/>
        <w:numPr>
          <w:ilvl w:val="0"/>
          <w:numId w:val="0"/>
        </w:numPr>
        <w:spacing w:line="168" w:lineRule="auto"/>
        <w:rPr>
          <w:rFonts w:ascii="Mangal Pro" w:hAnsi="Mangal Pro" w:cs="Mangal Pro"/>
          <w:b w:val="0"/>
          <w:bCs/>
          <w:sz w:val="24"/>
          <w:szCs w:val="24"/>
        </w:rPr>
      </w:pPr>
    </w:p>
    <w:p w14:paraId="035CDA4F" w14:textId="77777777" w:rsidR="00BD04E4" w:rsidRDefault="00BD04E4"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Disque dur :</w:t>
      </w:r>
    </w:p>
    <w:p w14:paraId="6BEDCC22" w14:textId="3C074039" w:rsidR="00BD04E4" w:rsidRDefault="00BD04E4"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15 Go largement suffisant pour OS</w:t>
      </w:r>
    </w:p>
    <w:p w14:paraId="0051F376" w14:textId="77777777" w:rsidR="00BD04E4" w:rsidRDefault="00BD04E4" w:rsidP="00A8565B">
      <w:pPr>
        <w:pStyle w:val="EFtiquette"/>
        <w:numPr>
          <w:ilvl w:val="0"/>
          <w:numId w:val="0"/>
        </w:numPr>
        <w:spacing w:line="168" w:lineRule="auto"/>
        <w:rPr>
          <w:rFonts w:ascii="Mangal Pro" w:hAnsi="Mangal Pro" w:cs="Mangal Pro"/>
          <w:b w:val="0"/>
          <w:bCs/>
          <w:sz w:val="24"/>
          <w:szCs w:val="24"/>
        </w:rPr>
      </w:pPr>
    </w:p>
    <w:p w14:paraId="5830BD29" w14:textId="77777777" w:rsidR="00BD04E4" w:rsidRDefault="00BD04E4"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Adaptateur réseau :</w:t>
      </w:r>
    </w:p>
    <w:p w14:paraId="5C5E5AEF" w14:textId="7E8A04A4" w:rsidR="00BD04E4" w:rsidRDefault="00BD04E4"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 xml:space="preserve">VMnet0 : Réseau WAN *Bridge </w:t>
      </w:r>
    </w:p>
    <w:p w14:paraId="522EF505" w14:textId="77777777" w:rsidR="00BD04E4" w:rsidRDefault="00BD04E4"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VMnet8 : Réseau LAN *NAT</w:t>
      </w:r>
    </w:p>
    <w:p w14:paraId="1A656B2C" w14:textId="77777777" w:rsidR="00BD04E4" w:rsidRDefault="00BD04E4" w:rsidP="00A8565B">
      <w:pPr>
        <w:pStyle w:val="EFtiquette"/>
        <w:numPr>
          <w:ilvl w:val="0"/>
          <w:numId w:val="0"/>
        </w:numPr>
        <w:spacing w:line="168" w:lineRule="auto"/>
        <w:rPr>
          <w:rFonts w:ascii="Mangal Pro" w:hAnsi="Mangal Pro" w:cs="Mangal Pro"/>
          <w:b w:val="0"/>
          <w:bCs/>
          <w:sz w:val="24"/>
          <w:szCs w:val="24"/>
        </w:rPr>
      </w:pPr>
    </w:p>
    <w:p w14:paraId="65F96AA4" w14:textId="19562F68" w:rsidR="00240387" w:rsidRDefault="00BD04E4"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 xml:space="preserve">           </w:t>
      </w:r>
    </w:p>
    <w:p w14:paraId="4E9E7375" w14:textId="78E1FA22" w:rsidR="00240387" w:rsidRDefault="00240387" w:rsidP="00A8565B">
      <w:pPr>
        <w:pStyle w:val="EFtiquette"/>
        <w:numPr>
          <w:ilvl w:val="0"/>
          <w:numId w:val="0"/>
        </w:numPr>
        <w:spacing w:line="168" w:lineRule="auto"/>
        <w:rPr>
          <w:rFonts w:ascii="Mangal Pro" w:hAnsi="Mangal Pro" w:cs="Mangal Pro"/>
          <w:b w:val="0"/>
          <w:bCs/>
          <w:sz w:val="24"/>
          <w:szCs w:val="24"/>
        </w:rPr>
      </w:pPr>
    </w:p>
    <w:p w14:paraId="2C4096DA" w14:textId="717C72EC" w:rsidR="00240387" w:rsidRDefault="00240387" w:rsidP="00A8565B">
      <w:pPr>
        <w:pStyle w:val="EFtiquette"/>
        <w:numPr>
          <w:ilvl w:val="0"/>
          <w:numId w:val="0"/>
        </w:numPr>
        <w:spacing w:line="168" w:lineRule="auto"/>
        <w:rPr>
          <w:rFonts w:ascii="Mangal Pro" w:hAnsi="Mangal Pro" w:cs="Mangal Pro"/>
          <w:b w:val="0"/>
          <w:bCs/>
          <w:sz w:val="24"/>
          <w:szCs w:val="24"/>
        </w:rPr>
      </w:pPr>
    </w:p>
    <w:p w14:paraId="3F7E78DE" w14:textId="77777777" w:rsidR="00240387" w:rsidRDefault="00240387" w:rsidP="00A8565B">
      <w:pPr>
        <w:pStyle w:val="EFtiquette"/>
        <w:numPr>
          <w:ilvl w:val="0"/>
          <w:numId w:val="0"/>
        </w:numPr>
        <w:spacing w:line="168" w:lineRule="auto"/>
        <w:rPr>
          <w:rFonts w:ascii="Mangal Pro" w:hAnsi="Mangal Pro" w:cs="Mangal Pro"/>
          <w:b w:val="0"/>
          <w:bCs/>
          <w:sz w:val="24"/>
          <w:szCs w:val="24"/>
        </w:rPr>
      </w:pPr>
    </w:p>
    <w:p w14:paraId="46698468" w14:textId="77777777" w:rsidR="00240387" w:rsidRDefault="00240387" w:rsidP="00A8565B">
      <w:pPr>
        <w:pStyle w:val="EFtiquette"/>
        <w:numPr>
          <w:ilvl w:val="0"/>
          <w:numId w:val="0"/>
        </w:numPr>
        <w:spacing w:line="168" w:lineRule="auto"/>
        <w:rPr>
          <w:rFonts w:ascii="Mangal Pro" w:hAnsi="Mangal Pro" w:cs="Mangal Pro"/>
          <w:b w:val="0"/>
          <w:bCs/>
          <w:sz w:val="24"/>
          <w:szCs w:val="24"/>
        </w:rPr>
      </w:pPr>
    </w:p>
    <w:p w14:paraId="54A073E3" w14:textId="77777777" w:rsidR="00240387" w:rsidRDefault="00240387" w:rsidP="00A8565B">
      <w:pPr>
        <w:pStyle w:val="EFtiquette"/>
        <w:numPr>
          <w:ilvl w:val="0"/>
          <w:numId w:val="0"/>
        </w:numPr>
        <w:spacing w:line="168" w:lineRule="auto"/>
        <w:rPr>
          <w:rFonts w:ascii="Mangal Pro" w:hAnsi="Mangal Pro" w:cs="Mangal Pro"/>
          <w:b w:val="0"/>
          <w:bCs/>
          <w:sz w:val="24"/>
          <w:szCs w:val="24"/>
        </w:rPr>
      </w:pPr>
    </w:p>
    <w:p w14:paraId="0BCF3305" w14:textId="77777777" w:rsidR="00240387" w:rsidRDefault="00240387" w:rsidP="00A8565B">
      <w:pPr>
        <w:pStyle w:val="EFtiquette"/>
        <w:numPr>
          <w:ilvl w:val="0"/>
          <w:numId w:val="0"/>
        </w:numPr>
        <w:spacing w:line="168" w:lineRule="auto"/>
        <w:rPr>
          <w:rFonts w:ascii="Mangal Pro" w:hAnsi="Mangal Pro" w:cs="Mangal Pro"/>
          <w:b w:val="0"/>
          <w:bCs/>
          <w:sz w:val="24"/>
          <w:szCs w:val="24"/>
        </w:rPr>
      </w:pPr>
    </w:p>
    <w:p w14:paraId="37A83D27" w14:textId="77777777" w:rsidR="00240387" w:rsidRDefault="00240387" w:rsidP="00A8565B">
      <w:pPr>
        <w:pStyle w:val="EFtiquette"/>
        <w:numPr>
          <w:ilvl w:val="0"/>
          <w:numId w:val="0"/>
        </w:numPr>
        <w:spacing w:line="168" w:lineRule="auto"/>
        <w:rPr>
          <w:rFonts w:ascii="Mangal Pro" w:hAnsi="Mangal Pro" w:cs="Mangal Pro"/>
          <w:b w:val="0"/>
          <w:bCs/>
          <w:sz w:val="24"/>
          <w:szCs w:val="24"/>
        </w:rPr>
      </w:pPr>
    </w:p>
    <w:p w14:paraId="01F599F6" w14:textId="77777777" w:rsidR="00240387" w:rsidRDefault="00240387" w:rsidP="00A8565B">
      <w:pPr>
        <w:pStyle w:val="EFtiquette"/>
        <w:numPr>
          <w:ilvl w:val="0"/>
          <w:numId w:val="0"/>
        </w:numPr>
        <w:spacing w:line="168" w:lineRule="auto"/>
        <w:rPr>
          <w:rFonts w:ascii="Mangal Pro" w:hAnsi="Mangal Pro" w:cs="Mangal Pro"/>
          <w:b w:val="0"/>
          <w:bCs/>
          <w:sz w:val="24"/>
          <w:szCs w:val="24"/>
        </w:rPr>
      </w:pPr>
    </w:p>
    <w:p w14:paraId="3E20A894" w14:textId="77777777" w:rsidR="00240387" w:rsidRDefault="00240387" w:rsidP="00A8565B">
      <w:pPr>
        <w:pStyle w:val="EFtiquette"/>
        <w:numPr>
          <w:ilvl w:val="0"/>
          <w:numId w:val="0"/>
        </w:numPr>
        <w:spacing w:line="168" w:lineRule="auto"/>
        <w:rPr>
          <w:rFonts w:ascii="Mangal Pro" w:hAnsi="Mangal Pro" w:cs="Mangal Pro"/>
          <w:b w:val="0"/>
          <w:bCs/>
          <w:sz w:val="24"/>
          <w:szCs w:val="24"/>
        </w:rPr>
      </w:pPr>
    </w:p>
    <w:p w14:paraId="62A9D2EC" w14:textId="7E0CF131" w:rsidR="00BD04E4" w:rsidRDefault="00BD04E4"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lastRenderedPageBreak/>
        <w:t xml:space="preserve">Voici un lien qui vous permettra de vous aide pour installation de pfSense </w:t>
      </w:r>
      <w:r w:rsidR="0072421F">
        <w:rPr>
          <w:rFonts w:ascii="Mangal Pro" w:hAnsi="Mangal Pro" w:cs="Mangal Pro"/>
          <w:b w:val="0"/>
          <w:bCs/>
          <w:sz w:val="24"/>
          <w:szCs w:val="24"/>
        </w:rPr>
        <w:t>si</w:t>
      </w:r>
      <w:r>
        <w:rPr>
          <w:rFonts w:ascii="Mangal Pro" w:hAnsi="Mangal Pro" w:cs="Mangal Pro"/>
          <w:b w:val="0"/>
          <w:bCs/>
          <w:sz w:val="24"/>
          <w:szCs w:val="24"/>
        </w:rPr>
        <w:t xml:space="preserve"> vous ne l’avez jamais fait.</w:t>
      </w:r>
    </w:p>
    <w:p w14:paraId="4160DAD4" w14:textId="77777777" w:rsidR="00BD04E4" w:rsidRDefault="00BD04E4" w:rsidP="00A8565B">
      <w:pPr>
        <w:pStyle w:val="EFtiquette"/>
        <w:numPr>
          <w:ilvl w:val="0"/>
          <w:numId w:val="0"/>
        </w:numPr>
        <w:spacing w:line="168" w:lineRule="auto"/>
        <w:rPr>
          <w:rFonts w:ascii="Mangal Pro" w:hAnsi="Mangal Pro" w:cs="Mangal Pro"/>
          <w:b w:val="0"/>
          <w:bCs/>
          <w:sz w:val="24"/>
          <w:szCs w:val="24"/>
        </w:rPr>
      </w:pPr>
    </w:p>
    <w:p w14:paraId="6E49467E" w14:textId="30F64BEA" w:rsidR="00BD04E4" w:rsidRDefault="00000000" w:rsidP="00A8565B">
      <w:pPr>
        <w:pStyle w:val="EFtiquette"/>
        <w:numPr>
          <w:ilvl w:val="0"/>
          <w:numId w:val="0"/>
        </w:numPr>
        <w:spacing w:line="168" w:lineRule="auto"/>
        <w:rPr>
          <w:rFonts w:ascii="Mangal Pro" w:hAnsi="Mangal Pro" w:cs="Mangal Pro"/>
          <w:b w:val="0"/>
          <w:bCs/>
          <w:sz w:val="24"/>
          <w:szCs w:val="24"/>
        </w:rPr>
      </w:pPr>
      <w:hyperlink r:id="rId14" w:history="1">
        <w:r w:rsidR="00BD04E4" w:rsidRPr="00666458">
          <w:rPr>
            <w:rStyle w:val="Lienhypertexte"/>
            <w:rFonts w:ascii="Mangal Pro" w:hAnsi="Mangal Pro" w:cs="Mangal Pro"/>
            <w:b w:val="0"/>
            <w:bCs/>
            <w:sz w:val="24"/>
            <w:szCs w:val="24"/>
          </w:rPr>
          <w:t>https://all-it-network.com/pfsense-2-6-0-installation/</w:t>
        </w:r>
      </w:hyperlink>
    </w:p>
    <w:p w14:paraId="2EF3BDE9" w14:textId="77777777" w:rsidR="00BD04E4" w:rsidRDefault="00BD04E4" w:rsidP="00A8565B">
      <w:pPr>
        <w:pStyle w:val="EFtiquette"/>
        <w:numPr>
          <w:ilvl w:val="0"/>
          <w:numId w:val="0"/>
        </w:numPr>
        <w:spacing w:line="168" w:lineRule="auto"/>
        <w:rPr>
          <w:rFonts w:ascii="Mangal Pro" w:hAnsi="Mangal Pro" w:cs="Mangal Pro"/>
          <w:b w:val="0"/>
          <w:bCs/>
          <w:sz w:val="24"/>
          <w:szCs w:val="24"/>
        </w:rPr>
      </w:pPr>
    </w:p>
    <w:p w14:paraId="68C25C5C" w14:textId="38A4F5DE" w:rsidR="00BD04E4" w:rsidRDefault="00BD04E4"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Un fois installation terminer vos pfSense sont comme celui ci-dessous.</w:t>
      </w:r>
    </w:p>
    <w:p w14:paraId="5C0C43E4" w14:textId="77777777" w:rsidR="00BD04E4" w:rsidRDefault="00BD04E4" w:rsidP="00A8565B">
      <w:pPr>
        <w:pStyle w:val="EFtiquette"/>
        <w:numPr>
          <w:ilvl w:val="0"/>
          <w:numId w:val="0"/>
        </w:numPr>
        <w:spacing w:line="168" w:lineRule="auto"/>
        <w:rPr>
          <w:rFonts w:ascii="Mangal Pro" w:hAnsi="Mangal Pro" w:cs="Mangal Pro"/>
          <w:b w:val="0"/>
          <w:bCs/>
          <w:sz w:val="24"/>
          <w:szCs w:val="24"/>
        </w:rPr>
      </w:pPr>
    </w:p>
    <w:p w14:paraId="31229A8E" w14:textId="585BFC27" w:rsidR="0037541B" w:rsidRDefault="00857248" w:rsidP="0037541B">
      <w:pPr>
        <w:pStyle w:val="EFtiquette"/>
        <w:numPr>
          <w:ilvl w:val="0"/>
          <w:numId w:val="0"/>
        </w:numPr>
        <w:spacing w:line="168" w:lineRule="auto"/>
        <w:rPr>
          <w:rFonts w:ascii="Mangal Pro" w:hAnsi="Mangal Pro" w:cs="Mangal Pro"/>
          <w:b w:val="0"/>
          <w:bCs/>
          <w:sz w:val="24"/>
          <w:szCs w:val="24"/>
        </w:rPr>
      </w:pPr>
      <w:r w:rsidRPr="00857248">
        <w:rPr>
          <w:rFonts w:ascii="Mangal Pro" w:hAnsi="Mangal Pro" w:cs="Mangal Pro"/>
          <w:b w:val="0"/>
          <w:bCs/>
          <w:noProof/>
          <w:sz w:val="24"/>
          <w:szCs w:val="24"/>
        </w:rPr>
        <w:drawing>
          <wp:anchor distT="0" distB="0" distL="114300" distR="114300" simplePos="0" relativeHeight="251662336" behindDoc="0" locked="0" layoutInCell="1" allowOverlap="1" wp14:anchorId="4C442D35" wp14:editId="0691BBCD">
            <wp:simplePos x="0" y="0"/>
            <wp:positionH relativeFrom="column">
              <wp:posOffset>4445</wp:posOffset>
            </wp:positionH>
            <wp:positionV relativeFrom="paragraph">
              <wp:posOffset>-82550</wp:posOffset>
            </wp:positionV>
            <wp:extent cx="5759450" cy="3608705"/>
            <wp:effectExtent l="0" t="0" r="0" b="0"/>
            <wp:wrapThrough wrapText="bothSides">
              <wp:wrapPolygon edited="0">
                <wp:start x="0" y="0"/>
                <wp:lineTo x="0" y="21437"/>
                <wp:lineTo x="21505" y="21437"/>
                <wp:lineTo x="21505" y="0"/>
                <wp:lineTo x="0" y="0"/>
              </wp:wrapPolygon>
            </wp:wrapThrough>
            <wp:docPr id="10849494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49401" name=""/>
                    <pic:cNvPicPr/>
                  </pic:nvPicPr>
                  <pic:blipFill>
                    <a:blip r:embed="rId15"/>
                    <a:stretch>
                      <a:fillRect/>
                    </a:stretch>
                  </pic:blipFill>
                  <pic:spPr>
                    <a:xfrm>
                      <a:off x="0" y="0"/>
                      <a:ext cx="5759450" cy="3608705"/>
                    </a:xfrm>
                    <a:prstGeom prst="rect">
                      <a:avLst/>
                    </a:prstGeom>
                  </pic:spPr>
                </pic:pic>
              </a:graphicData>
            </a:graphic>
          </wp:anchor>
        </w:drawing>
      </w:r>
      <w:r w:rsidR="000605C2">
        <w:rPr>
          <w:rFonts w:ascii="Mangal Pro" w:hAnsi="Mangal Pro" w:cs="Mangal Pro"/>
          <w:b w:val="0"/>
          <w:bCs/>
          <w:sz w:val="24"/>
          <w:szCs w:val="24"/>
        </w:rPr>
        <w:t>Nous allons procéder à configuration des interfaces WAN et LAN</w:t>
      </w:r>
      <w:r w:rsidR="009550A9">
        <w:rPr>
          <w:rFonts w:ascii="Mangal Pro" w:hAnsi="Mangal Pro" w:cs="Mangal Pro"/>
          <w:b w:val="0"/>
          <w:bCs/>
          <w:sz w:val="24"/>
          <w:szCs w:val="24"/>
        </w:rPr>
        <w:t xml:space="preserve">, en IP statique. *page 6 </w:t>
      </w:r>
    </w:p>
    <w:p w14:paraId="20E8CA54" w14:textId="77777777" w:rsidR="0037541B" w:rsidRDefault="0037541B" w:rsidP="0037541B">
      <w:pPr>
        <w:pStyle w:val="EFtiquette"/>
        <w:numPr>
          <w:ilvl w:val="0"/>
          <w:numId w:val="0"/>
        </w:numPr>
        <w:spacing w:line="168" w:lineRule="auto"/>
        <w:rPr>
          <w:rFonts w:ascii="Mangal Pro" w:hAnsi="Mangal Pro" w:cs="Mangal Pro"/>
          <w:b w:val="0"/>
          <w:bCs/>
          <w:sz w:val="24"/>
          <w:szCs w:val="24"/>
        </w:rPr>
      </w:pPr>
    </w:p>
    <w:p w14:paraId="361E57C6" w14:textId="72B27B4A" w:rsidR="0037541B" w:rsidRPr="0037541B" w:rsidRDefault="0037541B" w:rsidP="0037541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P</w:t>
      </w:r>
      <w:r w:rsidRPr="0037541B">
        <w:rPr>
          <w:rFonts w:ascii="Mangal Pro" w:hAnsi="Mangal Pro" w:cs="Mangal Pro"/>
          <w:b w:val="0"/>
          <w:bCs/>
          <w:sz w:val="24"/>
          <w:szCs w:val="24"/>
        </w:rPr>
        <w:t>our l</w:t>
      </w:r>
      <w:r>
        <w:rPr>
          <w:rFonts w:ascii="Mangal Pro" w:hAnsi="Mangal Pro" w:cs="Mangal Pro"/>
          <w:b w:val="0"/>
          <w:bCs/>
          <w:sz w:val="24"/>
          <w:szCs w:val="24"/>
        </w:rPr>
        <w:t>a</w:t>
      </w:r>
      <w:r w:rsidRPr="0037541B">
        <w:rPr>
          <w:rFonts w:ascii="Mangal Pro" w:hAnsi="Mangal Pro" w:cs="Mangal Pro"/>
          <w:b w:val="0"/>
          <w:bCs/>
          <w:sz w:val="24"/>
          <w:szCs w:val="24"/>
        </w:rPr>
        <w:t xml:space="preserve"> configuration l'interface WAN.</w:t>
      </w:r>
    </w:p>
    <w:p w14:paraId="451A142E" w14:textId="24E3CB8C" w:rsidR="0037541B" w:rsidRPr="0037541B" w:rsidRDefault="0037541B" w:rsidP="0037541B">
      <w:pPr>
        <w:pStyle w:val="EFtiquette"/>
        <w:numPr>
          <w:ilvl w:val="0"/>
          <w:numId w:val="0"/>
        </w:numPr>
        <w:spacing w:line="168" w:lineRule="auto"/>
        <w:rPr>
          <w:rFonts w:ascii="Mangal Pro" w:hAnsi="Mangal Pro" w:cs="Mangal Pro"/>
          <w:b w:val="0"/>
          <w:bCs/>
          <w:sz w:val="24"/>
          <w:szCs w:val="24"/>
        </w:rPr>
      </w:pPr>
      <w:r w:rsidRPr="0037541B">
        <w:rPr>
          <w:rFonts w:ascii="Mangal Pro" w:hAnsi="Mangal Pro" w:cs="Mangal Pro"/>
          <w:b w:val="0"/>
          <w:bCs/>
          <w:sz w:val="24"/>
          <w:szCs w:val="24"/>
        </w:rPr>
        <w:t>Ne jamais configurer une interface sur un pfSense en DHCP</w:t>
      </w:r>
      <w:r>
        <w:rPr>
          <w:rFonts w:ascii="Mangal Pro" w:hAnsi="Mangal Pro" w:cs="Mangal Pro"/>
          <w:b w:val="0"/>
          <w:bCs/>
          <w:sz w:val="24"/>
          <w:szCs w:val="24"/>
        </w:rPr>
        <w:t>.</w:t>
      </w:r>
    </w:p>
    <w:p w14:paraId="14850CF8" w14:textId="526B2674" w:rsidR="0037541B" w:rsidRPr="0037541B" w:rsidRDefault="0037541B" w:rsidP="0037541B">
      <w:pPr>
        <w:pStyle w:val="EFtiquette"/>
        <w:numPr>
          <w:ilvl w:val="0"/>
          <w:numId w:val="0"/>
        </w:numPr>
        <w:spacing w:line="168" w:lineRule="auto"/>
        <w:rPr>
          <w:rFonts w:ascii="Mangal Pro" w:hAnsi="Mangal Pro" w:cs="Mangal Pro"/>
          <w:b w:val="0"/>
          <w:bCs/>
          <w:sz w:val="24"/>
          <w:szCs w:val="24"/>
        </w:rPr>
      </w:pPr>
      <w:r w:rsidRPr="0037541B">
        <w:rPr>
          <w:rFonts w:ascii="Mangal Pro" w:hAnsi="Mangal Pro" w:cs="Mangal Pro"/>
          <w:b w:val="0"/>
          <w:bCs/>
          <w:sz w:val="24"/>
          <w:szCs w:val="24"/>
        </w:rPr>
        <w:t xml:space="preserve">Enter </w:t>
      </w:r>
      <w:r w:rsidR="00B525F4">
        <w:rPr>
          <w:rFonts w:ascii="Mangal Pro" w:hAnsi="Mangal Pro" w:cs="Mangal Pro"/>
          <w:b w:val="0"/>
          <w:bCs/>
          <w:sz w:val="24"/>
          <w:szCs w:val="24"/>
        </w:rPr>
        <w:t>l’</w:t>
      </w:r>
      <w:r w:rsidR="0072421F">
        <w:rPr>
          <w:rFonts w:ascii="Mangal Pro" w:hAnsi="Mangal Pro" w:cs="Mangal Pro"/>
          <w:b w:val="0"/>
          <w:bCs/>
          <w:sz w:val="24"/>
          <w:szCs w:val="24"/>
        </w:rPr>
        <w:t>IP</w:t>
      </w:r>
      <w:r w:rsidRPr="0037541B">
        <w:rPr>
          <w:rFonts w:ascii="Mangal Pro" w:hAnsi="Mangal Pro" w:cs="Mangal Pro"/>
          <w:b w:val="0"/>
          <w:bCs/>
          <w:sz w:val="24"/>
          <w:szCs w:val="24"/>
        </w:rPr>
        <w:t xml:space="preserve"> WAN de votre pfSense, ensuit son masque de sous réseau /24.</w:t>
      </w:r>
    </w:p>
    <w:p w14:paraId="3EAA1DBE" w14:textId="77777777" w:rsidR="0037541B" w:rsidRDefault="0037541B" w:rsidP="0037541B">
      <w:pPr>
        <w:pStyle w:val="EFtiquette"/>
        <w:numPr>
          <w:ilvl w:val="0"/>
          <w:numId w:val="0"/>
        </w:numPr>
        <w:spacing w:line="168" w:lineRule="auto"/>
        <w:rPr>
          <w:rFonts w:ascii="Mangal Pro" w:hAnsi="Mangal Pro" w:cs="Mangal Pro"/>
          <w:b w:val="0"/>
          <w:bCs/>
          <w:sz w:val="24"/>
          <w:szCs w:val="24"/>
        </w:rPr>
      </w:pPr>
    </w:p>
    <w:p w14:paraId="4F4F3AEB" w14:textId="404F562F" w:rsidR="0037541B" w:rsidRPr="0037541B" w:rsidRDefault="0037541B" w:rsidP="0037541B">
      <w:pPr>
        <w:pStyle w:val="EFtiquette"/>
        <w:numPr>
          <w:ilvl w:val="0"/>
          <w:numId w:val="0"/>
        </w:numPr>
        <w:spacing w:line="168" w:lineRule="auto"/>
        <w:rPr>
          <w:rFonts w:ascii="Mangal Pro" w:hAnsi="Mangal Pro" w:cs="Mangal Pro"/>
          <w:b w:val="0"/>
          <w:bCs/>
          <w:sz w:val="24"/>
          <w:szCs w:val="24"/>
        </w:rPr>
      </w:pPr>
      <w:r w:rsidRPr="0037541B">
        <w:rPr>
          <w:rFonts w:ascii="Mangal Pro" w:hAnsi="Mangal Pro" w:cs="Mangal Pro"/>
          <w:b w:val="0"/>
          <w:bCs/>
          <w:sz w:val="24"/>
          <w:szCs w:val="24"/>
        </w:rPr>
        <w:t>Pour la upstream gateway dans le contexte de pfSense, désigne généralement un routeur ou un périphérique réseau situé plus en amont dans le réseau, souvent du côté de l'ISP (Fournisseur d'Accès Internet). C'est l'élément de réseau auquel pfSense envoie le trafic qui n'est pas destiné aux réseaux locaux configurés dans pfSense lui-même.</w:t>
      </w:r>
    </w:p>
    <w:p w14:paraId="56F4E048" w14:textId="77777777" w:rsidR="0037541B" w:rsidRDefault="0037541B" w:rsidP="0037541B">
      <w:pPr>
        <w:pStyle w:val="EFtiquette"/>
        <w:numPr>
          <w:ilvl w:val="0"/>
          <w:numId w:val="0"/>
        </w:numPr>
        <w:spacing w:line="168" w:lineRule="auto"/>
        <w:rPr>
          <w:rFonts w:ascii="Mangal Pro" w:hAnsi="Mangal Pro" w:cs="Mangal Pro"/>
          <w:b w:val="0"/>
          <w:bCs/>
          <w:sz w:val="24"/>
          <w:szCs w:val="24"/>
        </w:rPr>
      </w:pPr>
    </w:p>
    <w:p w14:paraId="2D942562" w14:textId="176D4B77" w:rsidR="0037541B" w:rsidRPr="0037541B" w:rsidRDefault="0037541B" w:rsidP="0037541B">
      <w:pPr>
        <w:pStyle w:val="EFtiquette"/>
        <w:numPr>
          <w:ilvl w:val="0"/>
          <w:numId w:val="0"/>
        </w:numPr>
        <w:spacing w:line="168" w:lineRule="auto"/>
        <w:rPr>
          <w:rFonts w:ascii="Mangal Pro" w:hAnsi="Mangal Pro" w:cs="Mangal Pro"/>
          <w:b w:val="0"/>
          <w:bCs/>
          <w:sz w:val="24"/>
          <w:szCs w:val="24"/>
        </w:rPr>
      </w:pPr>
      <w:r w:rsidRPr="0037541B">
        <w:rPr>
          <w:rFonts w:ascii="Mangal Pro" w:hAnsi="Mangal Pro" w:cs="Mangal Pro"/>
          <w:b w:val="0"/>
          <w:bCs/>
          <w:sz w:val="24"/>
          <w:szCs w:val="24"/>
        </w:rPr>
        <w:t>Donc upstream gateway en fonction de votre réseau</w:t>
      </w:r>
      <w:r>
        <w:rPr>
          <w:rFonts w:ascii="Mangal Pro" w:hAnsi="Mangal Pro" w:cs="Mangal Pro"/>
          <w:b w:val="0"/>
          <w:bCs/>
          <w:sz w:val="24"/>
          <w:szCs w:val="24"/>
        </w:rPr>
        <w:t xml:space="preserve"> dans mon cas 192.168.1.254</w:t>
      </w:r>
    </w:p>
    <w:p w14:paraId="0D6590E3" w14:textId="276AFC8A" w:rsidR="009550A9" w:rsidRDefault="0037541B" w:rsidP="0037541B">
      <w:pPr>
        <w:pStyle w:val="EFtiquette"/>
        <w:numPr>
          <w:ilvl w:val="0"/>
          <w:numId w:val="0"/>
        </w:numPr>
        <w:spacing w:line="168" w:lineRule="auto"/>
        <w:rPr>
          <w:rFonts w:ascii="Mangal Pro" w:hAnsi="Mangal Pro" w:cs="Mangal Pro"/>
          <w:b w:val="0"/>
          <w:bCs/>
          <w:sz w:val="24"/>
          <w:szCs w:val="24"/>
        </w:rPr>
      </w:pPr>
      <w:r w:rsidRPr="0037541B">
        <w:rPr>
          <w:rFonts w:ascii="Mangal Pro" w:hAnsi="Mangal Pro" w:cs="Mangal Pro"/>
          <w:b w:val="0"/>
          <w:bCs/>
          <w:sz w:val="24"/>
          <w:szCs w:val="24"/>
        </w:rPr>
        <w:t>Dans ce TP nous n'utilisons pas ipv6.</w:t>
      </w:r>
    </w:p>
    <w:p w14:paraId="23967F49" w14:textId="77777777" w:rsidR="0037541B" w:rsidRDefault="0037541B" w:rsidP="00A8565B">
      <w:pPr>
        <w:pStyle w:val="EFtiquette"/>
        <w:numPr>
          <w:ilvl w:val="0"/>
          <w:numId w:val="0"/>
        </w:numPr>
        <w:spacing w:line="168" w:lineRule="auto"/>
        <w:rPr>
          <w:rFonts w:ascii="Mangal Pro" w:hAnsi="Mangal Pro" w:cs="Mangal Pro"/>
          <w:b w:val="0"/>
          <w:bCs/>
          <w:sz w:val="24"/>
          <w:szCs w:val="24"/>
        </w:rPr>
      </w:pPr>
    </w:p>
    <w:p w14:paraId="22EAA2B9"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5181665F"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0E8D40B4" w14:textId="2BE6D4E0" w:rsidR="0037541B" w:rsidRDefault="0037541B"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lastRenderedPageBreak/>
        <w:t>Pour interface LAN</w:t>
      </w:r>
      <w:r w:rsidR="00B525F4">
        <w:rPr>
          <w:rFonts w:ascii="Mangal Pro" w:hAnsi="Mangal Pro" w:cs="Mangal Pro"/>
          <w:b w:val="0"/>
          <w:bCs/>
          <w:sz w:val="24"/>
          <w:szCs w:val="24"/>
        </w:rPr>
        <w:t>.</w:t>
      </w:r>
    </w:p>
    <w:p w14:paraId="3FB53EA8" w14:textId="3EB41D7A" w:rsidR="00B525F4" w:rsidRDefault="0037541B"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Nous allons configurer l’interface avec ip 192.168.8.251/24</w:t>
      </w:r>
      <w:r w:rsidR="00B525F4">
        <w:rPr>
          <w:rFonts w:ascii="Mangal Pro" w:hAnsi="Mangal Pro" w:cs="Mangal Pro"/>
          <w:b w:val="0"/>
          <w:bCs/>
          <w:sz w:val="24"/>
          <w:szCs w:val="24"/>
        </w:rPr>
        <w:t>. Il n’y a pas de upstream gateway a configurer, ne pas installer le service DHCP sur l’interface en ligne de commande et toujours pas ipv6.</w:t>
      </w:r>
    </w:p>
    <w:p w14:paraId="2DF2F9A6" w14:textId="77777777" w:rsidR="00BD04E4" w:rsidRDefault="00BD04E4" w:rsidP="00A8565B">
      <w:pPr>
        <w:pStyle w:val="EFtiquette"/>
        <w:numPr>
          <w:ilvl w:val="0"/>
          <w:numId w:val="0"/>
        </w:numPr>
        <w:spacing w:line="168" w:lineRule="auto"/>
        <w:rPr>
          <w:rFonts w:ascii="Mangal Pro" w:hAnsi="Mangal Pro" w:cs="Mangal Pro"/>
          <w:b w:val="0"/>
          <w:bCs/>
          <w:sz w:val="24"/>
          <w:szCs w:val="24"/>
        </w:rPr>
      </w:pPr>
    </w:p>
    <w:p w14:paraId="7D905584" w14:textId="0A328D85" w:rsidR="00670AD9" w:rsidRDefault="00B525F4" w:rsidP="00A8565B">
      <w:pPr>
        <w:pStyle w:val="EFtiquette"/>
        <w:numPr>
          <w:ilvl w:val="0"/>
          <w:numId w:val="0"/>
        </w:numPr>
        <w:spacing w:line="168" w:lineRule="auto"/>
        <w:rPr>
          <w:rFonts w:ascii="Mangal Pro" w:hAnsi="Mangal Pro" w:cs="Mangal Pro"/>
          <w:b w:val="0"/>
          <w:bCs/>
          <w:sz w:val="24"/>
          <w:szCs w:val="24"/>
        </w:rPr>
      </w:pPr>
      <w:r w:rsidRPr="00B525F4">
        <w:rPr>
          <w:rFonts w:ascii="Mangal Pro" w:hAnsi="Mangal Pro" w:cs="Mangal Pro"/>
          <w:b w:val="0"/>
          <w:bCs/>
          <w:noProof/>
          <w:sz w:val="24"/>
          <w:szCs w:val="24"/>
        </w:rPr>
        <w:drawing>
          <wp:anchor distT="0" distB="0" distL="114300" distR="114300" simplePos="0" relativeHeight="251663360" behindDoc="0" locked="0" layoutInCell="1" allowOverlap="1" wp14:anchorId="792EF00F" wp14:editId="2EE44E0C">
            <wp:simplePos x="0" y="0"/>
            <wp:positionH relativeFrom="column">
              <wp:posOffset>4445</wp:posOffset>
            </wp:positionH>
            <wp:positionV relativeFrom="paragraph">
              <wp:posOffset>-80010</wp:posOffset>
            </wp:positionV>
            <wp:extent cx="5759450" cy="3611880"/>
            <wp:effectExtent l="0" t="0" r="0" b="7620"/>
            <wp:wrapThrough wrapText="bothSides">
              <wp:wrapPolygon edited="0">
                <wp:start x="0" y="0"/>
                <wp:lineTo x="0" y="21532"/>
                <wp:lineTo x="21505" y="21532"/>
                <wp:lineTo x="21505" y="0"/>
                <wp:lineTo x="0" y="0"/>
              </wp:wrapPolygon>
            </wp:wrapThrough>
            <wp:docPr id="669114690" name="Image 1" descr="Une image contenant texte, capture d’écran, logiciel, affich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14690" name="Image 1" descr="Une image contenant texte, capture d’écran, logiciel, affichage"/>
                    <pic:cNvPicPr/>
                  </pic:nvPicPr>
                  <pic:blipFill>
                    <a:blip r:embed="rId16"/>
                    <a:stretch>
                      <a:fillRect/>
                    </a:stretch>
                  </pic:blipFill>
                  <pic:spPr>
                    <a:xfrm>
                      <a:off x="0" y="0"/>
                      <a:ext cx="5759450" cy="3611880"/>
                    </a:xfrm>
                    <a:prstGeom prst="rect">
                      <a:avLst/>
                    </a:prstGeom>
                  </pic:spPr>
                </pic:pic>
              </a:graphicData>
            </a:graphic>
          </wp:anchor>
        </w:drawing>
      </w:r>
      <w:r w:rsidR="00670AD9">
        <w:rPr>
          <w:rFonts w:ascii="Mangal Pro" w:hAnsi="Mangal Pro" w:cs="Mangal Pro"/>
          <w:b w:val="0"/>
          <w:bCs/>
          <w:sz w:val="24"/>
          <w:szCs w:val="24"/>
        </w:rPr>
        <w:t xml:space="preserve">Voici le résultat que vous devez obtenir à la fin de la configuration des interfaces </w:t>
      </w:r>
      <w:r>
        <w:rPr>
          <w:rFonts w:ascii="Mangal Pro" w:hAnsi="Mangal Pro" w:cs="Mangal Pro"/>
          <w:b w:val="0"/>
          <w:bCs/>
          <w:sz w:val="24"/>
          <w:szCs w:val="24"/>
        </w:rPr>
        <w:t>pfSense</w:t>
      </w:r>
      <w:r w:rsidR="00670AD9">
        <w:rPr>
          <w:rFonts w:ascii="Mangal Pro" w:hAnsi="Mangal Pro" w:cs="Mangal Pro"/>
          <w:b w:val="0"/>
          <w:bCs/>
          <w:sz w:val="24"/>
          <w:szCs w:val="24"/>
        </w:rPr>
        <w:t xml:space="preserve"> en ligne de commande.</w:t>
      </w:r>
    </w:p>
    <w:p w14:paraId="62B8B99B" w14:textId="1293BA47" w:rsidR="00BD04E4" w:rsidRDefault="00670AD9"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Nous allons pouvoir avoir accès à l’interface graphique de configuration pfSense.</w:t>
      </w:r>
    </w:p>
    <w:p w14:paraId="206740C9" w14:textId="2B2CC4A0" w:rsidR="00BD04E4" w:rsidRDefault="00BD04E4" w:rsidP="00A8565B">
      <w:pPr>
        <w:pStyle w:val="EFtiquette"/>
        <w:numPr>
          <w:ilvl w:val="0"/>
          <w:numId w:val="0"/>
        </w:numPr>
        <w:spacing w:line="168" w:lineRule="auto"/>
        <w:rPr>
          <w:rFonts w:ascii="Mangal Pro" w:hAnsi="Mangal Pro" w:cs="Mangal Pro"/>
          <w:b w:val="0"/>
          <w:bCs/>
          <w:sz w:val="24"/>
          <w:szCs w:val="24"/>
        </w:rPr>
      </w:pPr>
    </w:p>
    <w:p w14:paraId="6D7F0B4A" w14:textId="4092EEBC" w:rsidR="00B525F4" w:rsidRDefault="00B525F4"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Voici un petit code aide pour c</w:t>
      </w:r>
      <w:r w:rsidR="0072421F">
        <w:rPr>
          <w:rFonts w:ascii="Mangal Pro" w:hAnsi="Mangal Pro" w:cs="Mangal Pro"/>
          <w:b w:val="0"/>
          <w:bCs/>
          <w:sz w:val="24"/>
          <w:szCs w:val="24"/>
        </w:rPr>
        <w:t>eux</w:t>
      </w:r>
      <w:r>
        <w:rPr>
          <w:rFonts w:ascii="Mangal Pro" w:hAnsi="Mangal Pro" w:cs="Mangal Pro"/>
          <w:b w:val="0"/>
          <w:bCs/>
          <w:sz w:val="24"/>
          <w:szCs w:val="24"/>
        </w:rPr>
        <w:t xml:space="preserve"> qui ont du mal </w:t>
      </w:r>
      <w:r w:rsidRPr="00B525F4">
        <w:rPr>
          <mc:AlternateContent>
            <mc:Choice Requires="w16se">
              <w:rFonts w:ascii="Mangal Pro" w:hAnsi="Mangal Pro" w:cs="Mangal Pro"/>
            </mc:Choice>
            <mc:Fallback>
              <w:rFonts w:ascii="Segoe UI Emoji" w:eastAsia="Segoe UI Emoji" w:hAnsi="Segoe UI Emoji" w:cs="Segoe UI Emoji"/>
            </mc:Fallback>
          </mc:AlternateContent>
          <w:b w:val="0"/>
          <w:bCs/>
          <w:sz w:val="24"/>
          <w:szCs w:val="24"/>
        </w:rPr>
        <mc:AlternateContent>
          <mc:Choice Requires="w16se">
            <w16se:symEx w16se:font="Segoe UI Emoji" w16se:char="1F609"/>
          </mc:Choice>
          <mc:Fallback>
            <w:t>😉</w:t>
          </mc:Fallback>
        </mc:AlternateContent>
      </w:r>
    </w:p>
    <w:tbl>
      <w:tblPr>
        <w:tblStyle w:val="Grilledutableau"/>
        <w:tblW w:w="0" w:type="auto"/>
        <w:tblLook w:val="04A0" w:firstRow="1" w:lastRow="0" w:firstColumn="1" w:lastColumn="0" w:noHBand="0" w:noVBand="1"/>
      </w:tblPr>
      <w:tblGrid>
        <w:gridCol w:w="4530"/>
        <w:gridCol w:w="4530"/>
      </w:tblGrid>
      <w:tr w:rsidR="00B525F4" w14:paraId="5AC02F8F" w14:textId="77777777" w:rsidTr="00B525F4">
        <w:tc>
          <w:tcPr>
            <w:tcW w:w="4530" w:type="dxa"/>
          </w:tcPr>
          <w:p w14:paraId="5B2CA81B" w14:textId="2D19BD84" w:rsidR="00B525F4" w:rsidRDefault="00B525F4" w:rsidP="00092EAA">
            <w:pPr>
              <w:pStyle w:val="EFtiquette"/>
              <w:numPr>
                <w:ilvl w:val="0"/>
                <w:numId w:val="0"/>
              </w:numPr>
              <w:jc w:val="center"/>
              <w:rPr>
                <w:rFonts w:ascii="Mangal Pro" w:hAnsi="Mangal Pro" w:cs="Mangal Pro"/>
                <w:b w:val="0"/>
                <w:bCs/>
                <w:sz w:val="24"/>
                <w:szCs w:val="24"/>
              </w:rPr>
            </w:pPr>
            <w:r>
              <w:rPr>
                <w:rFonts w:ascii="Mangal Pro" w:hAnsi="Mangal Pro" w:cs="Mangal Pro"/>
                <w:b w:val="0"/>
                <w:bCs/>
                <w:sz w:val="24"/>
                <w:szCs w:val="24"/>
              </w:rPr>
              <w:t>Pour Interface WAN</w:t>
            </w:r>
          </w:p>
        </w:tc>
        <w:tc>
          <w:tcPr>
            <w:tcW w:w="4530" w:type="dxa"/>
          </w:tcPr>
          <w:p w14:paraId="5B39FD88" w14:textId="6F12BE5D" w:rsidR="00B525F4" w:rsidRDefault="00B525F4" w:rsidP="00092EAA">
            <w:pPr>
              <w:pStyle w:val="EFtiquette"/>
              <w:numPr>
                <w:ilvl w:val="0"/>
                <w:numId w:val="0"/>
              </w:numPr>
              <w:jc w:val="center"/>
              <w:rPr>
                <w:rFonts w:ascii="Mangal Pro" w:hAnsi="Mangal Pro" w:cs="Mangal Pro"/>
                <w:b w:val="0"/>
                <w:bCs/>
                <w:sz w:val="24"/>
                <w:szCs w:val="24"/>
              </w:rPr>
            </w:pPr>
            <w:r>
              <w:rPr>
                <w:rFonts w:ascii="Mangal Pro" w:hAnsi="Mangal Pro" w:cs="Mangal Pro"/>
                <w:b w:val="0"/>
                <w:bCs/>
                <w:sz w:val="24"/>
                <w:szCs w:val="24"/>
              </w:rPr>
              <w:t>Pour Interface LAN</w:t>
            </w:r>
          </w:p>
        </w:tc>
      </w:tr>
      <w:tr w:rsidR="00B525F4" w14:paraId="7E2F7772" w14:textId="77777777" w:rsidTr="00B525F4">
        <w:tc>
          <w:tcPr>
            <w:tcW w:w="4530" w:type="dxa"/>
          </w:tcPr>
          <w:p w14:paraId="0729F4B8" w14:textId="77777777" w:rsidR="00B525F4" w:rsidRPr="00B525F4" w:rsidRDefault="00B525F4" w:rsidP="00B525F4">
            <w:pPr>
              <w:pStyle w:val="EFtiquette"/>
              <w:numPr>
                <w:ilvl w:val="0"/>
                <w:numId w:val="0"/>
              </w:numPr>
              <w:spacing w:line="168" w:lineRule="auto"/>
              <w:rPr>
                <w:rFonts w:ascii="Mangal Pro" w:hAnsi="Mangal Pro" w:cs="Mangal Pro"/>
                <w:b w:val="0"/>
                <w:bCs/>
                <w:sz w:val="24"/>
                <w:szCs w:val="24"/>
              </w:rPr>
            </w:pPr>
            <w:r w:rsidRPr="00B525F4">
              <w:rPr>
                <w:rFonts w:ascii="Mangal Pro" w:hAnsi="Mangal Pro" w:cs="Mangal Pro"/>
                <w:b w:val="0"/>
                <w:bCs/>
                <w:sz w:val="24"/>
                <w:szCs w:val="24"/>
              </w:rPr>
              <w:t>2</w:t>
            </w:r>
          </w:p>
          <w:p w14:paraId="6F9DF6C1" w14:textId="77777777" w:rsidR="00B525F4" w:rsidRPr="00B525F4" w:rsidRDefault="00B525F4" w:rsidP="00B525F4">
            <w:pPr>
              <w:pStyle w:val="EFtiquette"/>
              <w:numPr>
                <w:ilvl w:val="0"/>
                <w:numId w:val="0"/>
              </w:numPr>
              <w:spacing w:line="168" w:lineRule="auto"/>
              <w:rPr>
                <w:rFonts w:ascii="Mangal Pro" w:hAnsi="Mangal Pro" w:cs="Mangal Pro"/>
                <w:b w:val="0"/>
                <w:bCs/>
                <w:sz w:val="24"/>
                <w:szCs w:val="24"/>
              </w:rPr>
            </w:pPr>
            <w:r w:rsidRPr="00B525F4">
              <w:rPr>
                <w:rFonts w:ascii="Mangal Pro" w:hAnsi="Mangal Pro" w:cs="Mangal Pro"/>
                <w:b w:val="0"/>
                <w:bCs/>
                <w:sz w:val="24"/>
                <w:szCs w:val="24"/>
              </w:rPr>
              <w:t>1</w:t>
            </w:r>
          </w:p>
          <w:p w14:paraId="1A1047FF" w14:textId="77777777" w:rsidR="00B525F4" w:rsidRPr="00B525F4" w:rsidRDefault="00B525F4" w:rsidP="00B525F4">
            <w:pPr>
              <w:pStyle w:val="EFtiquette"/>
              <w:numPr>
                <w:ilvl w:val="0"/>
                <w:numId w:val="0"/>
              </w:numPr>
              <w:spacing w:line="168" w:lineRule="auto"/>
              <w:rPr>
                <w:rFonts w:ascii="Mangal Pro" w:hAnsi="Mangal Pro" w:cs="Mangal Pro"/>
                <w:b w:val="0"/>
                <w:bCs/>
                <w:sz w:val="24"/>
                <w:szCs w:val="24"/>
              </w:rPr>
            </w:pPr>
            <w:r w:rsidRPr="00B525F4">
              <w:rPr>
                <w:rFonts w:ascii="Mangal Pro" w:hAnsi="Mangal Pro" w:cs="Mangal Pro"/>
                <w:b w:val="0"/>
                <w:bCs/>
                <w:sz w:val="24"/>
                <w:szCs w:val="24"/>
              </w:rPr>
              <w:t>n</w:t>
            </w:r>
          </w:p>
          <w:p w14:paraId="7DA6BB1A" w14:textId="77777777" w:rsidR="00B525F4" w:rsidRPr="00B525F4" w:rsidRDefault="00B525F4" w:rsidP="00B525F4">
            <w:pPr>
              <w:pStyle w:val="EFtiquette"/>
              <w:numPr>
                <w:ilvl w:val="0"/>
                <w:numId w:val="0"/>
              </w:numPr>
              <w:spacing w:line="168" w:lineRule="auto"/>
              <w:rPr>
                <w:rFonts w:ascii="Mangal Pro" w:hAnsi="Mangal Pro" w:cs="Mangal Pro"/>
                <w:b w:val="0"/>
                <w:bCs/>
                <w:sz w:val="24"/>
                <w:szCs w:val="24"/>
              </w:rPr>
            </w:pPr>
            <w:r w:rsidRPr="00B525F4">
              <w:rPr>
                <w:rFonts w:ascii="Mangal Pro" w:hAnsi="Mangal Pro" w:cs="Mangal Pro"/>
                <w:b w:val="0"/>
                <w:bCs/>
                <w:sz w:val="24"/>
                <w:szCs w:val="24"/>
              </w:rPr>
              <w:t>192.168.1.251</w:t>
            </w:r>
          </w:p>
          <w:p w14:paraId="0064E0DD" w14:textId="77777777" w:rsidR="00B525F4" w:rsidRPr="00B525F4" w:rsidRDefault="00B525F4" w:rsidP="00B525F4">
            <w:pPr>
              <w:pStyle w:val="EFtiquette"/>
              <w:numPr>
                <w:ilvl w:val="0"/>
                <w:numId w:val="0"/>
              </w:numPr>
              <w:spacing w:line="168" w:lineRule="auto"/>
              <w:rPr>
                <w:rFonts w:ascii="Mangal Pro" w:hAnsi="Mangal Pro" w:cs="Mangal Pro"/>
                <w:b w:val="0"/>
                <w:bCs/>
                <w:sz w:val="24"/>
                <w:szCs w:val="24"/>
              </w:rPr>
            </w:pPr>
            <w:r w:rsidRPr="00B525F4">
              <w:rPr>
                <w:rFonts w:ascii="Mangal Pro" w:hAnsi="Mangal Pro" w:cs="Mangal Pro"/>
                <w:b w:val="0"/>
                <w:bCs/>
                <w:sz w:val="24"/>
                <w:szCs w:val="24"/>
              </w:rPr>
              <w:t>24</w:t>
            </w:r>
          </w:p>
          <w:p w14:paraId="3913410C" w14:textId="77777777" w:rsidR="00B525F4" w:rsidRPr="00B525F4" w:rsidRDefault="00B525F4" w:rsidP="00B525F4">
            <w:pPr>
              <w:pStyle w:val="EFtiquette"/>
              <w:numPr>
                <w:ilvl w:val="0"/>
                <w:numId w:val="0"/>
              </w:numPr>
              <w:spacing w:line="168" w:lineRule="auto"/>
              <w:rPr>
                <w:rFonts w:ascii="Mangal Pro" w:hAnsi="Mangal Pro" w:cs="Mangal Pro"/>
                <w:b w:val="0"/>
                <w:bCs/>
                <w:sz w:val="24"/>
                <w:szCs w:val="24"/>
              </w:rPr>
            </w:pPr>
            <w:r w:rsidRPr="00B525F4">
              <w:rPr>
                <w:rFonts w:ascii="Mangal Pro" w:hAnsi="Mangal Pro" w:cs="Mangal Pro"/>
                <w:b w:val="0"/>
                <w:bCs/>
                <w:sz w:val="24"/>
                <w:szCs w:val="24"/>
              </w:rPr>
              <w:t>192.168.1.254</w:t>
            </w:r>
          </w:p>
          <w:p w14:paraId="32B33D22" w14:textId="77777777" w:rsidR="00B525F4" w:rsidRPr="00B525F4" w:rsidRDefault="00B525F4" w:rsidP="00B525F4">
            <w:pPr>
              <w:pStyle w:val="EFtiquette"/>
              <w:numPr>
                <w:ilvl w:val="0"/>
                <w:numId w:val="0"/>
              </w:numPr>
              <w:spacing w:line="168" w:lineRule="auto"/>
              <w:rPr>
                <w:rFonts w:ascii="Mangal Pro" w:hAnsi="Mangal Pro" w:cs="Mangal Pro"/>
                <w:b w:val="0"/>
                <w:bCs/>
                <w:sz w:val="24"/>
                <w:szCs w:val="24"/>
              </w:rPr>
            </w:pPr>
            <w:r w:rsidRPr="00B525F4">
              <w:rPr>
                <w:rFonts w:ascii="Mangal Pro" w:hAnsi="Mangal Pro" w:cs="Mangal Pro"/>
                <w:b w:val="0"/>
                <w:bCs/>
                <w:sz w:val="24"/>
                <w:szCs w:val="24"/>
              </w:rPr>
              <w:t>y</w:t>
            </w:r>
          </w:p>
          <w:p w14:paraId="213D0610" w14:textId="77777777" w:rsidR="00B525F4" w:rsidRPr="00B525F4" w:rsidRDefault="00B525F4" w:rsidP="00B525F4">
            <w:pPr>
              <w:pStyle w:val="EFtiquette"/>
              <w:numPr>
                <w:ilvl w:val="0"/>
                <w:numId w:val="0"/>
              </w:numPr>
              <w:spacing w:line="168" w:lineRule="auto"/>
              <w:rPr>
                <w:rFonts w:ascii="Mangal Pro" w:hAnsi="Mangal Pro" w:cs="Mangal Pro"/>
                <w:b w:val="0"/>
                <w:bCs/>
                <w:sz w:val="24"/>
                <w:szCs w:val="24"/>
              </w:rPr>
            </w:pPr>
            <w:r w:rsidRPr="00B525F4">
              <w:rPr>
                <w:rFonts w:ascii="Mangal Pro" w:hAnsi="Mangal Pro" w:cs="Mangal Pro"/>
                <w:b w:val="0"/>
                <w:bCs/>
                <w:sz w:val="24"/>
                <w:szCs w:val="24"/>
              </w:rPr>
              <w:t>n</w:t>
            </w:r>
          </w:p>
          <w:p w14:paraId="3D1E5CF1" w14:textId="094E8A85" w:rsidR="00B525F4" w:rsidRPr="00B525F4" w:rsidRDefault="00B525F4" w:rsidP="00B525F4">
            <w:pPr>
              <w:pStyle w:val="EFtiquette"/>
              <w:numPr>
                <w:ilvl w:val="0"/>
                <w:numId w:val="0"/>
              </w:numPr>
              <w:spacing w:line="168" w:lineRule="auto"/>
              <w:rPr>
                <w:rFonts w:ascii="Mangal Pro" w:hAnsi="Mangal Pro" w:cs="Mangal Pro"/>
                <w:b w:val="0"/>
                <w:bCs/>
                <w:sz w:val="24"/>
                <w:szCs w:val="24"/>
              </w:rPr>
            </w:pPr>
            <w:r w:rsidRPr="00B525F4">
              <w:rPr>
                <w:rFonts w:ascii="Mangal Pro" w:hAnsi="Mangal Pro" w:cs="Mangal Pro"/>
                <w:b w:val="0"/>
                <w:bCs/>
                <w:sz w:val="24"/>
                <w:szCs w:val="24"/>
              </w:rPr>
              <w:t>entre</w:t>
            </w:r>
            <w:r>
              <w:rPr>
                <w:rFonts w:ascii="Mangal Pro" w:hAnsi="Mangal Pro" w:cs="Mangal Pro"/>
                <w:b w:val="0"/>
                <w:bCs/>
                <w:sz w:val="24"/>
                <w:szCs w:val="24"/>
              </w:rPr>
              <w:t xml:space="preserve"> *la touche merci</w:t>
            </w:r>
          </w:p>
          <w:p w14:paraId="50E06E2E" w14:textId="77777777" w:rsidR="00B525F4" w:rsidRPr="00B525F4" w:rsidRDefault="00B525F4" w:rsidP="00B525F4">
            <w:pPr>
              <w:pStyle w:val="EFtiquette"/>
              <w:numPr>
                <w:ilvl w:val="0"/>
                <w:numId w:val="0"/>
              </w:numPr>
              <w:spacing w:line="168" w:lineRule="auto"/>
              <w:rPr>
                <w:rFonts w:ascii="Mangal Pro" w:hAnsi="Mangal Pro" w:cs="Mangal Pro"/>
                <w:b w:val="0"/>
                <w:bCs/>
                <w:sz w:val="24"/>
                <w:szCs w:val="24"/>
              </w:rPr>
            </w:pPr>
            <w:r w:rsidRPr="00B525F4">
              <w:rPr>
                <w:rFonts w:ascii="Mangal Pro" w:hAnsi="Mangal Pro" w:cs="Mangal Pro"/>
                <w:b w:val="0"/>
                <w:bCs/>
                <w:sz w:val="24"/>
                <w:szCs w:val="24"/>
              </w:rPr>
              <w:t>n</w:t>
            </w:r>
          </w:p>
          <w:p w14:paraId="19ED6308" w14:textId="4CEFB260" w:rsidR="00B525F4" w:rsidRDefault="00B525F4" w:rsidP="00B525F4">
            <w:pPr>
              <w:pStyle w:val="EFtiquette"/>
              <w:numPr>
                <w:ilvl w:val="0"/>
                <w:numId w:val="0"/>
              </w:numPr>
              <w:spacing w:line="168" w:lineRule="auto"/>
              <w:rPr>
                <w:rFonts w:ascii="Mangal Pro" w:hAnsi="Mangal Pro" w:cs="Mangal Pro"/>
                <w:b w:val="0"/>
                <w:bCs/>
                <w:sz w:val="24"/>
                <w:szCs w:val="24"/>
              </w:rPr>
            </w:pPr>
            <w:r w:rsidRPr="00B525F4">
              <w:rPr>
                <w:rFonts w:ascii="Mangal Pro" w:hAnsi="Mangal Pro" w:cs="Mangal Pro"/>
                <w:b w:val="0"/>
                <w:bCs/>
                <w:sz w:val="24"/>
                <w:szCs w:val="24"/>
              </w:rPr>
              <w:t>n</w:t>
            </w:r>
          </w:p>
        </w:tc>
        <w:tc>
          <w:tcPr>
            <w:tcW w:w="4530" w:type="dxa"/>
          </w:tcPr>
          <w:p w14:paraId="3329492A" w14:textId="77777777" w:rsidR="00B525F4" w:rsidRPr="00B525F4" w:rsidRDefault="00B525F4" w:rsidP="00B525F4">
            <w:pPr>
              <w:pStyle w:val="EFtiquette"/>
              <w:numPr>
                <w:ilvl w:val="0"/>
                <w:numId w:val="0"/>
              </w:numPr>
              <w:spacing w:line="168" w:lineRule="auto"/>
              <w:rPr>
                <w:rFonts w:ascii="Mangal Pro" w:hAnsi="Mangal Pro" w:cs="Mangal Pro"/>
                <w:b w:val="0"/>
                <w:bCs/>
                <w:sz w:val="24"/>
                <w:szCs w:val="24"/>
              </w:rPr>
            </w:pPr>
            <w:r w:rsidRPr="00B525F4">
              <w:rPr>
                <w:rFonts w:ascii="Mangal Pro" w:hAnsi="Mangal Pro" w:cs="Mangal Pro"/>
                <w:b w:val="0"/>
                <w:bCs/>
                <w:sz w:val="24"/>
                <w:szCs w:val="24"/>
              </w:rPr>
              <w:t>2</w:t>
            </w:r>
          </w:p>
          <w:p w14:paraId="51E8AF1E" w14:textId="77777777" w:rsidR="00B525F4" w:rsidRPr="00B525F4" w:rsidRDefault="00B525F4" w:rsidP="00B525F4">
            <w:pPr>
              <w:pStyle w:val="EFtiquette"/>
              <w:numPr>
                <w:ilvl w:val="0"/>
                <w:numId w:val="0"/>
              </w:numPr>
              <w:spacing w:line="168" w:lineRule="auto"/>
              <w:rPr>
                <w:rFonts w:ascii="Mangal Pro" w:hAnsi="Mangal Pro" w:cs="Mangal Pro"/>
                <w:b w:val="0"/>
                <w:bCs/>
                <w:sz w:val="24"/>
                <w:szCs w:val="24"/>
              </w:rPr>
            </w:pPr>
            <w:r w:rsidRPr="00B525F4">
              <w:rPr>
                <w:rFonts w:ascii="Mangal Pro" w:hAnsi="Mangal Pro" w:cs="Mangal Pro"/>
                <w:b w:val="0"/>
                <w:bCs/>
                <w:sz w:val="24"/>
                <w:szCs w:val="24"/>
              </w:rPr>
              <w:t>2</w:t>
            </w:r>
          </w:p>
          <w:p w14:paraId="6692EA16" w14:textId="77777777" w:rsidR="00B525F4" w:rsidRPr="00B525F4" w:rsidRDefault="00B525F4" w:rsidP="00B525F4">
            <w:pPr>
              <w:pStyle w:val="EFtiquette"/>
              <w:numPr>
                <w:ilvl w:val="0"/>
                <w:numId w:val="0"/>
              </w:numPr>
              <w:spacing w:line="168" w:lineRule="auto"/>
              <w:rPr>
                <w:rFonts w:ascii="Mangal Pro" w:hAnsi="Mangal Pro" w:cs="Mangal Pro"/>
                <w:b w:val="0"/>
                <w:bCs/>
                <w:sz w:val="24"/>
                <w:szCs w:val="24"/>
              </w:rPr>
            </w:pPr>
            <w:r w:rsidRPr="00B525F4">
              <w:rPr>
                <w:rFonts w:ascii="Mangal Pro" w:hAnsi="Mangal Pro" w:cs="Mangal Pro"/>
                <w:b w:val="0"/>
                <w:bCs/>
                <w:sz w:val="24"/>
                <w:szCs w:val="24"/>
              </w:rPr>
              <w:t>n</w:t>
            </w:r>
          </w:p>
          <w:p w14:paraId="2D2B462E" w14:textId="77777777" w:rsidR="00B525F4" w:rsidRPr="00B525F4" w:rsidRDefault="00B525F4" w:rsidP="00B525F4">
            <w:pPr>
              <w:pStyle w:val="EFtiquette"/>
              <w:numPr>
                <w:ilvl w:val="0"/>
                <w:numId w:val="0"/>
              </w:numPr>
              <w:spacing w:line="168" w:lineRule="auto"/>
              <w:rPr>
                <w:rFonts w:ascii="Mangal Pro" w:hAnsi="Mangal Pro" w:cs="Mangal Pro"/>
                <w:b w:val="0"/>
                <w:bCs/>
                <w:sz w:val="24"/>
                <w:szCs w:val="24"/>
              </w:rPr>
            </w:pPr>
            <w:r w:rsidRPr="00B525F4">
              <w:rPr>
                <w:rFonts w:ascii="Mangal Pro" w:hAnsi="Mangal Pro" w:cs="Mangal Pro"/>
                <w:b w:val="0"/>
                <w:bCs/>
                <w:sz w:val="24"/>
                <w:szCs w:val="24"/>
              </w:rPr>
              <w:t>192.168.8.251</w:t>
            </w:r>
          </w:p>
          <w:p w14:paraId="703013AC" w14:textId="77777777" w:rsidR="00B525F4" w:rsidRPr="00B525F4" w:rsidRDefault="00B525F4" w:rsidP="00B525F4">
            <w:pPr>
              <w:pStyle w:val="EFtiquette"/>
              <w:numPr>
                <w:ilvl w:val="0"/>
                <w:numId w:val="0"/>
              </w:numPr>
              <w:spacing w:line="168" w:lineRule="auto"/>
              <w:rPr>
                <w:rFonts w:ascii="Mangal Pro" w:hAnsi="Mangal Pro" w:cs="Mangal Pro"/>
                <w:b w:val="0"/>
                <w:bCs/>
                <w:sz w:val="24"/>
                <w:szCs w:val="24"/>
              </w:rPr>
            </w:pPr>
            <w:r w:rsidRPr="00B525F4">
              <w:rPr>
                <w:rFonts w:ascii="Mangal Pro" w:hAnsi="Mangal Pro" w:cs="Mangal Pro"/>
                <w:b w:val="0"/>
                <w:bCs/>
                <w:sz w:val="24"/>
                <w:szCs w:val="24"/>
              </w:rPr>
              <w:t>24</w:t>
            </w:r>
          </w:p>
          <w:p w14:paraId="7F6F99D4" w14:textId="77777777" w:rsidR="00B525F4" w:rsidRPr="00B525F4" w:rsidRDefault="00B525F4" w:rsidP="00B525F4">
            <w:pPr>
              <w:pStyle w:val="EFtiquette"/>
              <w:numPr>
                <w:ilvl w:val="0"/>
                <w:numId w:val="0"/>
              </w:numPr>
              <w:spacing w:line="168" w:lineRule="auto"/>
              <w:rPr>
                <w:rFonts w:ascii="Mangal Pro" w:hAnsi="Mangal Pro" w:cs="Mangal Pro"/>
                <w:b w:val="0"/>
                <w:bCs/>
                <w:sz w:val="24"/>
                <w:szCs w:val="24"/>
              </w:rPr>
            </w:pPr>
            <w:r w:rsidRPr="00B525F4">
              <w:rPr>
                <w:rFonts w:ascii="Mangal Pro" w:hAnsi="Mangal Pro" w:cs="Mangal Pro"/>
                <w:b w:val="0"/>
                <w:bCs/>
                <w:sz w:val="24"/>
                <w:szCs w:val="24"/>
              </w:rPr>
              <w:t>entre</w:t>
            </w:r>
          </w:p>
          <w:p w14:paraId="776D4D07" w14:textId="77777777" w:rsidR="00B525F4" w:rsidRPr="00B525F4" w:rsidRDefault="00B525F4" w:rsidP="00B525F4">
            <w:pPr>
              <w:pStyle w:val="EFtiquette"/>
              <w:numPr>
                <w:ilvl w:val="0"/>
                <w:numId w:val="0"/>
              </w:numPr>
              <w:spacing w:line="168" w:lineRule="auto"/>
              <w:rPr>
                <w:rFonts w:ascii="Mangal Pro" w:hAnsi="Mangal Pro" w:cs="Mangal Pro"/>
                <w:b w:val="0"/>
                <w:bCs/>
                <w:sz w:val="24"/>
                <w:szCs w:val="24"/>
              </w:rPr>
            </w:pPr>
            <w:r w:rsidRPr="00B525F4">
              <w:rPr>
                <w:rFonts w:ascii="Mangal Pro" w:hAnsi="Mangal Pro" w:cs="Mangal Pro"/>
                <w:b w:val="0"/>
                <w:bCs/>
                <w:sz w:val="24"/>
                <w:szCs w:val="24"/>
              </w:rPr>
              <w:t>n</w:t>
            </w:r>
          </w:p>
          <w:p w14:paraId="3730FEDA" w14:textId="77777777" w:rsidR="00B525F4" w:rsidRPr="00B525F4" w:rsidRDefault="00B525F4" w:rsidP="00B525F4">
            <w:pPr>
              <w:pStyle w:val="EFtiquette"/>
              <w:numPr>
                <w:ilvl w:val="0"/>
                <w:numId w:val="0"/>
              </w:numPr>
              <w:spacing w:line="168" w:lineRule="auto"/>
              <w:rPr>
                <w:rFonts w:ascii="Mangal Pro" w:hAnsi="Mangal Pro" w:cs="Mangal Pro"/>
                <w:b w:val="0"/>
                <w:bCs/>
                <w:sz w:val="24"/>
                <w:szCs w:val="24"/>
              </w:rPr>
            </w:pPr>
            <w:r w:rsidRPr="00B525F4">
              <w:rPr>
                <w:rFonts w:ascii="Mangal Pro" w:hAnsi="Mangal Pro" w:cs="Mangal Pro"/>
                <w:b w:val="0"/>
                <w:bCs/>
                <w:sz w:val="24"/>
                <w:szCs w:val="24"/>
              </w:rPr>
              <w:t>entre</w:t>
            </w:r>
          </w:p>
          <w:p w14:paraId="6DADCE07" w14:textId="77777777" w:rsidR="00B525F4" w:rsidRPr="00B525F4" w:rsidRDefault="00B525F4" w:rsidP="00B525F4">
            <w:pPr>
              <w:pStyle w:val="EFtiquette"/>
              <w:numPr>
                <w:ilvl w:val="0"/>
                <w:numId w:val="0"/>
              </w:numPr>
              <w:spacing w:line="168" w:lineRule="auto"/>
              <w:rPr>
                <w:rFonts w:ascii="Mangal Pro" w:hAnsi="Mangal Pro" w:cs="Mangal Pro"/>
                <w:b w:val="0"/>
                <w:bCs/>
                <w:sz w:val="24"/>
                <w:szCs w:val="24"/>
              </w:rPr>
            </w:pPr>
            <w:r w:rsidRPr="00B525F4">
              <w:rPr>
                <w:rFonts w:ascii="Mangal Pro" w:hAnsi="Mangal Pro" w:cs="Mangal Pro"/>
                <w:b w:val="0"/>
                <w:bCs/>
                <w:sz w:val="24"/>
                <w:szCs w:val="24"/>
              </w:rPr>
              <w:t>n</w:t>
            </w:r>
          </w:p>
          <w:p w14:paraId="42FCFAD4" w14:textId="3FC5E4C5" w:rsidR="00B525F4" w:rsidRDefault="00B525F4" w:rsidP="00B525F4">
            <w:pPr>
              <w:pStyle w:val="EFtiquette"/>
              <w:numPr>
                <w:ilvl w:val="0"/>
                <w:numId w:val="0"/>
              </w:numPr>
              <w:spacing w:line="168" w:lineRule="auto"/>
              <w:rPr>
                <w:rFonts w:ascii="Mangal Pro" w:hAnsi="Mangal Pro" w:cs="Mangal Pro"/>
                <w:b w:val="0"/>
                <w:bCs/>
                <w:sz w:val="24"/>
                <w:szCs w:val="24"/>
              </w:rPr>
            </w:pPr>
            <w:r w:rsidRPr="00B525F4">
              <w:rPr>
                <w:rFonts w:ascii="Mangal Pro" w:hAnsi="Mangal Pro" w:cs="Mangal Pro"/>
                <w:b w:val="0"/>
                <w:bCs/>
                <w:sz w:val="24"/>
                <w:szCs w:val="24"/>
              </w:rPr>
              <w:t>n</w:t>
            </w:r>
          </w:p>
        </w:tc>
      </w:tr>
    </w:tbl>
    <w:p w14:paraId="7046EBBD"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1A47AE66" w14:textId="77777777" w:rsidR="00BD04E4" w:rsidRDefault="00BD04E4" w:rsidP="00A8565B">
      <w:pPr>
        <w:pStyle w:val="EFtiquette"/>
        <w:numPr>
          <w:ilvl w:val="0"/>
          <w:numId w:val="0"/>
        </w:numPr>
        <w:spacing w:line="168" w:lineRule="auto"/>
        <w:rPr>
          <w:rFonts w:ascii="Mangal Pro" w:hAnsi="Mangal Pro" w:cs="Mangal Pro"/>
          <w:b w:val="0"/>
          <w:bCs/>
          <w:sz w:val="24"/>
          <w:szCs w:val="24"/>
        </w:rPr>
      </w:pPr>
    </w:p>
    <w:p w14:paraId="1396A271" w14:textId="0B41B488" w:rsidR="00092EAA" w:rsidRPr="00092EAA" w:rsidRDefault="00B525F4" w:rsidP="00092EAA">
      <w:pPr>
        <w:pStyle w:val="EF-chapitretitre"/>
      </w:pPr>
      <w:r>
        <w:lastRenderedPageBreak/>
        <w:t>Configuration du cluster sur pfSense interface web</w:t>
      </w:r>
    </w:p>
    <w:p w14:paraId="1AFCF9DE"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5696179D" w14:textId="3D3B8BA4" w:rsidR="00B525F4" w:rsidRDefault="00B525F4"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Pour accéder à l’interface graphique de pfSense le login et le mot de passe sont respectivement « admin » « pf</w:t>
      </w:r>
      <w:r w:rsidR="0072421F">
        <w:rPr>
          <w:rFonts w:ascii="Mangal Pro" w:hAnsi="Mangal Pro" w:cs="Mangal Pro"/>
          <w:b w:val="0"/>
          <w:bCs/>
          <w:sz w:val="24"/>
          <w:szCs w:val="24"/>
        </w:rPr>
        <w:t>s</w:t>
      </w:r>
      <w:r>
        <w:rPr>
          <w:rFonts w:ascii="Mangal Pro" w:hAnsi="Mangal Pro" w:cs="Mangal Pro"/>
          <w:b w:val="0"/>
          <w:bCs/>
          <w:sz w:val="24"/>
          <w:szCs w:val="24"/>
        </w:rPr>
        <w:t>ense ».</w:t>
      </w:r>
      <w:r w:rsidR="007E182E">
        <w:rPr>
          <w:rFonts w:ascii="Mangal Pro" w:hAnsi="Mangal Pro" w:cs="Mangal Pro"/>
          <w:b w:val="0"/>
          <w:bCs/>
          <w:sz w:val="24"/>
          <w:szCs w:val="24"/>
        </w:rPr>
        <w:t xml:space="preserve"> </w:t>
      </w:r>
    </w:p>
    <w:p w14:paraId="7E9A6938" w14:textId="77777777" w:rsidR="002B3ED9" w:rsidRDefault="002B3ED9" w:rsidP="00A8565B">
      <w:pPr>
        <w:pStyle w:val="EFtiquette"/>
        <w:numPr>
          <w:ilvl w:val="0"/>
          <w:numId w:val="0"/>
        </w:numPr>
        <w:spacing w:line="168" w:lineRule="auto"/>
        <w:rPr>
          <w:rFonts w:ascii="Mangal Pro" w:hAnsi="Mangal Pro" w:cs="Mangal Pro"/>
          <w:b w:val="0"/>
          <w:bCs/>
          <w:sz w:val="24"/>
          <w:szCs w:val="24"/>
        </w:rPr>
      </w:pPr>
    </w:p>
    <w:p w14:paraId="16D2DEB5" w14:textId="3E2E248E" w:rsidR="00092EAA" w:rsidRDefault="00092EAA" w:rsidP="00A8565B">
      <w:pPr>
        <w:pStyle w:val="EFtiquette"/>
        <w:numPr>
          <w:ilvl w:val="0"/>
          <w:numId w:val="0"/>
        </w:numPr>
        <w:spacing w:line="168" w:lineRule="auto"/>
        <w:rPr>
          <w:rFonts w:ascii="Mangal Pro" w:hAnsi="Mangal Pro" w:cs="Mangal Pro"/>
          <w:b w:val="0"/>
          <w:bCs/>
          <w:sz w:val="24"/>
          <w:szCs w:val="24"/>
        </w:rPr>
      </w:pPr>
      <w:r w:rsidRPr="00092EAA">
        <w:rPr>
          <w:rFonts w:ascii="Mangal Pro" w:hAnsi="Mangal Pro" w:cs="Mangal Pro"/>
          <w:b w:val="0"/>
          <w:bCs/>
          <w:noProof/>
          <w:sz w:val="24"/>
          <w:szCs w:val="24"/>
        </w:rPr>
        <w:drawing>
          <wp:anchor distT="0" distB="0" distL="114300" distR="114300" simplePos="0" relativeHeight="251664384" behindDoc="0" locked="0" layoutInCell="1" allowOverlap="1" wp14:anchorId="77B36839" wp14:editId="76F3F790">
            <wp:simplePos x="0" y="0"/>
            <wp:positionH relativeFrom="margin">
              <wp:align>left</wp:align>
            </wp:positionH>
            <wp:positionV relativeFrom="paragraph">
              <wp:posOffset>510540</wp:posOffset>
            </wp:positionV>
            <wp:extent cx="5743575" cy="1298575"/>
            <wp:effectExtent l="0" t="0" r="9525" b="0"/>
            <wp:wrapThrough wrapText="bothSides">
              <wp:wrapPolygon edited="0">
                <wp:start x="0" y="0"/>
                <wp:lineTo x="0" y="21230"/>
                <wp:lineTo x="21564" y="21230"/>
                <wp:lineTo x="21564" y="0"/>
                <wp:lineTo x="0" y="0"/>
              </wp:wrapPolygon>
            </wp:wrapThrough>
            <wp:docPr id="104295925" name="Image 1" descr="Une image contenant texte, Police, nombre,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5925" name="Image 1" descr="Une image contenant texte, Police, nombre, capture d’écran"/>
                    <pic:cNvPicPr/>
                  </pic:nvPicPr>
                  <pic:blipFill>
                    <a:blip r:embed="rId17"/>
                    <a:stretch>
                      <a:fillRect/>
                    </a:stretch>
                  </pic:blipFill>
                  <pic:spPr>
                    <a:xfrm>
                      <a:off x="0" y="0"/>
                      <a:ext cx="5743575" cy="1298575"/>
                    </a:xfrm>
                    <a:prstGeom prst="rect">
                      <a:avLst/>
                    </a:prstGeom>
                  </pic:spPr>
                </pic:pic>
              </a:graphicData>
            </a:graphic>
            <wp14:sizeRelH relativeFrom="margin">
              <wp14:pctWidth>0</wp14:pctWidth>
            </wp14:sizeRelH>
            <wp14:sizeRelV relativeFrom="margin">
              <wp14:pctHeight>0</wp14:pctHeight>
            </wp14:sizeRelV>
          </wp:anchor>
        </w:drawing>
      </w:r>
      <w:r>
        <w:rPr>
          <w:rFonts w:ascii="Mangal Pro" w:hAnsi="Mangal Pro" w:cs="Mangal Pro"/>
          <w:b w:val="0"/>
          <w:bCs/>
          <w:sz w:val="24"/>
          <w:szCs w:val="24"/>
        </w:rPr>
        <w:t>Pendant le Setup Wizard : à l’étape 4 décoche les options block RFC1918 et bogon networks. A effectue pour ce lab non en production.</w:t>
      </w:r>
    </w:p>
    <w:p w14:paraId="6ACB3C6B" w14:textId="11712F3E" w:rsidR="00092EAA" w:rsidRDefault="00092EAA" w:rsidP="00A8565B">
      <w:pPr>
        <w:pStyle w:val="EFtiquette"/>
        <w:numPr>
          <w:ilvl w:val="0"/>
          <w:numId w:val="0"/>
        </w:numPr>
        <w:spacing w:line="168" w:lineRule="auto"/>
        <w:rPr>
          <w:rFonts w:ascii="Mangal Pro" w:hAnsi="Mangal Pro" w:cs="Mangal Pro"/>
          <w:b w:val="0"/>
          <w:bCs/>
          <w:sz w:val="24"/>
          <w:szCs w:val="24"/>
        </w:rPr>
      </w:pPr>
    </w:p>
    <w:p w14:paraId="14DE6672" w14:textId="0DDB6EFD" w:rsidR="00092EAA" w:rsidRDefault="00092EAA" w:rsidP="00A8565B">
      <w:pPr>
        <w:pStyle w:val="EFtiquette"/>
        <w:numPr>
          <w:ilvl w:val="0"/>
          <w:numId w:val="0"/>
        </w:numPr>
        <w:spacing w:line="168" w:lineRule="auto"/>
        <w:rPr>
          <w:rFonts w:ascii="Mangal Pro" w:hAnsi="Mangal Pro" w:cs="Mangal Pro"/>
          <w:b w:val="0"/>
          <w:bCs/>
          <w:sz w:val="24"/>
          <w:szCs w:val="24"/>
        </w:rPr>
      </w:pPr>
    </w:p>
    <w:p w14:paraId="08492F52" w14:textId="110555CD" w:rsidR="00092EAA" w:rsidRDefault="00092EAA"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 xml:space="preserve">Voici notre interface pfSense </w:t>
      </w:r>
      <w:r w:rsidR="00A07396">
        <w:rPr>
          <w:rFonts w:ascii="Mangal Pro" w:hAnsi="Mangal Pro" w:cs="Mangal Pro"/>
          <w:b w:val="0"/>
          <w:bCs/>
          <w:sz w:val="24"/>
          <w:szCs w:val="24"/>
        </w:rPr>
        <w:t xml:space="preserve">interface </w:t>
      </w:r>
      <w:r>
        <w:rPr>
          <w:rFonts w:ascii="Mangal Pro" w:hAnsi="Mangal Pro" w:cs="Mangal Pro"/>
          <w:b w:val="0"/>
          <w:bCs/>
          <w:sz w:val="24"/>
          <w:szCs w:val="24"/>
        </w:rPr>
        <w:t>Web ci-dessous.</w:t>
      </w:r>
      <w:r w:rsidRPr="00092EAA">
        <w:rPr>
          <w:rFonts w:ascii="Mangal Pro" w:hAnsi="Mangal Pro" w:cs="Mangal Pro"/>
          <w:b w:val="0"/>
          <w:bCs/>
          <w:noProof/>
          <w:sz w:val="24"/>
          <w:szCs w:val="24"/>
        </w:rPr>
        <w:drawing>
          <wp:anchor distT="0" distB="0" distL="114300" distR="114300" simplePos="0" relativeHeight="251665408" behindDoc="0" locked="0" layoutInCell="1" allowOverlap="1" wp14:anchorId="0ED499E5" wp14:editId="2F0A2B52">
            <wp:simplePos x="0" y="0"/>
            <wp:positionH relativeFrom="margin">
              <wp:align>right</wp:align>
            </wp:positionH>
            <wp:positionV relativeFrom="paragraph">
              <wp:posOffset>355600</wp:posOffset>
            </wp:positionV>
            <wp:extent cx="5759450" cy="4218940"/>
            <wp:effectExtent l="0" t="0" r="0" b="0"/>
            <wp:wrapThrough wrapText="bothSides">
              <wp:wrapPolygon edited="0">
                <wp:start x="0" y="0"/>
                <wp:lineTo x="0" y="21457"/>
                <wp:lineTo x="21505" y="21457"/>
                <wp:lineTo x="21505" y="0"/>
                <wp:lineTo x="0" y="0"/>
              </wp:wrapPolygon>
            </wp:wrapThrough>
            <wp:docPr id="1941784596"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84596" name="Image 1" descr="Une image contenant texte, capture d’écran, logiciel, Page web&#10;&#10;Description générée automatiquement"/>
                    <pic:cNvPicPr/>
                  </pic:nvPicPr>
                  <pic:blipFill>
                    <a:blip r:embed="rId18"/>
                    <a:stretch>
                      <a:fillRect/>
                    </a:stretch>
                  </pic:blipFill>
                  <pic:spPr>
                    <a:xfrm>
                      <a:off x="0" y="0"/>
                      <a:ext cx="5759450" cy="4218940"/>
                    </a:xfrm>
                    <a:prstGeom prst="rect">
                      <a:avLst/>
                    </a:prstGeom>
                  </pic:spPr>
                </pic:pic>
              </a:graphicData>
            </a:graphic>
          </wp:anchor>
        </w:drawing>
      </w:r>
    </w:p>
    <w:p w14:paraId="44A9A7DF" w14:textId="4B85FE17" w:rsidR="00092EAA" w:rsidRDefault="00092EAA" w:rsidP="00A8565B">
      <w:pPr>
        <w:pStyle w:val="EFtiquette"/>
        <w:numPr>
          <w:ilvl w:val="0"/>
          <w:numId w:val="0"/>
        </w:numPr>
        <w:spacing w:line="168" w:lineRule="auto"/>
        <w:rPr>
          <w:rFonts w:ascii="Mangal Pro" w:hAnsi="Mangal Pro" w:cs="Mangal Pro"/>
          <w:b w:val="0"/>
          <w:bCs/>
          <w:sz w:val="24"/>
          <w:szCs w:val="24"/>
        </w:rPr>
      </w:pPr>
    </w:p>
    <w:p w14:paraId="6BD4FF06" w14:textId="77777777" w:rsidR="00092EAA" w:rsidRDefault="00092EAA" w:rsidP="00092EAA">
      <w:pPr>
        <w:pStyle w:val="EFtiquette"/>
        <w:numPr>
          <w:ilvl w:val="0"/>
          <w:numId w:val="0"/>
        </w:numPr>
        <w:spacing w:line="168" w:lineRule="auto"/>
        <w:rPr>
          <w:rFonts w:ascii="Mangal Pro" w:hAnsi="Mangal Pro" w:cs="Mangal Pro"/>
          <w:b w:val="0"/>
          <w:bCs/>
          <w:sz w:val="24"/>
          <w:szCs w:val="24"/>
        </w:rPr>
      </w:pPr>
    </w:p>
    <w:p w14:paraId="2381518A" w14:textId="55342EE5" w:rsidR="00092EAA" w:rsidRDefault="00092EAA" w:rsidP="00092EAA">
      <w:pPr>
        <w:pStyle w:val="EFmoduletitre"/>
      </w:pPr>
      <w:r>
        <w:lastRenderedPageBreak/>
        <w:t>Mise en place de la haute disponibilité pfSense</w:t>
      </w:r>
    </w:p>
    <w:p w14:paraId="5170633C" w14:textId="53157E5E" w:rsidR="00092EAA" w:rsidRDefault="00092EAA" w:rsidP="00092EAA">
      <w:pPr>
        <w:pStyle w:val="EFtiquette"/>
      </w:pPr>
      <w:r>
        <w:t>Création des « Virtual IP » sur chaque routeur pfSense</w:t>
      </w:r>
    </w:p>
    <w:p w14:paraId="627D0A1F" w14:textId="646D63DA" w:rsidR="00092EAA" w:rsidRPr="00092EAA" w:rsidRDefault="00092EAA" w:rsidP="00092EAA">
      <w:pPr>
        <w:pStyle w:val="EFtiquette"/>
        <w:numPr>
          <w:ilvl w:val="0"/>
          <w:numId w:val="0"/>
        </w:numPr>
      </w:pPr>
    </w:p>
    <w:p w14:paraId="5063278A" w14:textId="569C1111" w:rsidR="00092EAA" w:rsidRDefault="00092EAA" w:rsidP="00092EAA">
      <w:pPr>
        <w:pStyle w:val="EFtiquette"/>
        <w:numPr>
          <w:ilvl w:val="0"/>
          <w:numId w:val="13"/>
        </w:numPr>
        <w:spacing w:line="168" w:lineRule="auto"/>
        <w:rPr>
          <w:rFonts w:ascii="Mangal Pro" w:hAnsi="Mangal Pro" w:cs="Mangal Pro"/>
          <w:b w:val="0"/>
          <w:bCs/>
          <w:sz w:val="24"/>
          <w:szCs w:val="24"/>
        </w:rPr>
      </w:pPr>
      <w:r>
        <w:rPr>
          <w:rFonts w:ascii="Mangal Pro" w:hAnsi="Mangal Pro" w:cs="Mangal Pro"/>
          <w:b w:val="0"/>
          <w:bCs/>
          <w:sz w:val="24"/>
          <w:szCs w:val="24"/>
        </w:rPr>
        <w:t>Sur le pfSense 1 MASTER, cliquez le menu « Firewall » - « Virtual IPs » puis « add ».</w:t>
      </w:r>
    </w:p>
    <w:p w14:paraId="534723D9" w14:textId="6786EAD7" w:rsidR="00092EAA" w:rsidRDefault="00092EAA" w:rsidP="00092EAA">
      <w:pPr>
        <w:pStyle w:val="EFtiquette"/>
        <w:numPr>
          <w:ilvl w:val="0"/>
          <w:numId w:val="0"/>
        </w:numPr>
        <w:spacing w:line="168" w:lineRule="auto"/>
        <w:ind w:left="435"/>
        <w:rPr>
          <w:rFonts w:ascii="Mangal Pro" w:hAnsi="Mangal Pro" w:cs="Mangal Pro"/>
          <w:b w:val="0"/>
          <w:bCs/>
          <w:sz w:val="24"/>
          <w:szCs w:val="24"/>
        </w:rPr>
      </w:pPr>
    </w:p>
    <w:p w14:paraId="0E2D0397" w14:textId="3C479317" w:rsidR="00092EAA" w:rsidRDefault="00092EAA" w:rsidP="00092EAA">
      <w:pPr>
        <w:pStyle w:val="EFtiquette"/>
        <w:numPr>
          <w:ilvl w:val="0"/>
          <w:numId w:val="0"/>
        </w:numPr>
        <w:spacing w:line="168" w:lineRule="auto"/>
        <w:ind w:left="435"/>
        <w:rPr>
          <w:rFonts w:ascii="Mangal Pro" w:hAnsi="Mangal Pro" w:cs="Mangal Pro"/>
          <w:b w:val="0"/>
          <w:bCs/>
          <w:sz w:val="24"/>
          <w:szCs w:val="24"/>
        </w:rPr>
      </w:pPr>
      <w:r w:rsidRPr="00092EAA">
        <w:rPr>
          <w:rFonts w:ascii="Mangal Pro" w:hAnsi="Mangal Pro" w:cs="Mangal Pro"/>
          <w:b w:val="0"/>
          <w:bCs/>
          <w:noProof/>
          <w:sz w:val="24"/>
          <w:szCs w:val="24"/>
        </w:rPr>
        <w:drawing>
          <wp:anchor distT="0" distB="0" distL="114300" distR="114300" simplePos="0" relativeHeight="251668480" behindDoc="0" locked="0" layoutInCell="1" allowOverlap="1" wp14:anchorId="258B8DA6" wp14:editId="5D32DC5F">
            <wp:simplePos x="0" y="0"/>
            <wp:positionH relativeFrom="margin">
              <wp:align>left</wp:align>
            </wp:positionH>
            <wp:positionV relativeFrom="paragraph">
              <wp:posOffset>5080</wp:posOffset>
            </wp:positionV>
            <wp:extent cx="5759450" cy="3221990"/>
            <wp:effectExtent l="0" t="0" r="0" b="0"/>
            <wp:wrapNone/>
            <wp:docPr id="209670143" name="Image 1" descr="Une image contenant texte, Appareils électroniques,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0143" name="Image 1" descr="Une image contenant texte, Appareils électroniques, capture d’écran, nombre&#10;&#10;Description générée automatiquement"/>
                    <pic:cNvPicPr/>
                  </pic:nvPicPr>
                  <pic:blipFill>
                    <a:blip r:embed="rId19"/>
                    <a:stretch>
                      <a:fillRect/>
                    </a:stretch>
                  </pic:blipFill>
                  <pic:spPr>
                    <a:xfrm>
                      <a:off x="0" y="0"/>
                      <a:ext cx="5759450" cy="3221990"/>
                    </a:xfrm>
                    <a:prstGeom prst="rect">
                      <a:avLst/>
                    </a:prstGeom>
                  </pic:spPr>
                </pic:pic>
              </a:graphicData>
            </a:graphic>
          </wp:anchor>
        </w:drawing>
      </w:r>
    </w:p>
    <w:p w14:paraId="41628608" w14:textId="1859E65E" w:rsidR="00092EAA" w:rsidRDefault="00092EAA" w:rsidP="00092EAA">
      <w:pPr>
        <w:pStyle w:val="EFtiquette"/>
        <w:numPr>
          <w:ilvl w:val="0"/>
          <w:numId w:val="0"/>
        </w:numPr>
        <w:spacing w:line="168" w:lineRule="auto"/>
        <w:ind w:left="435"/>
        <w:rPr>
          <w:rFonts w:ascii="Mangal Pro" w:hAnsi="Mangal Pro" w:cs="Mangal Pro"/>
          <w:b w:val="0"/>
          <w:bCs/>
          <w:sz w:val="24"/>
          <w:szCs w:val="24"/>
        </w:rPr>
      </w:pPr>
    </w:p>
    <w:p w14:paraId="7BB5D34D" w14:textId="3F1B4AC0" w:rsidR="00092EAA" w:rsidRDefault="00092EAA" w:rsidP="00092EAA">
      <w:pPr>
        <w:pStyle w:val="EFtiquette"/>
        <w:numPr>
          <w:ilvl w:val="0"/>
          <w:numId w:val="0"/>
        </w:numPr>
        <w:spacing w:line="168" w:lineRule="auto"/>
        <w:ind w:left="435"/>
        <w:rPr>
          <w:rFonts w:ascii="Mangal Pro" w:hAnsi="Mangal Pro" w:cs="Mangal Pro"/>
          <w:b w:val="0"/>
          <w:bCs/>
          <w:sz w:val="24"/>
          <w:szCs w:val="24"/>
        </w:rPr>
      </w:pPr>
    </w:p>
    <w:p w14:paraId="37ECDC38" w14:textId="168D156A" w:rsidR="00092EAA" w:rsidRDefault="00092EAA" w:rsidP="00092EAA">
      <w:pPr>
        <w:pStyle w:val="EFtiquette"/>
        <w:numPr>
          <w:ilvl w:val="0"/>
          <w:numId w:val="0"/>
        </w:numPr>
        <w:spacing w:line="168" w:lineRule="auto"/>
        <w:ind w:left="435"/>
        <w:rPr>
          <w:rFonts w:ascii="Mangal Pro" w:hAnsi="Mangal Pro" w:cs="Mangal Pro"/>
          <w:b w:val="0"/>
          <w:bCs/>
          <w:sz w:val="24"/>
          <w:szCs w:val="24"/>
        </w:rPr>
      </w:pPr>
    </w:p>
    <w:p w14:paraId="619E7EC4" w14:textId="6250E8E7" w:rsidR="00092EAA" w:rsidRDefault="00092EAA" w:rsidP="00092EAA">
      <w:pPr>
        <w:pStyle w:val="EFtiquette"/>
        <w:numPr>
          <w:ilvl w:val="0"/>
          <w:numId w:val="0"/>
        </w:numPr>
        <w:spacing w:line="168" w:lineRule="auto"/>
        <w:ind w:left="435"/>
        <w:rPr>
          <w:rFonts w:ascii="Mangal Pro" w:hAnsi="Mangal Pro" w:cs="Mangal Pro"/>
          <w:b w:val="0"/>
          <w:bCs/>
          <w:sz w:val="24"/>
          <w:szCs w:val="24"/>
        </w:rPr>
      </w:pPr>
    </w:p>
    <w:p w14:paraId="649ED449" w14:textId="44204205" w:rsidR="00092EAA" w:rsidRDefault="00092EAA" w:rsidP="00092EAA">
      <w:pPr>
        <w:pStyle w:val="EFtiquette"/>
        <w:numPr>
          <w:ilvl w:val="0"/>
          <w:numId w:val="0"/>
        </w:numPr>
        <w:spacing w:line="168" w:lineRule="auto"/>
        <w:ind w:left="435"/>
        <w:rPr>
          <w:rFonts w:ascii="Mangal Pro" w:hAnsi="Mangal Pro" w:cs="Mangal Pro"/>
          <w:b w:val="0"/>
          <w:bCs/>
          <w:sz w:val="24"/>
          <w:szCs w:val="24"/>
        </w:rPr>
      </w:pPr>
    </w:p>
    <w:p w14:paraId="64CE1393" w14:textId="530B96A9" w:rsidR="00092EAA" w:rsidRDefault="00092EAA" w:rsidP="00092EAA">
      <w:pPr>
        <w:pStyle w:val="EFtiquette"/>
        <w:numPr>
          <w:ilvl w:val="0"/>
          <w:numId w:val="0"/>
        </w:numPr>
        <w:spacing w:line="168" w:lineRule="auto"/>
        <w:ind w:left="435"/>
        <w:rPr>
          <w:rFonts w:ascii="Mangal Pro" w:hAnsi="Mangal Pro" w:cs="Mangal Pro"/>
          <w:b w:val="0"/>
          <w:bCs/>
          <w:sz w:val="24"/>
          <w:szCs w:val="24"/>
        </w:rPr>
      </w:pPr>
    </w:p>
    <w:p w14:paraId="68BAB2E3" w14:textId="77777777" w:rsidR="00092EAA" w:rsidRDefault="00092EAA" w:rsidP="00092EAA">
      <w:pPr>
        <w:pStyle w:val="EFtiquette"/>
        <w:numPr>
          <w:ilvl w:val="0"/>
          <w:numId w:val="0"/>
        </w:numPr>
        <w:spacing w:line="168" w:lineRule="auto"/>
        <w:ind w:left="435"/>
        <w:rPr>
          <w:rFonts w:ascii="Mangal Pro" w:hAnsi="Mangal Pro" w:cs="Mangal Pro"/>
          <w:b w:val="0"/>
          <w:bCs/>
          <w:sz w:val="24"/>
          <w:szCs w:val="24"/>
        </w:rPr>
      </w:pPr>
    </w:p>
    <w:p w14:paraId="67B4B632" w14:textId="6F0C5D6F" w:rsidR="00092EAA" w:rsidRDefault="00092EAA" w:rsidP="00092EAA">
      <w:pPr>
        <w:pStyle w:val="EFtiquette"/>
        <w:numPr>
          <w:ilvl w:val="0"/>
          <w:numId w:val="0"/>
        </w:numPr>
        <w:spacing w:line="168" w:lineRule="auto"/>
        <w:ind w:left="435"/>
        <w:rPr>
          <w:rFonts w:ascii="Mangal Pro" w:hAnsi="Mangal Pro" w:cs="Mangal Pro"/>
          <w:b w:val="0"/>
          <w:bCs/>
          <w:sz w:val="24"/>
          <w:szCs w:val="24"/>
        </w:rPr>
      </w:pPr>
    </w:p>
    <w:p w14:paraId="63020764" w14:textId="73415378" w:rsidR="00092EAA" w:rsidRDefault="00092EAA" w:rsidP="00092EAA">
      <w:pPr>
        <w:pStyle w:val="EFtiquette"/>
        <w:numPr>
          <w:ilvl w:val="0"/>
          <w:numId w:val="0"/>
        </w:numPr>
        <w:spacing w:line="168" w:lineRule="auto"/>
        <w:ind w:left="435"/>
        <w:rPr>
          <w:rFonts w:ascii="Mangal Pro" w:hAnsi="Mangal Pro" w:cs="Mangal Pro"/>
          <w:b w:val="0"/>
          <w:bCs/>
          <w:sz w:val="24"/>
          <w:szCs w:val="24"/>
        </w:rPr>
      </w:pPr>
    </w:p>
    <w:p w14:paraId="53A5A358" w14:textId="1BC8B4F7" w:rsidR="00092EAA" w:rsidRDefault="00092EAA" w:rsidP="00092EAA">
      <w:pPr>
        <w:pStyle w:val="EFtiquette"/>
        <w:numPr>
          <w:ilvl w:val="0"/>
          <w:numId w:val="0"/>
        </w:numPr>
        <w:spacing w:line="168" w:lineRule="auto"/>
        <w:ind w:left="435"/>
        <w:rPr>
          <w:rFonts w:ascii="Mangal Pro" w:hAnsi="Mangal Pro" w:cs="Mangal Pro"/>
          <w:b w:val="0"/>
          <w:bCs/>
          <w:sz w:val="24"/>
          <w:szCs w:val="24"/>
        </w:rPr>
      </w:pPr>
    </w:p>
    <w:p w14:paraId="0B8168D3" w14:textId="77777777" w:rsidR="00092EAA" w:rsidRDefault="00092EAA" w:rsidP="00092EAA">
      <w:pPr>
        <w:pStyle w:val="EFtiquette"/>
        <w:numPr>
          <w:ilvl w:val="0"/>
          <w:numId w:val="0"/>
        </w:numPr>
        <w:spacing w:line="168" w:lineRule="auto"/>
        <w:ind w:left="435"/>
        <w:rPr>
          <w:rFonts w:ascii="Mangal Pro" w:hAnsi="Mangal Pro" w:cs="Mangal Pro"/>
          <w:b w:val="0"/>
          <w:bCs/>
          <w:sz w:val="24"/>
          <w:szCs w:val="24"/>
        </w:rPr>
      </w:pPr>
    </w:p>
    <w:p w14:paraId="5854B83B" w14:textId="7B6029AC" w:rsidR="00092EAA" w:rsidRDefault="00092EAA" w:rsidP="00092EAA">
      <w:pPr>
        <w:pStyle w:val="EFtiquette"/>
        <w:numPr>
          <w:ilvl w:val="0"/>
          <w:numId w:val="0"/>
        </w:numPr>
        <w:spacing w:line="168" w:lineRule="auto"/>
        <w:ind w:left="435"/>
        <w:rPr>
          <w:rFonts w:ascii="Mangal Pro" w:hAnsi="Mangal Pro" w:cs="Mangal Pro"/>
          <w:b w:val="0"/>
          <w:bCs/>
          <w:sz w:val="24"/>
          <w:szCs w:val="24"/>
        </w:rPr>
      </w:pPr>
    </w:p>
    <w:p w14:paraId="23004922" w14:textId="77777777" w:rsidR="00092EAA" w:rsidRDefault="00092EAA" w:rsidP="00092EAA">
      <w:pPr>
        <w:pStyle w:val="EFtiquette"/>
        <w:numPr>
          <w:ilvl w:val="0"/>
          <w:numId w:val="0"/>
        </w:numPr>
        <w:spacing w:line="168" w:lineRule="auto"/>
        <w:ind w:left="435"/>
        <w:rPr>
          <w:rFonts w:ascii="Mangal Pro" w:hAnsi="Mangal Pro" w:cs="Mangal Pro"/>
          <w:b w:val="0"/>
          <w:bCs/>
          <w:sz w:val="24"/>
          <w:szCs w:val="24"/>
        </w:rPr>
      </w:pPr>
    </w:p>
    <w:p w14:paraId="1F2E756D" w14:textId="77777777" w:rsidR="00092EAA" w:rsidRDefault="00092EAA" w:rsidP="00092EAA">
      <w:pPr>
        <w:pStyle w:val="EFtiquette"/>
        <w:numPr>
          <w:ilvl w:val="0"/>
          <w:numId w:val="0"/>
        </w:numPr>
        <w:spacing w:line="168" w:lineRule="auto"/>
        <w:ind w:left="435"/>
        <w:rPr>
          <w:rFonts w:ascii="Mangal Pro" w:hAnsi="Mangal Pro" w:cs="Mangal Pro"/>
          <w:b w:val="0"/>
          <w:bCs/>
          <w:sz w:val="24"/>
          <w:szCs w:val="24"/>
        </w:rPr>
      </w:pPr>
    </w:p>
    <w:p w14:paraId="5F9FA022" w14:textId="4C65D4AB" w:rsidR="00092EAA" w:rsidRDefault="00092EAA" w:rsidP="00092EAA">
      <w:pPr>
        <w:pStyle w:val="EFtiquette"/>
        <w:numPr>
          <w:ilvl w:val="0"/>
          <w:numId w:val="0"/>
        </w:numPr>
        <w:spacing w:line="168" w:lineRule="auto"/>
        <w:ind w:left="435"/>
        <w:rPr>
          <w:rFonts w:ascii="Mangal Pro" w:hAnsi="Mangal Pro" w:cs="Mangal Pro"/>
          <w:b w:val="0"/>
          <w:bCs/>
          <w:sz w:val="24"/>
          <w:szCs w:val="24"/>
        </w:rPr>
      </w:pPr>
    </w:p>
    <w:p w14:paraId="04EBEFB8" w14:textId="53DB77FE" w:rsidR="00092EAA" w:rsidRDefault="00092EAA" w:rsidP="00092EAA">
      <w:pPr>
        <w:pStyle w:val="EFtiquette"/>
        <w:numPr>
          <w:ilvl w:val="0"/>
          <w:numId w:val="0"/>
        </w:numPr>
        <w:spacing w:line="168" w:lineRule="auto"/>
        <w:ind w:left="435"/>
        <w:rPr>
          <w:rFonts w:ascii="Mangal Pro" w:hAnsi="Mangal Pro" w:cs="Mangal Pro"/>
          <w:b w:val="0"/>
          <w:bCs/>
          <w:sz w:val="24"/>
          <w:szCs w:val="24"/>
        </w:rPr>
      </w:pPr>
    </w:p>
    <w:p w14:paraId="1BE7AE6A" w14:textId="10E8F0FF" w:rsidR="00092EAA" w:rsidRDefault="00092EAA" w:rsidP="00A8565B">
      <w:pPr>
        <w:pStyle w:val="EFtiquette"/>
        <w:numPr>
          <w:ilvl w:val="0"/>
          <w:numId w:val="0"/>
        </w:numPr>
        <w:spacing w:line="168" w:lineRule="auto"/>
        <w:rPr>
          <w:rFonts w:ascii="Mangal Pro" w:hAnsi="Mangal Pro" w:cs="Mangal Pro"/>
          <w:b w:val="0"/>
          <w:bCs/>
          <w:sz w:val="24"/>
          <w:szCs w:val="24"/>
        </w:rPr>
      </w:pPr>
    </w:p>
    <w:p w14:paraId="3DF28CFF" w14:textId="457C18C2" w:rsidR="00092EAA" w:rsidRDefault="00092EAA" w:rsidP="00A8565B">
      <w:pPr>
        <w:pStyle w:val="EFtiquette"/>
        <w:numPr>
          <w:ilvl w:val="0"/>
          <w:numId w:val="0"/>
        </w:numPr>
        <w:spacing w:line="168" w:lineRule="auto"/>
        <w:rPr>
          <w:rFonts w:ascii="Mangal Pro" w:hAnsi="Mangal Pro" w:cs="Mangal Pro"/>
          <w:b w:val="0"/>
          <w:bCs/>
          <w:sz w:val="24"/>
          <w:szCs w:val="24"/>
        </w:rPr>
      </w:pPr>
    </w:p>
    <w:p w14:paraId="2B21CB0E" w14:textId="2590C578" w:rsidR="00B525F4" w:rsidRDefault="00092EAA" w:rsidP="00092EAA">
      <w:pPr>
        <w:pStyle w:val="EFtiquette"/>
        <w:numPr>
          <w:ilvl w:val="0"/>
          <w:numId w:val="13"/>
        </w:numPr>
        <w:spacing w:line="168" w:lineRule="auto"/>
        <w:rPr>
          <w:rFonts w:ascii="Mangal Pro" w:hAnsi="Mangal Pro" w:cs="Mangal Pro"/>
          <w:b w:val="0"/>
          <w:bCs/>
          <w:sz w:val="24"/>
          <w:szCs w:val="24"/>
        </w:rPr>
      </w:pPr>
      <w:r>
        <w:rPr>
          <w:rFonts w:ascii="Mangal Pro" w:hAnsi="Mangal Pro" w:cs="Mangal Pro"/>
          <w:b w:val="0"/>
          <w:bCs/>
          <w:sz w:val="24"/>
          <w:szCs w:val="24"/>
        </w:rPr>
        <w:t>Cliquez les boutons « Save » et « Apply Changes » pour valider vos paramètres.</w:t>
      </w:r>
    </w:p>
    <w:p w14:paraId="07D3F647" w14:textId="40CAB21C" w:rsidR="00092EAA" w:rsidRDefault="00092EAA" w:rsidP="00092EAA">
      <w:pPr>
        <w:pStyle w:val="EFtiquette"/>
        <w:numPr>
          <w:ilvl w:val="0"/>
          <w:numId w:val="13"/>
        </w:numPr>
        <w:spacing w:line="168" w:lineRule="auto"/>
        <w:rPr>
          <w:rFonts w:ascii="Mangal Pro" w:hAnsi="Mangal Pro" w:cs="Mangal Pro"/>
          <w:b w:val="0"/>
          <w:bCs/>
          <w:sz w:val="24"/>
          <w:szCs w:val="24"/>
        </w:rPr>
      </w:pPr>
      <w:r>
        <w:rPr>
          <w:rFonts w:ascii="Mangal Pro" w:hAnsi="Mangal Pro" w:cs="Mangal Pro"/>
          <w:b w:val="0"/>
          <w:bCs/>
          <w:sz w:val="24"/>
          <w:szCs w:val="24"/>
        </w:rPr>
        <w:t xml:space="preserve">Nous allons procéder de la </w:t>
      </w:r>
      <w:r w:rsidR="00E55037">
        <w:rPr>
          <w:rFonts w:ascii="Mangal Pro" w:hAnsi="Mangal Pro" w:cs="Mangal Pro"/>
          <w:b w:val="0"/>
          <w:bCs/>
          <w:sz w:val="24"/>
          <w:szCs w:val="24"/>
        </w:rPr>
        <w:t>maniére</w:t>
      </w:r>
      <w:r>
        <w:rPr>
          <w:rFonts w:ascii="Mangal Pro" w:hAnsi="Mangal Pro" w:cs="Mangal Pro"/>
          <w:b w:val="0"/>
          <w:bCs/>
          <w:sz w:val="24"/>
          <w:szCs w:val="24"/>
        </w:rPr>
        <w:t xml:space="preserve"> précédant pour l’interface LAN.</w:t>
      </w:r>
    </w:p>
    <w:p w14:paraId="5D24CBDB" w14:textId="2D310BB3" w:rsidR="00092EAA" w:rsidRDefault="00092EAA" w:rsidP="00092EAA">
      <w:pPr>
        <w:pStyle w:val="EFtiquette"/>
        <w:numPr>
          <w:ilvl w:val="0"/>
          <w:numId w:val="0"/>
        </w:numPr>
        <w:spacing w:line="168" w:lineRule="auto"/>
        <w:ind w:left="795"/>
        <w:rPr>
          <w:rFonts w:ascii="Mangal Pro" w:hAnsi="Mangal Pro" w:cs="Mangal Pro"/>
          <w:b w:val="0"/>
          <w:bCs/>
          <w:sz w:val="24"/>
          <w:szCs w:val="24"/>
        </w:rPr>
      </w:pPr>
      <w:r w:rsidRPr="00092EAA">
        <w:rPr>
          <w:rFonts w:ascii="Mangal Pro" w:hAnsi="Mangal Pro" w:cs="Mangal Pro"/>
          <w:b w:val="0"/>
          <w:bCs/>
          <w:noProof/>
          <w:sz w:val="24"/>
          <w:szCs w:val="24"/>
        </w:rPr>
        <w:drawing>
          <wp:anchor distT="0" distB="0" distL="114300" distR="114300" simplePos="0" relativeHeight="251667456" behindDoc="0" locked="0" layoutInCell="1" allowOverlap="1" wp14:anchorId="4F897602" wp14:editId="731C1A0F">
            <wp:simplePos x="0" y="0"/>
            <wp:positionH relativeFrom="margin">
              <wp:align>right</wp:align>
            </wp:positionH>
            <wp:positionV relativeFrom="paragraph">
              <wp:posOffset>109855</wp:posOffset>
            </wp:positionV>
            <wp:extent cx="5743575" cy="2884170"/>
            <wp:effectExtent l="0" t="0" r="9525" b="0"/>
            <wp:wrapNone/>
            <wp:docPr id="139222865" name="Image 1" descr="Une image contenant texte, capture d’écran, logiciel,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865" name="Image 1" descr="Une image contenant texte, capture d’écran, logiciel, nombre"/>
                    <pic:cNvPicPr/>
                  </pic:nvPicPr>
                  <pic:blipFill>
                    <a:blip r:embed="rId20"/>
                    <a:stretch>
                      <a:fillRect/>
                    </a:stretch>
                  </pic:blipFill>
                  <pic:spPr>
                    <a:xfrm>
                      <a:off x="0" y="0"/>
                      <a:ext cx="5743575" cy="2884170"/>
                    </a:xfrm>
                    <a:prstGeom prst="rect">
                      <a:avLst/>
                    </a:prstGeom>
                  </pic:spPr>
                </pic:pic>
              </a:graphicData>
            </a:graphic>
            <wp14:sizeRelH relativeFrom="margin">
              <wp14:pctWidth>0</wp14:pctWidth>
            </wp14:sizeRelH>
            <wp14:sizeRelV relativeFrom="margin">
              <wp14:pctHeight>0</wp14:pctHeight>
            </wp14:sizeRelV>
          </wp:anchor>
        </w:drawing>
      </w:r>
    </w:p>
    <w:p w14:paraId="1F5F7D77" w14:textId="1FAC1E17" w:rsidR="00BD04E4" w:rsidRDefault="00BD04E4" w:rsidP="00A8565B">
      <w:pPr>
        <w:pStyle w:val="EFtiquette"/>
        <w:numPr>
          <w:ilvl w:val="0"/>
          <w:numId w:val="0"/>
        </w:numPr>
        <w:spacing w:line="168" w:lineRule="auto"/>
        <w:rPr>
          <w:rFonts w:ascii="Mangal Pro" w:hAnsi="Mangal Pro" w:cs="Mangal Pro"/>
          <w:b w:val="0"/>
          <w:bCs/>
          <w:sz w:val="24"/>
          <w:szCs w:val="24"/>
        </w:rPr>
      </w:pPr>
    </w:p>
    <w:p w14:paraId="7403D031" w14:textId="77777777" w:rsidR="00BD04E4" w:rsidRDefault="00BD04E4" w:rsidP="00A8565B">
      <w:pPr>
        <w:pStyle w:val="EFtiquette"/>
        <w:numPr>
          <w:ilvl w:val="0"/>
          <w:numId w:val="0"/>
        </w:numPr>
        <w:spacing w:line="168" w:lineRule="auto"/>
        <w:rPr>
          <w:rFonts w:ascii="Mangal Pro" w:hAnsi="Mangal Pro" w:cs="Mangal Pro"/>
          <w:b w:val="0"/>
          <w:bCs/>
          <w:sz w:val="24"/>
          <w:szCs w:val="24"/>
        </w:rPr>
      </w:pPr>
    </w:p>
    <w:p w14:paraId="71A7590F" w14:textId="32EE7FC7" w:rsidR="00BD04E4" w:rsidRDefault="00BD04E4" w:rsidP="00A8565B">
      <w:pPr>
        <w:pStyle w:val="EFtiquette"/>
        <w:numPr>
          <w:ilvl w:val="0"/>
          <w:numId w:val="0"/>
        </w:numPr>
        <w:spacing w:line="168" w:lineRule="auto"/>
        <w:rPr>
          <w:rFonts w:ascii="Mangal Pro" w:hAnsi="Mangal Pro" w:cs="Mangal Pro"/>
          <w:b w:val="0"/>
          <w:bCs/>
          <w:sz w:val="24"/>
          <w:szCs w:val="24"/>
        </w:rPr>
      </w:pPr>
    </w:p>
    <w:p w14:paraId="21EC8793" w14:textId="77777777" w:rsidR="00BD04E4" w:rsidRDefault="00BD04E4" w:rsidP="00A8565B">
      <w:pPr>
        <w:pStyle w:val="EFtiquette"/>
        <w:numPr>
          <w:ilvl w:val="0"/>
          <w:numId w:val="0"/>
        </w:numPr>
        <w:spacing w:line="168" w:lineRule="auto"/>
        <w:rPr>
          <w:rFonts w:ascii="Mangal Pro" w:hAnsi="Mangal Pro" w:cs="Mangal Pro"/>
          <w:b w:val="0"/>
          <w:bCs/>
          <w:sz w:val="24"/>
          <w:szCs w:val="24"/>
        </w:rPr>
      </w:pPr>
    </w:p>
    <w:p w14:paraId="0328A18C" w14:textId="77777777" w:rsidR="00BD04E4" w:rsidRDefault="00BD04E4" w:rsidP="00A8565B">
      <w:pPr>
        <w:pStyle w:val="EFtiquette"/>
        <w:numPr>
          <w:ilvl w:val="0"/>
          <w:numId w:val="0"/>
        </w:numPr>
        <w:spacing w:line="168" w:lineRule="auto"/>
        <w:rPr>
          <w:rFonts w:ascii="Mangal Pro" w:hAnsi="Mangal Pro" w:cs="Mangal Pro"/>
          <w:b w:val="0"/>
          <w:bCs/>
          <w:sz w:val="24"/>
          <w:szCs w:val="24"/>
        </w:rPr>
      </w:pPr>
    </w:p>
    <w:p w14:paraId="49C968F8" w14:textId="653657A6" w:rsidR="00BD04E4" w:rsidRDefault="00BD04E4" w:rsidP="00A8565B">
      <w:pPr>
        <w:pStyle w:val="EFtiquette"/>
        <w:numPr>
          <w:ilvl w:val="0"/>
          <w:numId w:val="0"/>
        </w:numPr>
        <w:spacing w:line="168" w:lineRule="auto"/>
        <w:rPr>
          <w:rFonts w:ascii="Mangal Pro" w:hAnsi="Mangal Pro" w:cs="Mangal Pro"/>
          <w:b w:val="0"/>
          <w:bCs/>
          <w:sz w:val="24"/>
          <w:szCs w:val="24"/>
        </w:rPr>
      </w:pPr>
    </w:p>
    <w:p w14:paraId="24766B39" w14:textId="77777777" w:rsidR="00BD04E4" w:rsidRDefault="00BD04E4" w:rsidP="00A8565B">
      <w:pPr>
        <w:pStyle w:val="EFtiquette"/>
        <w:numPr>
          <w:ilvl w:val="0"/>
          <w:numId w:val="0"/>
        </w:numPr>
        <w:spacing w:line="168" w:lineRule="auto"/>
        <w:rPr>
          <w:rFonts w:ascii="Mangal Pro" w:hAnsi="Mangal Pro" w:cs="Mangal Pro"/>
          <w:b w:val="0"/>
          <w:bCs/>
          <w:sz w:val="24"/>
          <w:szCs w:val="24"/>
        </w:rPr>
      </w:pPr>
    </w:p>
    <w:p w14:paraId="4BAB0B1B" w14:textId="51A344DB" w:rsidR="00BD04E4" w:rsidRDefault="00BD04E4" w:rsidP="00A8565B">
      <w:pPr>
        <w:pStyle w:val="EFtiquette"/>
        <w:numPr>
          <w:ilvl w:val="0"/>
          <w:numId w:val="0"/>
        </w:numPr>
        <w:spacing w:line="168" w:lineRule="auto"/>
        <w:rPr>
          <w:rFonts w:ascii="Mangal Pro" w:hAnsi="Mangal Pro" w:cs="Mangal Pro"/>
          <w:b w:val="0"/>
          <w:bCs/>
          <w:sz w:val="24"/>
          <w:szCs w:val="24"/>
        </w:rPr>
      </w:pPr>
    </w:p>
    <w:p w14:paraId="32154613" w14:textId="562987FF" w:rsidR="00BD04E4" w:rsidRDefault="00BD04E4" w:rsidP="00A8565B">
      <w:pPr>
        <w:pStyle w:val="EFtiquette"/>
        <w:numPr>
          <w:ilvl w:val="0"/>
          <w:numId w:val="0"/>
        </w:numPr>
        <w:spacing w:line="168" w:lineRule="auto"/>
        <w:rPr>
          <w:rFonts w:ascii="Mangal Pro" w:hAnsi="Mangal Pro" w:cs="Mangal Pro"/>
          <w:b w:val="0"/>
          <w:bCs/>
          <w:sz w:val="24"/>
          <w:szCs w:val="24"/>
        </w:rPr>
      </w:pPr>
    </w:p>
    <w:p w14:paraId="081A1A9A" w14:textId="176DAC05" w:rsidR="00240387" w:rsidRDefault="00240387" w:rsidP="00A8565B">
      <w:pPr>
        <w:pStyle w:val="EFtiquette"/>
        <w:numPr>
          <w:ilvl w:val="0"/>
          <w:numId w:val="0"/>
        </w:numPr>
        <w:spacing w:line="168" w:lineRule="auto"/>
        <w:rPr>
          <w:rFonts w:ascii="Mangal Pro" w:hAnsi="Mangal Pro" w:cs="Mangal Pro"/>
          <w:b w:val="0"/>
          <w:bCs/>
          <w:sz w:val="24"/>
          <w:szCs w:val="24"/>
        </w:rPr>
      </w:pPr>
    </w:p>
    <w:p w14:paraId="701B2A22" w14:textId="77777777" w:rsidR="00240387" w:rsidRDefault="00240387" w:rsidP="00A8565B">
      <w:pPr>
        <w:pStyle w:val="EFtiquette"/>
        <w:numPr>
          <w:ilvl w:val="0"/>
          <w:numId w:val="0"/>
        </w:numPr>
        <w:spacing w:line="168" w:lineRule="auto"/>
        <w:rPr>
          <w:rFonts w:ascii="Mangal Pro" w:hAnsi="Mangal Pro" w:cs="Mangal Pro"/>
          <w:b w:val="0"/>
          <w:bCs/>
          <w:sz w:val="24"/>
          <w:szCs w:val="24"/>
        </w:rPr>
      </w:pPr>
    </w:p>
    <w:p w14:paraId="31CC97B8"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1B6D7DCD"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1F72C2CC"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5D3BCDDB"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0199F0F9"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3948EC5D" w14:textId="6F2E5DB6" w:rsidR="00092EAA" w:rsidRDefault="00092EAA" w:rsidP="00092EAA">
      <w:pPr>
        <w:pStyle w:val="EFtiquette"/>
        <w:numPr>
          <w:ilvl w:val="0"/>
          <w:numId w:val="13"/>
        </w:numPr>
        <w:spacing w:line="168" w:lineRule="auto"/>
        <w:rPr>
          <w:rFonts w:ascii="Mangal Pro" w:hAnsi="Mangal Pro" w:cs="Mangal Pro"/>
          <w:b w:val="0"/>
          <w:bCs/>
          <w:sz w:val="24"/>
          <w:szCs w:val="24"/>
        </w:rPr>
      </w:pPr>
      <w:r>
        <w:rPr>
          <w:rFonts w:ascii="Mangal Pro" w:hAnsi="Mangal Pro" w:cs="Mangal Pro"/>
          <w:b w:val="0"/>
          <w:bCs/>
          <w:sz w:val="24"/>
          <w:szCs w:val="24"/>
        </w:rPr>
        <w:lastRenderedPageBreak/>
        <w:t>Sur le pfSense 2 Backup, clique menu « Firewall » - « Virtual IPs » puis « add ».</w:t>
      </w:r>
    </w:p>
    <w:p w14:paraId="4C0CF064" w14:textId="051055A5" w:rsidR="00092EAA" w:rsidRDefault="007E182E" w:rsidP="00A8565B">
      <w:pPr>
        <w:pStyle w:val="EFtiquette"/>
        <w:numPr>
          <w:ilvl w:val="0"/>
          <w:numId w:val="0"/>
        </w:numPr>
        <w:spacing w:line="168" w:lineRule="auto"/>
        <w:rPr>
          <w:rFonts w:ascii="Mangal Pro" w:hAnsi="Mangal Pro" w:cs="Mangal Pro"/>
          <w:b w:val="0"/>
          <w:bCs/>
          <w:sz w:val="24"/>
          <w:szCs w:val="24"/>
        </w:rPr>
      </w:pPr>
      <w:r w:rsidRPr="007E182E">
        <w:rPr>
          <w:rFonts w:ascii="Mangal Pro" w:hAnsi="Mangal Pro" w:cs="Mangal Pro"/>
          <w:b w:val="0"/>
          <w:bCs/>
          <w:noProof/>
          <w:sz w:val="24"/>
          <w:szCs w:val="24"/>
        </w:rPr>
        <w:drawing>
          <wp:anchor distT="0" distB="0" distL="114300" distR="114300" simplePos="0" relativeHeight="251704320" behindDoc="0" locked="0" layoutInCell="1" allowOverlap="1" wp14:anchorId="7D29E096" wp14:editId="2BF4AD44">
            <wp:simplePos x="0" y="0"/>
            <wp:positionH relativeFrom="margin">
              <wp:align>left</wp:align>
            </wp:positionH>
            <wp:positionV relativeFrom="paragraph">
              <wp:posOffset>6985</wp:posOffset>
            </wp:positionV>
            <wp:extent cx="5759450" cy="3190875"/>
            <wp:effectExtent l="0" t="0" r="0" b="9525"/>
            <wp:wrapNone/>
            <wp:docPr id="20581457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45710" name=""/>
                    <pic:cNvPicPr/>
                  </pic:nvPicPr>
                  <pic:blipFill>
                    <a:blip r:embed="rId21"/>
                    <a:stretch>
                      <a:fillRect/>
                    </a:stretch>
                  </pic:blipFill>
                  <pic:spPr>
                    <a:xfrm>
                      <a:off x="0" y="0"/>
                      <a:ext cx="5759450" cy="3190875"/>
                    </a:xfrm>
                    <a:prstGeom prst="rect">
                      <a:avLst/>
                    </a:prstGeom>
                  </pic:spPr>
                </pic:pic>
              </a:graphicData>
            </a:graphic>
          </wp:anchor>
        </w:drawing>
      </w:r>
    </w:p>
    <w:p w14:paraId="649811CC" w14:textId="2AC28FB8" w:rsidR="00092EAA" w:rsidRDefault="00092EAA" w:rsidP="00A8565B">
      <w:pPr>
        <w:pStyle w:val="EFtiquette"/>
        <w:numPr>
          <w:ilvl w:val="0"/>
          <w:numId w:val="0"/>
        </w:numPr>
        <w:spacing w:line="168" w:lineRule="auto"/>
        <w:rPr>
          <w:rFonts w:ascii="Mangal Pro" w:hAnsi="Mangal Pro" w:cs="Mangal Pro"/>
          <w:b w:val="0"/>
          <w:bCs/>
          <w:sz w:val="24"/>
          <w:szCs w:val="24"/>
        </w:rPr>
      </w:pPr>
    </w:p>
    <w:p w14:paraId="3496AED6" w14:textId="4E0F71B0" w:rsidR="00092EAA" w:rsidRDefault="00092EAA" w:rsidP="00A8565B">
      <w:pPr>
        <w:pStyle w:val="EFtiquette"/>
        <w:numPr>
          <w:ilvl w:val="0"/>
          <w:numId w:val="0"/>
        </w:numPr>
        <w:spacing w:line="168" w:lineRule="auto"/>
        <w:rPr>
          <w:rFonts w:ascii="Mangal Pro" w:hAnsi="Mangal Pro" w:cs="Mangal Pro"/>
          <w:b w:val="0"/>
          <w:bCs/>
          <w:sz w:val="24"/>
          <w:szCs w:val="24"/>
        </w:rPr>
      </w:pPr>
    </w:p>
    <w:p w14:paraId="1ECCC6BE" w14:textId="77777777" w:rsidR="00092EAA" w:rsidRDefault="00092EAA" w:rsidP="00A8565B">
      <w:pPr>
        <w:pStyle w:val="EFtiquette"/>
        <w:numPr>
          <w:ilvl w:val="0"/>
          <w:numId w:val="0"/>
        </w:numPr>
        <w:spacing w:line="168" w:lineRule="auto"/>
        <w:rPr>
          <w:rFonts w:ascii="Mangal Pro" w:hAnsi="Mangal Pro" w:cs="Mangal Pro"/>
          <w:b w:val="0"/>
          <w:bCs/>
          <w:sz w:val="24"/>
          <w:szCs w:val="24"/>
        </w:rPr>
      </w:pPr>
    </w:p>
    <w:p w14:paraId="18193B3B" w14:textId="77777777" w:rsidR="00092EAA" w:rsidRDefault="00092EAA" w:rsidP="00A8565B">
      <w:pPr>
        <w:pStyle w:val="EFtiquette"/>
        <w:numPr>
          <w:ilvl w:val="0"/>
          <w:numId w:val="0"/>
        </w:numPr>
        <w:spacing w:line="168" w:lineRule="auto"/>
        <w:rPr>
          <w:rFonts w:ascii="Mangal Pro" w:hAnsi="Mangal Pro" w:cs="Mangal Pro"/>
          <w:b w:val="0"/>
          <w:bCs/>
          <w:sz w:val="24"/>
          <w:szCs w:val="24"/>
        </w:rPr>
      </w:pPr>
    </w:p>
    <w:p w14:paraId="237FBD9F" w14:textId="77777777" w:rsidR="00092EAA" w:rsidRDefault="00092EAA" w:rsidP="00A8565B">
      <w:pPr>
        <w:pStyle w:val="EFtiquette"/>
        <w:numPr>
          <w:ilvl w:val="0"/>
          <w:numId w:val="0"/>
        </w:numPr>
        <w:spacing w:line="168" w:lineRule="auto"/>
        <w:rPr>
          <w:rFonts w:ascii="Mangal Pro" w:hAnsi="Mangal Pro" w:cs="Mangal Pro"/>
          <w:b w:val="0"/>
          <w:bCs/>
          <w:sz w:val="24"/>
          <w:szCs w:val="24"/>
        </w:rPr>
      </w:pPr>
    </w:p>
    <w:p w14:paraId="7DF6C04E" w14:textId="77777777" w:rsidR="00092EAA" w:rsidRDefault="00092EAA" w:rsidP="00A8565B">
      <w:pPr>
        <w:pStyle w:val="EFtiquette"/>
        <w:numPr>
          <w:ilvl w:val="0"/>
          <w:numId w:val="0"/>
        </w:numPr>
        <w:spacing w:line="168" w:lineRule="auto"/>
        <w:rPr>
          <w:rFonts w:ascii="Mangal Pro" w:hAnsi="Mangal Pro" w:cs="Mangal Pro"/>
          <w:b w:val="0"/>
          <w:bCs/>
          <w:sz w:val="24"/>
          <w:szCs w:val="24"/>
        </w:rPr>
      </w:pPr>
    </w:p>
    <w:p w14:paraId="1D923B87" w14:textId="77777777" w:rsidR="00092EAA" w:rsidRDefault="00092EAA" w:rsidP="00A8565B">
      <w:pPr>
        <w:pStyle w:val="EFtiquette"/>
        <w:numPr>
          <w:ilvl w:val="0"/>
          <w:numId w:val="0"/>
        </w:numPr>
        <w:spacing w:line="168" w:lineRule="auto"/>
        <w:rPr>
          <w:rFonts w:ascii="Mangal Pro" w:hAnsi="Mangal Pro" w:cs="Mangal Pro"/>
          <w:b w:val="0"/>
          <w:bCs/>
          <w:sz w:val="24"/>
          <w:szCs w:val="24"/>
        </w:rPr>
      </w:pPr>
    </w:p>
    <w:p w14:paraId="3D8F075A" w14:textId="77777777" w:rsidR="00092EAA" w:rsidRDefault="00092EAA" w:rsidP="00A8565B">
      <w:pPr>
        <w:pStyle w:val="EFtiquette"/>
        <w:numPr>
          <w:ilvl w:val="0"/>
          <w:numId w:val="0"/>
        </w:numPr>
        <w:spacing w:line="168" w:lineRule="auto"/>
        <w:rPr>
          <w:rFonts w:ascii="Mangal Pro" w:hAnsi="Mangal Pro" w:cs="Mangal Pro"/>
          <w:b w:val="0"/>
          <w:bCs/>
          <w:sz w:val="24"/>
          <w:szCs w:val="24"/>
        </w:rPr>
      </w:pPr>
    </w:p>
    <w:p w14:paraId="02BAD2C5" w14:textId="77777777" w:rsidR="00092EAA" w:rsidRDefault="00092EAA" w:rsidP="00A8565B">
      <w:pPr>
        <w:pStyle w:val="EFtiquette"/>
        <w:numPr>
          <w:ilvl w:val="0"/>
          <w:numId w:val="0"/>
        </w:numPr>
        <w:spacing w:line="168" w:lineRule="auto"/>
        <w:rPr>
          <w:rFonts w:ascii="Mangal Pro" w:hAnsi="Mangal Pro" w:cs="Mangal Pro"/>
          <w:b w:val="0"/>
          <w:bCs/>
          <w:sz w:val="24"/>
          <w:szCs w:val="24"/>
        </w:rPr>
      </w:pPr>
    </w:p>
    <w:p w14:paraId="175DC4C3" w14:textId="0D0F85E5" w:rsidR="00B525F4" w:rsidRDefault="00092EAA"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 xml:space="preserve"> </w:t>
      </w:r>
    </w:p>
    <w:p w14:paraId="6A26EFAE"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6328713C"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6AC82819"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4B5A95B5"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1C7CEDDE"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0BFB7170"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09B440CD"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704EE438" w14:textId="2EDA412A" w:rsidR="00B525F4" w:rsidRDefault="00092EAA" w:rsidP="00092EAA">
      <w:pPr>
        <w:pStyle w:val="EFtiquette"/>
        <w:numPr>
          <w:ilvl w:val="0"/>
          <w:numId w:val="13"/>
        </w:numPr>
        <w:spacing w:line="168" w:lineRule="auto"/>
        <w:rPr>
          <w:rFonts w:ascii="Mangal Pro" w:hAnsi="Mangal Pro" w:cs="Mangal Pro"/>
          <w:b w:val="0"/>
          <w:bCs/>
          <w:sz w:val="24"/>
          <w:szCs w:val="24"/>
        </w:rPr>
      </w:pPr>
      <w:r>
        <w:rPr>
          <w:rFonts w:ascii="Mangal Pro" w:hAnsi="Mangal Pro" w:cs="Mangal Pro"/>
          <w:b w:val="0"/>
          <w:bCs/>
          <w:sz w:val="24"/>
          <w:szCs w:val="24"/>
        </w:rPr>
        <w:t xml:space="preserve">Pour nous avons saisi une valeur de 100 Supérieur au pfSense 1 (Master) du groupe VHID 1 afin qu’il soit considéré comme le backup </w:t>
      </w:r>
    </w:p>
    <w:p w14:paraId="3B63D075" w14:textId="3BA0DCE6" w:rsidR="00092EAA" w:rsidRDefault="00092EAA" w:rsidP="00092EAA">
      <w:pPr>
        <w:pStyle w:val="EFtiquette"/>
        <w:numPr>
          <w:ilvl w:val="0"/>
          <w:numId w:val="13"/>
        </w:numPr>
        <w:spacing w:line="168" w:lineRule="auto"/>
        <w:rPr>
          <w:rFonts w:ascii="Mangal Pro" w:hAnsi="Mangal Pro" w:cs="Mangal Pro"/>
          <w:b w:val="0"/>
          <w:bCs/>
          <w:sz w:val="24"/>
          <w:szCs w:val="24"/>
        </w:rPr>
      </w:pPr>
      <w:r>
        <w:rPr>
          <w:rFonts w:ascii="Mangal Pro" w:hAnsi="Mangal Pro" w:cs="Mangal Pro"/>
          <w:b w:val="0"/>
          <w:bCs/>
          <w:sz w:val="24"/>
          <w:szCs w:val="24"/>
        </w:rPr>
        <w:t>Nous Effectuons la même configuration pour l’interface LAN</w:t>
      </w:r>
    </w:p>
    <w:p w14:paraId="33FD47A1" w14:textId="4F103D87" w:rsidR="00B525F4" w:rsidRDefault="00092EAA" w:rsidP="00A8565B">
      <w:pPr>
        <w:pStyle w:val="EFtiquette"/>
        <w:numPr>
          <w:ilvl w:val="0"/>
          <w:numId w:val="0"/>
        </w:numPr>
        <w:spacing w:line="168" w:lineRule="auto"/>
        <w:rPr>
          <w:rFonts w:ascii="Mangal Pro" w:hAnsi="Mangal Pro" w:cs="Mangal Pro"/>
          <w:b w:val="0"/>
          <w:bCs/>
          <w:sz w:val="24"/>
          <w:szCs w:val="24"/>
        </w:rPr>
      </w:pPr>
      <w:r w:rsidRPr="00092EAA">
        <w:rPr>
          <w:rFonts w:ascii="Mangal Pro" w:hAnsi="Mangal Pro" w:cs="Mangal Pro"/>
          <w:b w:val="0"/>
          <w:bCs/>
          <w:noProof/>
          <w:sz w:val="24"/>
          <w:szCs w:val="24"/>
        </w:rPr>
        <w:drawing>
          <wp:anchor distT="0" distB="0" distL="114300" distR="114300" simplePos="0" relativeHeight="251670528" behindDoc="0" locked="0" layoutInCell="1" allowOverlap="1" wp14:anchorId="717F69AF" wp14:editId="246FBF88">
            <wp:simplePos x="0" y="0"/>
            <wp:positionH relativeFrom="margin">
              <wp:align>right</wp:align>
            </wp:positionH>
            <wp:positionV relativeFrom="paragraph">
              <wp:posOffset>106680</wp:posOffset>
            </wp:positionV>
            <wp:extent cx="5759450" cy="2837180"/>
            <wp:effectExtent l="0" t="0" r="0" b="1270"/>
            <wp:wrapNone/>
            <wp:docPr id="554011727"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11727" name="Image 1" descr="Une image contenant texte, capture d’écran, nombre, logiciel&#10;&#10;Description générée automatiquement"/>
                    <pic:cNvPicPr/>
                  </pic:nvPicPr>
                  <pic:blipFill>
                    <a:blip r:embed="rId22"/>
                    <a:stretch>
                      <a:fillRect/>
                    </a:stretch>
                  </pic:blipFill>
                  <pic:spPr>
                    <a:xfrm>
                      <a:off x="0" y="0"/>
                      <a:ext cx="5759450" cy="2837180"/>
                    </a:xfrm>
                    <a:prstGeom prst="rect">
                      <a:avLst/>
                    </a:prstGeom>
                  </pic:spPr>
                </pic:pic>
              </a:graphicData>
            </a:graphic>
          </wp:anchor>
        </w:drawing>
      </w:r>
    </w:p>
    <w:p w14:paraId="6928FFE8" w14:textId="30748961" w:rsidR="00B525F4" w:rsidRDefault="00B525F4" w:rsidP="00A8565B">
      <w:pPr>
        <w:pStyle w:val="EFtiquette"/>
        <w:numPr>
          <w:ilvl w:val="0"/>
          <w:numId w:val="0"/>
        </w:numPr>
        <w:spacing w:line="168" w:lineRule="auto"/>
        <w:rPr>
          <w:rFonts w:ascii="Mangal Pro" w:hAnsi="Mangal Pro" w:cs="Mangal Pro"/>
          <w:b w:val="0"/>
          <w:bCs/>
          <w:sz w:val="24"/>
          <w:szCs w:val="24"/>
        </w:rPr>
      </w:pPr>
    </w:p>
    <w:p w14:paraId="40F3772E" w14:textId="0DA6B23B" w:rsidR="00B525F4" w:rsidRDefault="00B525F4" w:rsidP="00A8565B">
      <w:pPr>
        <w:pStyle w:val="EFtiquette"/>
        <w:numPr>
          <w:ilvl w:val="0"/>
          <w:numId w:val="0"/>
        </w:numPr>
        <w:spacing w:line="168" w:lineRule="auto"/>
        <w:rPr>
          <w:rFonts w:ascii="Mangal Pro" w:hAnsi="Mangal Pro" w:cs="Mangal Pro"/>
          <w:b w:val="0"/>
          <w:bCs/>
          <w:sz w:val="24"/>
          <w:szCs w:val="24"/>
        </w:rPr>
      </w:pPr>
    </w:p>
    <w:p w14:paraId="3614B5A0"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3B1DAA03"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4CF53609"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0541987C"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7FA3DE24"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52CBA148"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50463CE4"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1994D532"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09217BD8"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047EFC00"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79456177"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72BFC5A3"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2D5C26D4"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22946F08"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41E55272" w14:textId="7EDC316C" w:rsidR="00B525F4" w:rsidRDefault="00A07396" w:rsidP="00A07396">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 xml:space="preserve">Une fois que les adresses IP virtuelles sont paramétrées de </w:t>
      </w:r>
      <w:r w:rsidR="00BC719A">
        <w:rPr>
          <w:rFonts w:ascii="Mangal Pro" w:hAnsi="Mangal Pro" w:cs="Mangal Pro"/>
          <w:b w:val="0"/>
          <w:bCs/>
          <w:sz w:val="24"/>
          <w:szCs w:val="24"/>
        </w:rPr>
        <w:t>manière</w:t>
      </w:r>
      <w:r>
        <w:rPr>
          <w:rFonts w:ascii="Mangal Pro" w:hAnsi="Mangal Pro" w:cs="Mangal Pro"/>
          <w:b w:val="0"/>
          <w:bCs/>
          <w:sz w:val="24"/>
          <w:szCs w:val="24"/>
        </w:rPr>
        <w:t xml:space="preserve"> identique sur les 2 pfSense, nous avons </w:t>
      </w:r>
      <w:r w:rsidR="00BC719A">
        <w:rPr>
          <w:rFonts w:ascii="Mangal Pro" w:hAnsi="Mangal Pro" w:cs="Mangal Pro"/>
          <w:b w:val="0"/>
          <w:bCs/>
          <w:sz w:val="24"/>
          <w:szCs w:val="24"/>
        </w:rPr>
        <w:t>paramétrer le pfSense 1 pour être le Master et le pfSense 2 le backup.</w:t>
      </w:r>
    </w:p>
    <w:p w14:paraId="368000E8"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2E2DB99D"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1BBC8EC2"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25C43F5F" w14:textId="289271F6" w:rsidR="00BC719A" w:rsidRPr="00BC719A" w:rsidRDefault="00BC719A" w:rsidP="00BC719A">
      <w:pPr>
        <w:pStyle w:val="EFtiquette"/>
        <w:rPr>
          <w:rFonts w:ascii="Mangal Pro" w:hAnsi="Mangal Pro" w:cs="Mangal Pro"/>
          <w:b w:val="0"/>
          <w:bCs/>
        </w:rPr>
      </w:pPr>
      <w:r w:rsidRPr="00BC719A">
        <w:rPr>
          <w:rFonts w:ascii="Mangal Pro" w:hAnsi="Mangal Pro" w:cs="Mangal Pro"/>
          <w:b w:val="0"/>
          <w:bCs/>
        </w:rPr>
        <w:lastRenderedPageBreak/>
        <w:t>Mise en place de la haute disponibilité (depuis le pfSense Master) :</w:t>
      </w:r>
    </w:p>
    <w:p w14:paraId="76D16716" w14:textId="77777777" w:rsidR="00BC719A" w:rsidRPr="00BC719A" w:rsidRDefault="00BC719A" w:rsidP="00BC719A">
      <w:pPr>
        <w:pStyle w:val="EFtiquette"/>
        <w:numPr>
          <w:ilvl w:val="0"/>
          <w:numId w:val="0"/>
        </w:numPr>
        <w:rPr>
          <w:rFonts w:ascii="Mangal Pro" w:hAnsi="Mangal Pro" w:cs="Mangal Pro"/>
          <w:b w:val="0"/>
          <w:bCs/>
        </w:rPr>
      </w:pPr>
    </w:p>
    <w:p w14:paraId="2A029FB6" w14:textId="70EC558F" w:rsidR="00BC719A" w:rsidRDefault="00BC719A" w:rsidP="00BC719A">
      <w:pPr>
        <w:pStyle w:val="EFtiquette"/>
        <w:numPr>
          <w:ilvl w:val="0"/>
          <w:numId w:val="15"/>
        </w:numPr>
        <w:rPr>
          <w:rFonts w:ascii="Mangal Pro" w:hAnsi="Mangal Pro" w:cs="Mangal Pro"/>
          <w:b w:val="0"/>
          <w:bCs/>
        </w:rPr>
      </w:pPr>
      <w:r w:rsidRPr="00BC719A">
        <w:rPr>
          <w:rFonts w:ascii="Mangal Pro" w:hAnsi="Mangal Pro" w:cs="Mangal Pro"/>
          <w:b w:val="0"/>
          <w:bCs/>
        </w:rPr>
        <w:t>Cliquez</w:t>
      </w:r>
      <w:r>
        <w:rPr>
          <w:rFonts w:ascii="Mangal Pro" w:hAnsi="Mangal Pro" w:cs="Mangal Pro"/>
          <w:b w:val="0"/>
          <w:bCs/>
        </w:rPr>
        <w:t xml:space="preserve"> sur le menu « System » - « High availability »</w:t>
      </w:r>
    </w:p>
    <w:p w14:paraId="1380428E" w14:textId="6E408CA0" w:rsidR="00BC719A" w:rsidRDefault="00BC719A" w:rsidP="00BC719A">
      <w:pPr>
        <w:pStyle w:val="EFtiquette"/>
        <w:numPr>
          <w:ilvl w:val="0"/>
          <w:numId w:val="15"/>
        </w:numPr>
        <w:rPr>
          <w:rFonts w:ascii="Mangal Pro" w:hAnsi="Mangal Pro" w:cs="Mangal Pro"/>
          <w:b w:val="0"/>
          <w:bCs/>
        </w:rPr>
      </w:pPr>
      <w:r>
        <w:rPr>
          <w:rFonts w:ascii="Mangal Pro" w:hAnsi="Mangal Pro" w:cs="Mangal Pro"/>
          <w:b w:val="0"/>
          <w:bCs/>
        </w:rPr>
        <w:t>Configurez la haute disponibilité de cette façon :</w:t>
      </w:r>
    </w:p>
    <w:p w14:paraId="382F5D3D" w14:textId="2755E66F" w:rsidR="00BC719A" w:rsidRDefault="00BC719A" w:rsidP="00EB5703">
      <w:pPr>
        <w:pStyle w:val="EFtiquette"/>
        <w:numPr>
          <w:ilvl w:val="0"/>
          <w:numId w:val="0"/>
        </w:numPr>
        <w:spacing w:line="168" w:lineRule="auto"/>
        <w:rPr>
          <w:rFonts w:ascii="Mangal Pro" w:hAnsi="Mangal Pro" w:cs="Mangal Pro"/>
          <w:b w:val="0"/>
          <w:bCs/>
        </w:rPr>
      </w:pPr>
      <w:r>
        <w:rPr>
          <w:rFonts w:ascii="Mangal Pro" w:hAnsi="Mangal Pro" w:cs="Mangal Pro"/>
          <w:b w:val="0"/>
          <w:bCs/>
        </w:rPr>
        <w:t xml:space="preserve">A réaliser sur le pfSense 1 (Master), pas de manipulation à faire sur le pfSense </w:t>
      </w:r>
      <w:r w:rsidR="007E182E">
        <w:rPr>
          <w:rFonts w:ascii="Mangal Pro" w:hAnsi="Mangal Pro" w:cs="Mangal Pro"/>
          <w:b w:val="0"/>
          <w:bCs/>
        </w:rPr>
        <w:t xml:space="preserve">2 </w:t>
      </w:r>
      <w:r>
        <w:rPr>
          <w:rFonts w:ascii="Mangal Pro" w:hAnsi="Mangal Pro" w:cs="Mangal Pro"/>
          <w:b w:val="0"/>
          <w:bCs/>
        </w:rPr>
        <w:t>puisque la réplication effectuera le travail pour vous.</w:t>
      </w:r>
    </w:p>
    <w:p w14:paraId="6B439525" w14:textId="77777777" w:rsidR="00BC719A" w:rsidRDefault="00BC719A" w:rsidP="00BC719A">
      <w:pPr>
        <w:pStyle w:val="EFtiquette"/>
        <w:numPr>
          <w:ilvl w:val="0"/>
          <w:numId w:val="0"/>
        </w:numPr>
        <w:rPr>
          <w:rFonts w:ascii="Mangal Pro" w:hAnsi="Mangal Pro" w:cs="Mangal Pro"/>
          <w:b w:val="0"/>
          <w:bCs/>
        </w:rPr>
      </w:pPr>
    </w:p>
    <w:p w14:paraId="0B48BCA2" w14:textId="469FDF3D" w:rsidR="00D41A24" w:rsidRDefault="0072421F" w:rsidP="00D41A24">
      <w:pPr>
        <w:pStyle w:val="EFtiquette"/>
        <w:keepNext/>
        <w:numPr>
          <w:ilvl w:val="0"/>
          <w:numId w:val="0"/>
        </w:numPr>
      </w:pPr>
      <w:r w:rsidRPr="0072421F">
        <w:rPr>
          <w:noProof/>
        </w:rPr>
        <w:drawing>
          <wp:inline distT="0" distB="0" distL="0" distR="0" wp14:anchorId="7E4403EB" wp14:editId="230758FB">
            <wp:extent cx="5759450" cy="2346325"/>
            <wp:effectExtent l="0" t="0" r="0" b="0"/>
            <wp:docPr id="11015680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68074" name=""/>
                    <pic:cNvPicPr/>
                  </pic:nvPicPr>
                  <pic:blipFill>
                    <a:blip r:embed="rId23"/>
                    <a:stretch>
                      <a:fillRect/>
                    </a:stretch>
                  </pic:blipFill>
                  <pic:spPr>
                    <a:xfrm>
                      <a:off x="0" y="0"/>
                      <a:ext cx="5759450" cy="2346325"/>
                    </a:xfrm>
                    <a:prstGeom prst="rect">
                      <a:avLst/>
                    </a:prstGeom>
                  </pic:spPr>
                </pic:pic>
              </a:graphicData>
            </a:graphic>
          </wp:inline>
        </w:drawing>
      </w:r>
    </w:p>
    <w:p w14:paraId="3E7FD7D3" w14:textId="361E2052" w:rsidR="00BC719A" w:rsidRPr="00D41A24" w:rsidRDefault="00D41A24" w:rsidP="00D41A24">
      <w:pPr>
        <w:pStyle w:val="Lgende"/>
        <w:jc w:val="right"/>
        <w:rPr>
          <w:rFonts w:ascii="Mangal Pro" w:hAnsi="Mangal Pro" w:cs="Mangal Pro"/>
          <w:b w:val="0"/>
          <w:bCs w:val="0"/>
        </w:rPr>
      </w:pPr>
      <w:r w:rsidRPr="00D41A24">
        <w:rPr>
          <w:rFonts w:ascii="Mangal Pro" w:hAnsi="Mangal Pro" w:cs="Mangal Pro"/>
          <w:b w:val="0"/>
          <w:bCs w:val="0"/>
        </w:rPr>
        <w:fldChar w:fldCharType="begin"/>
      </w:r>
      <w:r w:rsidRPr="00D41A24">
        <w:rPr>
          <w:rFonts w:ascii="Mangal Pro" w:hAnsi="Mangal Pro" w:cs="Mangal Pro"/>
          <w:b w:val="0"/>
          <w:bCs w:val="0"/>
        </w:rPr>
        <w:instrText xml:space="preserve"> SEQ Figure \* ARABIC </w:instrText>
      </w:r>
      <w:r w:rsidRPr="00D41A24">
        <w:rPr>
          <w:rFonts w:ascii="Mangal Pro" w:hAnsi="Mangal Pro" w:cs="Mangal Pro"/>
          <w:b w:val="0"/>
          <w:bCs w:val="0"/>
        </w:rPr>
        <w:fldChar w:fldCharType="separate"/>
      </w:r>
      <w:r w:rsidR="00FC2493">
        <w:rPr>
          <w:rFonts w:ascii="Mangal Pro" w:hAnsi="Mangal Pro" w:cs="Mangal Pro"/>
          <w:b w:val="0"/>
          <w:bCs w:val="0"/>
          <w:noProof/>
        </w:rPr>
        <w:t>1</w:t>
      </w:r>
      <w:r w:rsidRPr="00D41A24">
        <w:rPr>
          <w:rFonts w:ascii="Mangal Pro" w:hAnsi="Mangal Pro" w:cs="Mangal Pro"/>
          <w:b w:val="0"/>
          <w:bCs w:val="0"/>
        </w:rPr>
        <w:fldChar w:fldCharType="end"/>
      </w:r>
      <w:r w:rsidRPr="00D41A24">
        <w:rPr>
          <w:rFonts w:ascii="Mangal Pro" w:hAnsi="Mangal Pro" w:cs="Mangal Pro"/>
          <w:b w:val="0"/>
          <w:bCs w:val="0"/>
        </w:rPr>
        <w:t>er partie</w:t>
      </w:r>
    </w:p>
    <w:p w14:paraId="5BFB54D4" w14:textId="1EEA752F" w:rsidR="00D41A24" w:rsidRDefault="00D41A24" w:rsidP="00D41A24">
      <w:pPr>
        <w:pStyle w:val="EFtiquette"/>
        <w:keepNext/>
        <w:numPr>
          <w:ilvl w:val="0"/>
          <w:numId w:val="0"/>
        </w:numPr>
      </w:pPr>
      <w:r w:rsidRPr="00D41A24">
        <w:rPr>
          <w:noProof/>
        </w:rPr>
        <w:drawing>
          <wp:inline distT="0" distB="0" distL="0" distR="0" wp14:anchorId="239E416D" wp14:editId="75ECF408">
            <wp:extent cx="5759450" cy="2427605"/>
            <wp:effectExtent l="0" t="0" r="0" b="0"/>
            <wp:docPr id="1599504543"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04543" name="Image 1" descr="Une image contenant texte, capture d’écran, logiciel, nombre&#10;&#10;Description générée automatiquement"/>
                    <pic:cNvPicPr/>
                  </pic:nvPicPr>
                  <pic:blipFill>
                    <a:blip r:embed="rId24"/>
                    <a:stretch>
                      <a:fillRect/>
                    </a:stretch>
                  </pic:blipFill>
                  <pic:spPr>
                    <a:xfrm>
                      <a:off x="0" y="0"/>
                      <a:ext cx="5759450" cy="2427605"/>
                    </a:xfrm>
                    <a:prstGeom prst="rect">
                      <a:avLst/>
                    </a:prstGeom>
                  </pic:spPr>
                </pic:pic>
              </a:graphicData>
            </a:graphic>
          </wp:inline>
        </w:drawing>
      </w:r>
    </w:p>
    <w:p w14:paraId="4514A0E7" w14:textId="2CBB04C0" w:rsidR="00BC719A" w:rsidRPr="00D41A24" w:rsidRDefault="00D41A24" w:rsidP="00D41A24">
      <w:pPr>
        <w:pStyle w:val="Lgende"/>
        <w:jc w:val="right"/>
        <w:rPr>
          <w:rFonts w:ascii="Mangal Pro" w:hAnsi="Mangal Pro" w:cs="Mangal Pro"/>
          <w:b w:val="0"/>
          <w:bCs w:val="0"/>
        </w:rPr>
      </w:pPr>
      <w:r w:rsidRPr="00D41A24">
        <w:rPr>
          <w:rFonts w:ascii="Mangal Pro" w:hAnsi="Mangal Pro" w:cs="Mangal Pro"/>
          <w:b w:val="0"/>
          <w:bCs w:val="0"/>
        </w:rPr>
        <w:fldChar w:fldCharType="begin"/>
      </w:r>
      <w:r w:rsidRPr="00D41A24">
        <w:rPr>
          <w:rFonts w:ascii="Mangal Pro" w:hAnsi="Mangal Pro" w:cs="Mangal Pro"/>
          <w:b w:val="0"/>
          <w:bCs w:val="0"/>
        </w:rPr>
        <w:instrText xml:space="preserve"> SEQ Figure \* ARABIC </w:instrText>
      </w:r>
      <w:r w:rsidRPr="00D41A24">
        <w:rPr>
          <w:rFonts w:ascii="Mangal Pro" w:hAnsi="Mangal Pro" w:cs="Mangal Pro"/>
          <w:b w:val="0"/>
          <w:bCs w:val="0"/>
        </w:rPr>
        <w:fldChar w:fldCharType="separate"/>
      </w:r>
      <w:r w:rsidR="00FC2493">
        <w:rPr>
          <w:rFonts w:ascii="Mangal Pro" w:hAnsi="Mangal Pro" w:cs="Mangal Pro"/>
          <w:b w:val="0"/>
          <w:bCs w:val="0"/>
          <w:noProof/>
        </w:rPr>
        <w:t>2</w:t>
      </w:r>
      <w:r w:rsidRPr="00D41A24">
        <w:rPr>
          <w:rFonts w:ascii="Mangal Pro" w:hAnsi="Mangal Pro" w:cs="Mangal Pro"/>
          <w:b w:val="0"/>
          <w:bCs w:val="0"/>
        </w:rPr>
        <w:fldChar w:fldCharType="end"/>
      </w:r>
      <w:r>
        <w:rPr>
          <w:rFonts w:ascii="Mangal Pro" w:hAnsi="Mangal Pro" w:cs="Mangal Pro"/>
          <w:b w:val="0"/>
          <w:bCs w:val="0"/>
        </w:rPr>
        <w:t>è</w:t>
      </w:r>
      <w:r w:rsidRPr="00D41A24">
        <w:rPr>
          <w:rFonts w:ascii="Mangal Pro" w:hAnsi="Mangal Pro" w:cs="Mangal Pro"/>
          <w:b w:val="0"/>
          <w:bCs w:val="0"/>
        </w:rPr>
        <w:t>me partie</w:t>
      </w:r>
    </w:p>
    <w:p w14:paraId="1D0EAAB1" w14:textId="77777777" w:rsidR="00BC719A" w:rsidRPr="00BC719A" w:rsidRDefault="00BC719A" w:rsidP="00BC719A">
      <w:pPr>
        <w:pStyle w:val="EFtiquette"/>
        <w:numPr>
          <w:ilvl w:val="0"/>
          <w:numId w:val="0"/>
        </w:numPr>
        <w:rPr>
          <w:rFonts w:ascii="Mangal Pro" w:hAnsi="Mangal Pro" w:cs="Mangal Pro"/>
          <w:b w:val="0"/>
          <w:bCs/>
        </w:rPr>
      </w:pPr>
    </w:p>
    <w:p w14:paraId="1163675B" w14:textId="77777777" w:rsidR="00BC719A" w:rsidRDefault="00BC719A" w:rsidP="00BC719A">
      <w:pPr>
        <w:pStyle w:val="EFtiquette"/>
        <w:numPr>
          <w:ilvl w:val="0"/>
          <w:numId w:val="0"/>
        </w:numPr>
      </w:pPr>
    </w:p>
    <w:p w14:paraId="409743E7"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57E40EA9"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793FF5D7"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247DC8CC" w14:textId="578E0DB2" w:rsidR="00B525F4" w:rsidRDefault="00D41A24" w:rsidP="00A8565B">
      <w:pPr>
        <w:pStyle w:val="EFtiquette"/>
        <w:numPr>
          <w:ilvl w:val="0"/>
          <w:numId w:val="0"/>
        </w:numPr>
        <w:spacing w:line="168" w:lineRule="auto"/>
        <w:rPr>
          <w:rFonts w:ascii="Mangal Pro" w:hAnsi="Mangal Pro" w:cs="Mangal Pro"/>
          <w:b w:val="0"/>
          <w:bCs/>
          <w:sz w:val="24"/>
          <w:szCs w:val="24"/>
        </w:rPr>
      </w:pPr>
      <w:r>
        <w:rPr>
          <w:noProof/>
        </w:rPr>
        <w:lastRenderedPageBreak/>
        <mc:AlternateContent>
          <mc:Choice Requires="wps">
            <w:drawing>
              <wp:anchor distT="0" distB="0" distL="114300" distR="114300" simplePos="0" relativeHeight="251673600" behindDoc="0" locked="0" layoutInCell="1" allowOverlap="1" wp14:anchorId="7FB05C59" wp14:editId="778F5D1D">
                <wp:simplePos x="0" y="0"/>
                <wp:positionH relativeFrom="column">
                  <wp:posOffset>4445</wp:posOffset>
                </wp:positionH>
                <wp:positionV relativeFrom="paragraph">
                  <wp:posOffset>2607310</wp:posOffset>
                </wp:positionV>
                <wp:extent cx="5759450" cy="635"/>
                <wp:effectExtent l="0" t="0" r="0" b="0"/>
                <wp:wrapThrough wrapText="bothSides">
                  <wp:wrapPolygon edited="0">
                    <wp:start x="0" y="0"/>
                    <wp:lineTo x="0" y="21600"/>
                    <wp:lineTo x="21600" y="21600"/>
                    <wp:lineTo x="21600" y="0"/>
                  </wp:wrapPolygon>
                </wp:wrapThrough>
                <wp:docPr id="1817853717" name="Zone de texte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8C1E0AA" w14:textId="34F8E4EC" w:rsidR="00D41A24" w:rsidRPr="00D41A24" w:rsidRDefault="00D41A24" w:rsidP="00D41A24">
                            <w:pPr>
                              <w:pStyle w:val="Lgende"/>
                              <w:jc w:val="right"/>
                              <w:rPr>
                                <w:rFonts w:ascii="Mangal Pro" w:hAnsi="Mangal Pro" w:cs="Mangal Pro"/>
                                <w:b w:val="0"/>
                                <w:color w:val="000000"/>
                              </w:rPr>
                            </w:pPr>
                            <w:r w:rsidRPr="00D41A24">
                              <w:rPr>
                                <w:rFonts w:ascii="Mangal Pro" w:hAnsi="Mangal Pro" w:cs="Mangal Pro"/>
                                <w:b w:val="0"/>
                              </w:rPr>
                              <w:fldChar w:fldCharType="begin"/>
                            </w:r>
                            <w:r w:rsidRPr="00D41A24">
                              <w:rPr>
                                <w:rFonts w:ascii="Mangal Pro" w:hAnsi="Mangal Pro" w:cs="Mangal Pro"/>
                                <w:b w:val="0"/>
                              </w:rPr>
                              <w:instrText xml:space="preserve"> SEQ Figure \* ARABIC </w:instrText>
                            </w:r>
                            <w:r w:rsidRPr="00D41A24">
                              <w:rPr>
                                <w:rFonts w:ascii="Mangal Pro" w:hAnsi="Mangal Pro" w:cs="Mangal Pro"/>
                                <w:b w:val="0"/>
                              </w:rPr>
                              <w:fldChar w:fldCharType="separate"/>
                            </w:r>
                            <w:r w:rsidR="00FC2493">
                              <w:rPr>
                                <w:rFonts w:ascii="Mangal Pro" w:hAnsi="Mangal Pro" w:cs="Mangal Pro"/>
                                <w:b w:val="0"/>
                                <w:noProof/>
                              </w:rPr>
                              <w:t>3</w:t>
                            </w:r>
                            <w:r w:rsidRPr="00D41A24">
                              <w:rPr>
                                <w:rFonts w:ascii="Mangal Pro" w:hAnsi="Mangal Pro" w:cs="Mangal Pro"/>
                                <w:b w:val="0"/>
                              </w:rPr>
                              <w:fldChar w:fldCharType="end"/>
                            </w:r>
                            <w:r>
                              <w:rPr>
                                <w:rFonts w:ascii="Mangal Pro" w:hAnsi="Mangal Pro" w:cs="Mangal Pro"/>
                                <w:b w:val="0"/>
                              </w:rPr>
                              <w:t>è</w:t>
                            </w:r>
                            <w:r w:rsidRPr="00D41A24">
                              <w:rPr>
                                <w:rFonts w:ascii="Mangal Pro" w:hAnsi="Mangal Pro" w:cs="Mangal Pro"/>
                                <w:b w:val="0"/>
                              </w:rPr>
                              <w:t>me partie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B05C59" id="_x0000_t202" coordsize="21600,21600" o:spt="202" path="m,l,21600r21600,l21600,xe">
                <v:stroke joinstyle="miter"/>
                <v:path gradientshapeok="t" o:connecttype="rect"/>
              </v:shapetype>
              <v:shape id="Zone de texte 1" o:spid="_x0000_s1026" type="#_x0000_t202" style="position:absolute;margin-left:.35pt;margin-top:205.3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" stroked="f">
                <v:textbox style="mso-fit-shape-to-text:t" inset="0,0,0,0">
                  <w:txbxContent>
                    <w:p w14:paraId="18C1E0AA" w14:textId="34F8E4EC" w:rsidR="00D41A24" w:rsidRPr="00D41A24" w:rsidRDefault="00D41A24" w:rsidP="00D41A24">
                      <w:pPr>
                        <w:pStyle w:val="Lgende"/>
                        <w:jc w:val="right"/>
                        <w:rPr>
                          <w:rFonts w:ascii="Mangal Pro" w:hAnsi="Mangal Pro" w:cs="Mangal Pro"/>
                          <w:b w:val="0"/>
                          <w:color w:val="000000"/>
                        </w:rPr>
                      </w:pPr>
                      <w:r w:rsidRPr="00D41A24">
                        <w:rPr>
                          <w:rFonts w:ascii="Mangal Pro" w:hAnsi="Mangal Pro" w:cs="Mangal Pro"/>
                          <w:b w:val="0"/>
                        </w:rPr>
                        <w:fldChar w:fldCharType="begin"/>
                      </w:r>
                      <w:r w:rsidRPr="00D41A24">
                        <w:rPr>
                          <w:rFonts w:ascii="Mangal Pro" w:hAnsi="Mangal Pro" w:cs="Mangal Pro"/>
                          <w:b w:val="0"/>
                        </w:rPr>
                        <w:instrText xml:space="preserve"> SEQ Figure \* ARABIC </w:instrText>
                      </w:r>
                      <w:r w:rsidRPr="00D41A24">
                        <w:rPr>
                          <w:rFonts w:ascii="Mangal Pro" w:hAnsi="Mangal Pro" w:cs="Mangal Pro"/>
                          <w:b w:val="0"/>
                        </w:rPr>
                        <w:fldChar w:fldCharType="separate"/>
                      </w:r>
                      <w:r w:rsidR="00FC2493">
                        <w:rPr>
                          <w:rFonts w:ascii="Mangal Pro" w:hAnsi="Mangal Pro" w:cs="Mangal Pro"/>
                          <w:b w:val="0"/>
                          <w:noProof/>
                        </w:rPr>
                        <w:t>3</w:t>
                      </w:r>
                      <w:r w:rsidRPr="00D41A24">
                        <w:rPr>
                          <w:rFonts w:ascii="Mangal Pro" w:hAnsi="Mangal Pro" w:cs="Mangal Pro"/>
                          <w:b w:val="0"/>
                        </w:rPr>
                        <w:fldChar w:fldCharType="end"/>
                      </w:r>
                      <w:r>
                        <w:rPr>
                          <w:rFonts w:ascii="Mangal Pro" w:hAnsi="Mangal Pro" w:cs="Mangal Pro"/>
                          <w:b w:val="0"/>
                        </w:rPr>
                        <w:t>è</w:t>
                      </w:r>
                      <w:r w:rsidRPr="00D41A24">
                        <w:rPr>
                          <w:rFonts w:ascii="Mangal Pro" w:hAnsi="Mangal Pro" w:cs="Mangal Pro"/>
                          <w:b w:val="0"/>
                        </w:rPr>
                        <w:t>me partie</w:t>
                      </w:r>
                    </w:p>
                  </w:txbxContent>
                </v:textbox>
                <w10:wrap type="through"/>
              </v:shape>
            </w:pict>
          </mc:Fallback>
        </mc:AlternateContent>
      </w:r>
      <w:r w:rsidRPr="00D41A24">
        <w:rPr>
          <w:rFonts w:ascii="Mangal Pro" w:hAnsi="Mangal Pro" w:cs="Mangal Pro"/>
          <w:b w:val="0"/>
          <w:bCs/>
          <w:noProof/>
          <w:sz w:val="24"/>
          <w:szCs w:val="24"/>
        </w:rPr>
        <w:drawing>
          <wp:anchor distT="0" distB="0" distL="114300" distR="114300" simplePos="0" relativeHeight="251671552" behindDoc="0" locked="0" layoutInCell="1" allowOverlap="1" wp14:anchorId="615AA591" wp14:editId="5EA6C22F">
            <wp:simplePos x="0" y="0"/>
            <wp:positionH relativeFrom="column">
              <wp:posOffset>4445</wp:posOffset>
            </wp:positionH>
            <wp:positionV relativeFrom="paragraph">
              <wp:posOffset>0</wp:posOffset>
            </wp:positionV>
            <wp:extent cx="5759450" cy="2550160"/>
            <wp:effectExtent l="0" t="0" r="0" b="2540"/>
            <wp:wrapThrough wrapText="bothSides">
              <wp:wrapPolygon edited="0">
                <wp:start x="0" y="0"/>
                <wp:lineTo x="0" y="21460"/>
                <wp:lineTo x="21505" y="21460"/>
                <wp:lineTo x="21505" y="0"/>
                <wp:lineTo x="0" y="0"/>
              </wp:wrapPolygon>
            </wp:wrapThrough>
            <wp:docPr id="747740266" name="Image 1" descr="Une image contenant texte, capture d’écran, logiciel, Pag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40266" name="Image 1" descr="Une image contenant texte, capture d’écran, logiciel, Page web"/>
                    <pic:cNvPicPr/>
                  </pic:nvPicPr>
                  <pic:blipFill>
                    <a:blip r:embed="rId25"/>
                    <a:stretch>
                      <a:fillRect/>
                    </a:stretch>
                  </pic:blipFill>
                  <pic:spPr>
                    <a:xfrm>
                      <a:off x="0" y="0"/>
                      <a:ext cx="5759450" cy="2550160"/>
                    </a:xfrm>
                    <a:prstGeom prst="rect">
                      <a:avLst/>
                    </a:prstGeom>
                  </pic:spPr>
                </pic:pic>
              </a:graphicData>
            </a:graphic>
          </wp:anchor>
        </w:drawing>
      </w:r>
    </w:p>
    <w:p w14:paraId="30AD21F8" w14:textId="4E04E8D8" w:rsidR="00B525F4" w:rsidRDefault="00EB5703" w:rsidP="00EB5703">
      <w:pPr>
        <w:pStyle w:val="EFtiquette"/>
        <w:numPr>
          <w:ilvl w:val="0"/>
          <w:numId w:val="16"/>
        </w:numPr>
        <w:spacing w:line="168" w:lineRule="auto"/>
        <w:rPr>
          <w:rFonts w:ascii="Mangal Pro" w:hAnsi="Mangal Pro" w:cs="Mangal Pro"/>
          <w:b w:val="0"/>
          <w:bCs/>
          <w:sz w:val="24"/>
          <w:szCs w:val="24"/>
        </w:rPr>
      </w:pPr>
      <w:r>
        <w:rPr>
          <w:rFonts w:ascii="Mangal Pro" w:hAnsi="Mangal Pro" w:cs="Mangal Pro"/>
          <w:b w:val="0"/>
          <w:bCs/>
          <w:sz w:val="24"/>
          <w:szCs w:val="24"/>
        </w:rPr>
        <w:t>Cliquez sur le bouton « Save » pour valider vos paramètres.</w:t>
      </w:r>
    </w:p>
    <w:p w14:paraId="1352AC77" w14:textId="77777777" w:rsidR="00EB5703" w:rsidRDefault="00EB5703" w:rsidP="00EB5703">
      <w:pPr>
        <w:pStyle w:val="EFtiquette"/>
        <w:numPr>
          <w:ilvl w:val="0"/>
          <w:numId w:val="0"/>
        </w:numPr>
        <w:spacing w:line="168" w:lineRule="auto"/>
        <w:ind w:left="720"/>
        <w:rPr>
          <w:rFonts w:ascii="Mangal Pro" w:hAnsi="Mangal Pro" w:cs="Mangal Pro"/>
          <w:b w:val="0"/>
          <w:bCs/>
          <w:sz w:val="24"/>
          <w:szCs w:val="24"/>
        </w:rPr>
      </w:pPr>
    </w:p>
    <w:p w14:paraId="1990790B" w14:textId="30472D71" w:rsidR="00EB5703" w:rsidRPr="00EB5703" w:rsidRDefault="00EB5703" w:rsidP="00EB5703">
      <w:pPr>
        <w:pStyle w:val="EFtiquette"/>
        <w:rPr>
          <w:rFonts w:ascii="Mangal Pro" w:hAnsi="Mangal Pro" w:cs="Mangal Pro"/>
        </w:rPr>
      </w:pPr>
      <w:r w:rsidRPr="00EB5703">
        <w:rPr>
          <w:rFonts w:ascii="Mangal Pro" w:hAnsi="Mangal Pro" w:cs="Mangal Pro"/>
        </w:rPr>
        <w:t>Vérification du bon fonctionnement de la réplication</w:t>
      </w:r>
    </w:p>
    <w:p w14:paraId="39FAED06" w14:textId="77777777" w:rsidR="00EB5703" w:rsidRPr="00EB5703" w:rsidRDefault="00EB5703" w:rsidP="00EB5703">
      <w:pPr>
        <w:pStyle w:val="EFtiquette"/>
        <w:numPr>
          <w:ilvl w:val="0"/>
          <w:numId w:val="0"/>
        </w:numPr>
        <w:rPr>
          <w:rFonts w:ascii="Mangal Pro" w:hAnsi="Mangal Pro" w:cs="Mangal Pro"/>
        </w:rPr>
      </w:pPr>
    </w:p>
    <w:p w14:paraId="37220A13" w14:textId="375DCEC3" w:rsidR="00EB5703" w:rsidRDefault="00EB5703" w:rsidP="00EB5703">
      <w:pPr>
        <w:pStyle w:val="EFtiquette"/>
        <w:numPr>
          <w:ilvl w:val="0"/>
          <w:numId w:val="0"/>
        </w:numPr>
        <w:spacing w:line="168" w:lineRule="auto"/>
        <w:rPr>
          <w:rFonts w:ascii="Mangal Pro" w:hAnsi="Mangal Pro" w:cs="Mangal Pro"/>
          <w:b w:val="0"/>
          <w:bCs/>
        </w:rPr>
      </w:pPr>
      <w:r w:rsidRPr="00EB5703">
        <w:rPr>
          <w:rFonts w:ascii="Mangal Pro" w:hAnsi="Mangal Pro" w:cs="Mangal Pro"/>
          <w:b w:val="0"/>
          <w:bCs/>
        </w:rPr>
        <w:t xml:space="preserve">Les IP virutelles, la haute disponibilité et les règles de pare-feu étant configurées, nous pouvons déjà vérifier si le statut CARP de notre pfSense Master est fonctionnel. </w:t>
      </w:r>
    </w:p>
    <w:p w14:paraId="056BD029" w14:textId="77777777" w:rsidR="00EB5703" w:rsidRPr="00EB5703" w:rsidRDefault="00EB5703" w:rsidP="00EB5703">
      <w:pPr>
        <w:pStyle w:val="EFtiquette"/>
        <w:numPr>
          <w:ilvl w:val="0"/>
          <w:numId w:val="0"/>
        </w:numPr>
        <w:spacing w:line="168" w:lineRule="auto"/>
        <w:rPr>
          <w:rFonts w:ascii="Mangal Pro" w:hAnsi="Mangal Pro" w:cs="Mangal Pro"/>
          <w:b w:val="0"/>
          <w:bCs/>
        </w:rPr>
      </w:pPr>
    </w:p>
    <w:p w14:paraId="636D3FA7" w14:textId="016902C1" w:rsidR="00EB5703" w:rsidRPr="00EB5703" w:rsidRDefault="00EB5703" w:rsidP="00EB5703">
      <w:pPr>
        <w:pStyle w:val="EFtiquette"/>
        <w:numPr>
          <w:ilvl w:val="0"/>
          <w:numId w:val="16"/>
        </w:numPr>
        <w:spacing w:line="168" w:lineRule="auto"/>
        <w:ind w:left="714" w:hanging="357"/>
      </w:pPr>
      <w:r>
        <w:rPr>
          <w:rFonts w:ascii="Mangal Pro" w:hAnsi="Mangal Pro" w:cs="Mangal Pro"/>
          <w:b w:val="0"/>
          <w:bCs/>
          <w:sz w:val="24"/>
          <w:szCs w:val="24"/>
        </w:rPr>
        <w:t>Cliquez sur le menu « Status » - « CARP (failover) » ; une fenêtre s’affiche :</w:t>
      </w:r>
    </w:p>
    <w:p w14:paraId="574A245C" w14:textId="77777777" w:rsidR="00EB5703" w:rsidRPr="00EB5703" w:rsidRDefault="00EB5703" w:rsidP="00EB5703">
      <w:pPr>
        <w:pStyle w:val="EFtiquette"/>
        <w:numPr>
          <w:ilvl w:val="0"/>
          <w:numId w:val="0"/>
        </w:numPr>
        <w:spacing w:line="168" w:lineRule="auto"/>
        <w:ind w:left="714"/>
      </w:pPr>
    </w:p>
    <w:p w14:paraId="52D61D44" w14:textId="75B1CAA4" w:rsidR="00EB5703" w:rsidRDefault="00EB5703" w:rsidP="00EB5703">
      <w:pPr>
        <w:pStyle w:val="EFtiquette"/>
        <w:numPr>
          <w:ilvl w:val="0"/>
          <w:numId w:val="0"/>
        </w:numPr>
        <w:spacing w:line="168" w:lineRule="auto"/>
      </w:pPr>
      <w:r>
        <w:rPr>
          <w:rFonts w:ascii="Mangal Pro" w:hAnsi="Mangal Pro" w:cs="Mangal Pro"/>
          <w:b w:val="0"/>
          <w:bCs/>
          <w:sz w:val="24"/>
          <w:szCs w:val="24"/>
        </w:rPr>
        <w:t>On peut constater, ici, que notre pfSense Master a bien le statut de « Master ». L’interface « CARP » et l’interface « LAN » sont bien répliquée sur l’autre routeur.</w:t>
      </w:r>
    </w:p>
    <w:p w14:paraId="1A143B3A" w14:textId="77777777" w:rsidR="00EB5703" w:rsidRDefault="00EB5703" w:rsidP="00EB5703">
      <w:pPr>
        <w:pStyle w:val="EFtiquette"/>
        <w:numPr>
          <w:ilvl w:val="0"/>
          <w:numId w:val="0"/>
        </w:numPr>
      </w:pPr>
    </w:p>
    <w:p w14:paraId="76B48B69" w14:textId="77871DC1" w:rsidR="00EB5703" w:rsidRDefault="007E182E" w:rsidP="00EB5703">
      <w:pPr>
        <w:pStyle w:val="EFtiquette"/>
        <w:numPr>
          <w:ilvl w:val="0"/>
          <w:numId w:val="0"/>
        </w:numPr>
      </w:pPr>
      <w:r w:rsidRPr="007E182E">
        <w:rPr>
          <w:noProof/>
        </w:rPr>
        <w:drawing>
          <wp:inline distT="0" distB="0" distL="0" distR="0" wp14:anchorId="158D782A" wp14:editId="0CD0F50E">
            <wp:extent cx="5759450" cy="688975"/>
            <wp:effectExtent l="0" t="0" r="0" b="0"/>
            <wp:docPr id="6414101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10167" name=""/>
                    <pic:cNvPicPr/>
                  </pic:nvPicPr>
                  <pic:blipFill>
                    <a:blip r:embed="rId26"/>
                    <a:stretch>
                      <a:fillRect/>
                    </a:stretch>
                  </pic:blipFill>
                  <pic:spPr>
                    <a:xfrm>
                      <a:off x="0" y="0"/>
                      <a:ext cx="5759450" cy="688975"/>
                    </a:xfrm>
                    <a:prstGeom prst="rect">
                      <a:avLst/>
                    </a:prstGeom>
                  </pic:spPr>
                </pic:pic>
              </a:graphicData>
            </a:graphic>
          </wp:inline>
        </w:drawing>
      </w:r>
    </w:p>
    <w:p w14:paraId="02725CED" w14:textId="7E530C71" w:rsidR="00B525F4" w:rsidRDefault="00B525F4" w:rsidP="00A8565B">
      <w:pPr>
        <w:pStyle w:val="EFtiquette"/>
        <w:numPr>
          <w:ilvl w:val="0"/>
          <w:numId w:val="0"/>
        </w:numPr>
        <w:spacing w:line="168" w:lineRule="auto"/>
        <w:rPr>
          <w:rFonts w:ascii="Mangal Pro" w:hAnsi="Mangal Pro" w:cs="Mangal Pro"/>
          <w:b w:val="0"/>
          <w:bCs/>
          <w:sz w:val="24"/>
          <w:szCs w:val="24"/>
        </w:rPr>
      </w:pPr>
    </w:p>
    <w:p w14:paraId="7C219E5E" w14:textId="40BDDC55" w:rsidR="00B525F4" w:rsidRDefault="00EB5703" w:rsidP="00EB5703">
      <w:pPr>
        <w:pStyle w:val="EFtiquette"/>
        <w:numPr>
          <w:ilvl w:val="0"/>
          <w:numId w:val="16"/>
        </w:numPr>
        <w:spacing w:line="168" w:lineRule="auto"/>
        <w:rPr>
          <w:rFonts w:ascii="Mangal Pro" w:hAnsi="Mangal Pro" w:cs="Mangal Pro"/>
          <w:b w:val="0"/>
          <w:bCs/>
          <w:sz w:val="24"/>
          <w:szCs w:val="24"/>
        </w:rPr>
      </w:pPr>
      <w:r>
        <w:rPr>
          <w:rFonts w:ascii="Mangal Pro" w:hAnsi="Mangal Pro" w:cs="Mangal Pro"/>
          <w:b w:val="0"/>
          <w:bCs/>
          <w:sz w:val="24"/>
          <w:szCs w:val="24"/>
        </w:rPr>
        <w:t>Nous allons vérifier le pfSense 2 a bien le statut « BACKUP ».</w:t>
      </w:r>
    </w:p>
    <w:p w14:paraId="7787BF61" w14:textId="407FE0DA" w:rsidR="00B525F4" w:rsidRDefault="007E182E" w:rsidP="00A8565B">
      <w:pPr>
        <w:pStyle w:val="EFtiquette"/>
        <w:numPr>
          <w:ilvl w:val="0"/>
          <w:numId w:val="0"/>
        </w:numPr>
        <w:spacing w:line="168" w:lineRule="auto"/>
        <w:rPr>
          <w:rFonts w:ascii="Mangal Pro" w:hAnsi="Mangal Pro" w:cs="Mangal Pro"/>
          <w:b w:val="0"/>
          <w:bCs/>
          <w:sz w:val="24"/>
          <w:szCs w:val="24"/>
        </w:rPr>
      </w:pPr>
      <w:r w:rsidRPr="007E182E">
        <w:rPr>
          <w:rFonts w:ascii="Mangal Pro" w:hAnsi="Mangal Pro" w:cs="Mangal Pro"/>
          <w:b w:val="0"/>
          <w:bCs/>
          <w:noProof/>
          <w:sz w:val="24"/>
          <w:szCs w:val="24"/>
        </w:rPr>
        <w:drawing>
          <wp:inline distT="0" distB="0" distL="0" distR="0" wp14:anchorId="04E1E005" wp14:editId="416E8C53">
            <wp:extent cx="5759450" cy="699770"/>
            <wp:effectExtent l="0" t="0" r="0" b="5080"/>
            <wp:docPr id="9509897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89784" name=""/>
                    <pic:cNvPicPr/>
                  </pic:nvPicPr>
                  <pic:blipFill>
                    <a:blip r:embed="rId27"/>
                    <a:stretch>
                      <a:fillRect/>
                    </a:stretch>
                  </pic:blipFill>
                  <pic:spPr>
                    <a:xfrm>
                      <a:off x="0" y="0"/>
                      <a:ext cx="5759450" cy="699770"/>
                    </a:xfrm>
                    <a:prstGeom prst="rect">
                      <a:avLst/>
                    </a:prstGeom>
                  </pic:spPr>
                </pic:pic>
              </a:graphicData>
            </a:graphic>
          </wp:inline>
        </w:drawing>
      </w:r>
    </w:p>
    <w:p w14:paraId="1B3AD1C0" w14:textId="77777777" w:rsidR="00B525F4" w:rsidRDefault="00B525F4" w:rsidP="00A8565B">
      <w:pPr>
        <w:pStyle w:val="EFtiquette"/>
        <w:numPr>
          <w:ilvl w:val="0"/>
          <w:numId w:val="0"/>
        </w:numPr>
        <w:spacing w:line="168" w:lineRule="auto"/>
        <w:rPr>
          <w:rFonts w:ascii="Mangal Pro" w:hAnsi="Mangal Pro" w:cs="Mangal Pro"/>
          <w:b w:val="0"/>
          <w:bCs/>
          <w:sz w:val="24"/>
          <w:szCs w:val="24"/>
        </w:rPr>
      </w:pPr>
    </w:p>
    <w:p w14:paraId="725CAF5D" w14:textId="45DB5C13" w:rsidR="00B525F4" w:rsidRDefault="00B525F4" w:rsidP="00A8565B">
      <w:pPr>
        <w:pStyle w:val="EFtiquette"/>
        <w:numPr>
          <w:ilvl w:val="0"/>
          <w:numId w:val="0"/>
        </w:numPr>
        <w:spacing w:line="168" w:lineRule="auto"/>
        <w:rPr>
          <w:rFonts w:ascii="Mangal Pro" w:hAnsi="Mangal Pro" w:cs="Mangal Pro"/>
          <w:b w:val="0"/>
          <w:bCs/>
          <w:sz w:val="24"/>
          <w:szCs w:val="24"/>
        </w:rPr>
      </w:pPr>
    </w:p>
    <w:p w14:paraId="5D2C452C" w14:textId="194ABAB0" w:rsidR="00092EAA" w:rsidRDefault="00092EAA" w:rsidP="00A8565B">
      <w:pPr>
        <w:pStyle w:val="EFtiquette"/>
        <w:numPr>
          <w:ilvl w:val="0"/>
          <w:numId w:val="0"/>
        </w:numPr>
        <w:spacing w:line="168" w:lineRule="auto"/>
        <w:rPr>
          <w:rFonts w:ascii="Mangal Pro" w:hAnsi="Mangal Pro" w:cs="Mangal Pro"/>
          <w:b w:val="0"/>
          <w:bCs/>
          <w:sz w:val="24"/>
          <w:szCs w:val="24"/>
        </w:rPr>
      </w:pPr>
    </w:p>
    <w:p w14:paraId="2E30DAE6" w14:textId="77777777" w:rsidR="00092EAA" w:rsidRDefault="00092EAA" w:rsidP="00A8565B">
      <w:pPr>
        <w:pStyle w:val="EFtiquette"/>
        <w:numPr>
          <w:ilvl w:val="0"/>
          <w:numId w:val="0"/>
        </w:numPr>
        <w:spacing w:line="168" w:lineRule="auto"/>
        <w:rPr>
          <w:rFonts w:ascii="Mangal Pro" w:hAnsi="Mangal Pro" w:cs="Mangal Pro"/>
          <w:b w:val="0"/>
          <w:bCs/>
          <w:sz w:val="24"/>
          <w:szCs w:val="24"/>
        </w:rPr>
      </w:pPr>
    </w:p>
    <w:p w14:paraId="10E011DD" w14:textId="77777777" w:rsidR="00092EAA" w:rsidRDefault="00092EAA" w:rsidP="00A8565B">
      <w:pPr>
        <w:pStyle w:val="EFtiquette"/>
        <w:numPr>
          <w:ilvl w:val="0"/>
          <w:numId w:val="0"/>
        </w:numPr>
        <w:spacing w:line="168" w:lineRule="auto"/>
        <w:rPr>
          <w:rFonts w:ascii="Mangal Pro" w:hAnsi="Mangal Pro" w:cs="Mangal Pro"/>
          <w:b w:val="0"/>
          <w:bCs/>
          <w:sz w:val="24"/>
          <w:szCs w:val="24"/>
        </w:rPr>
      </w:pPr>
    </w:p>
    <w:p w14:paraId="081E8D8E" w14:textId="77777777" w:rsidR="00092EAA" w:rsidRDefault="00092EAA" w:rsidP="00A8565B">
      <w:pPr>
        <w:pStyle w:val="EFtiquette"/>
        <w:numPr>
          <w:ilvl w:val="0"/>
          <w:numId w:val="0"/>
        </w:numPr>
        <w:spacing w:line="168" w:lineRule="auto"/>
        <w:rPr>
          <w:rFonts w:ascii="Mangal Pro" w:hAnsi="Mangal Pro" w:cs="Mangal Pro"/>
          <w:b w:val="0"/>
          <w:bCs/>
          <w:sz w:val="24"/>
          <w:szCs w:val="24"/>
        </w:rPr>
      </w:pPr>
    </w:p>
    <w:p w14:paraId="4780EB73" w14:textId="77777777" w:rsidR="00092EAA" w:rsidRDefault="00092EAA" w:rsidP="00A8565B">
      <w:pPr>
        <w:pStyle w:val="EFtiquette"/>
        <w:numPr>
          <w:ilvl w:val="0"/>
          <w:numId w:val="0"/>
        </w:numPr>
        <w:spacing w:line="168" w:lineRule="auto"/>
        <w:rPr>
          <w:rFonts w:ascii="Mangal Pro" w:hAnsi="Mangal Pro" w:cs="Mangal Pro"/>
          <w:b w:val="0"/>
          <w:bCs/>
          <w:sz w:val="24"/>
          <w:szCs w:val="24"/>
        </w:rPr>
      </w:pPr>
    </w:p>
    <w:p w14:paraId="0DDFC0FE" w14:textId="3878D7B0" w:rsidR="00092EAA" w:rsidRDefault="00092EAA" w:rsidP="00A8565B">
      <w:pPr>
        <w:pStyle w:val="EFtiquette"/>
        <w:numPr>
          <w:ilvl w:val="0"/>
          <w:numId w:val="0"/>
        </w:numPr>
        <w:spacing w:line="168" w:lineRule="auto"/>
        <w:rPr>
          <w:rFonts w:ascii="Mangal Pro" w:hAnsi="Mangal Pro" w:cs="Mangal Pro"/>
          <w:b w:val="0"/>
          <w:bCs/>
          <w:sz w:val="24"/>
          <w:szCs w:val="24"/>
        </w:rPr>
      </w:pPr>
    </w:p>
    <w:p w14:paraId="0845C180" w14:textId="114DFAD4" w:rsidR="001462F8" w:rsidRDefault="001462F8"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On peut constater, ici, que notre routeur pfSense 2 a bien le statut de « backup » qui signifie qu’il est « backup » dans le cluster. La haute disponibilité est fonctionnelle est puisque la communication est établie !</w:t>
      </w:r>
    </w:p>
    <w:p w14:paraId="0BB997D1" w14:textId="77777777" w:rsidR="001462F8" w:rsidRDefault="001462F8" w:rsidP="00A8565B">
      <w:pPr>
        <w:pStyle w:val="EFtiquette"/>
        <w:numPr>
          <w:ilvl w:val="0"/>
          <w:numId w:val="0"/>
        </w:numPr>
        <w:spacing w:line="168" w:lineRule="auto"/>
        <w:rPr>
          <w:rFonts w:ascii="Mangal Pro" w:hAnsi="Mangal Pro" w:cs="Mangal Pro"/>
          <w:b w:val="0"/>
          <w:bCs/>
          <w:sz w:val="24"/>
          <w:szCs w:val="24"/>
        </w:rPr>
      </w:pPr>
    </w:p>
    <w:p w14:paraId="049C82CF" w14:textId="3D7A2F76" w:rsidR="001462F8" w:rsidRDefault="001462F8" w:rsidP="001462F8">
      <w:pPr>
        <w:pStyle w:val="EFtiquette"/>
        <w:numPr>
          <w:ilvl w:val="0"/>
          <w:numId w:val="16"/>
        </w:numPr>
        <w:spacing w:line="168" w:lineRule="auto"/>
        <w:rPr>
          <w:rFonts w:ascii="Mangal Pro" w:hAnsi="Mangal Pro" w:cs="Mangal Pro"/>
          <w:b w:val="0"/>
          <w:bCs/>
          <w:sz w:val="24"/>
          <w:szCs w:val="24"/>
        </w:rPr>
      </w:pPr>
      <w:r>
        <w:rPr>
          <w:rFonts w:ascii="Mangal Pro" w:hAnsi="Mangal Pro" w:cs="Mangal Pro"/>
          <w:b w:val="0"/>
          <w:bCs/>
          <w:sz w:val="24"/>
          <w:szCs w:val="24"/>
        </w:rPr>
        <w:t>Cliquez, sur le routeur pfSense backup, le menu « Firewall » - « Rules » ; vous constaterez que les « Règles » saisies dans le routeur pfSense master ont été intégralement répliquées (!) :</w:t>
      </w:r>
    </w:p>
    <w:p w14:paraId="643333E8" w14:textId="23E90A8A" w:rsidR="00092EAA" w:rsidRDefault="00407B44" w:rsidP="00A8565B">
      <w:pPr>
        <w:pStyle w:val="EFtiquette"/>
        <w:numPr>
          <w:ilvl w:val="0"/>
          <w:numId w:val="0"/>
        </w:numPr>
        <w:spacing w:line="168" w:lineRule="auto"/>
        <w:rPr>
          <w:rFonts w:ascii="Mangal Pro" w:hAnsi="Mangal Pro" w:cs="Mangal Pro"/>
          <w:b w:val="0"/>
          <w:bCs/>
          <w:sz w:val="24"/>
          <w:szCs w:val="24"/>
        </w:rPr>
      </w:pPr>
      <w:r w:rsidRPr="00407B44">
        <w:rPr>
          <w:rFonts w:ascii="Mangal Pro" w:hAnsi="Mangal Pro" w:cs="Mangal Pro"/>
          <w:b w:val="0"/>
          <w:bCs/>
          <w:noProof/>
          <w:sz w:val="24"/>
          <w:szCs w:val="24"/>
        </w:rPr>
        <w:drawing>
          <wp:anchor distT="0" distB="0" distL="114300" distR="114300" simplePos="0" relativeHeight="251675648" behindDoc="0" locked="0" layoutInCell="1" allowOverlap="1" wp14:anchorId="6D69095A" wp14:editId="24776A9F">
            <wp:simplePos x="0" y="0"/>
            <wp:positionH relativeFrom="margin">
              <wp:align>left</wp:align>
            </wp:positionH>
            <wp:positionV relativeFrom="paragraph">
              <wp:posOffset>203200</wp:posOffset>
            </wp:positionV>
            <wp:extent cx="5759450" cy="1518285"/>
            <wp:effectExtent l="0" t="0" r="0" b="5715"/>
            <wp:wrapThrough wrapText="bothSides">
              <wp:wrapPolygon edited="0">
                <wp:start x="0" y="0"/>
                <wp:lineTo x="0" y="21410"/>
                <wp:lineTo x="21505" y="21410"/>
                <wp:lineTo x="21505" y="0"/>
                <wp:lineTo x="0" y="0"/>
              </wp:wrapPolygon>
            </wp:wrapThrough>
            <wp:docPr id="1170022317" name="Image 1" descr="Une image contenant texte, logiciel, Police,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22317" name="Image 1" descr="Une image contenant texte, logiciel, Police, nombre"/>
                    <pic:cNvPicPr/>
                  </pic:nvPicPr>
                  <pic:blipFill>
                    <a:blip r:embed="rId28"/>
                    <a:stretch>
                      <a:fillRect/>
                    </a:stretch>
                  </pic:blipFill>
                  <pic:spPr>
                    <a:xfrm>
                      <a:off x="0" y="0"/>
                      <a:ext cx="5759450" cy="1518285"/>
                    </a:xfrm>
                    <a:prstGeom prst="rect">
                      <a:avLst/>
                    </a:prstGeom>
                  </pic:spPr>
                </pic:pic>
              </a:graphicData>
            </a:graphic>
          </wp:anchor>
        </w:drawing>
      </w:r>
    </w:p>
    <w:p w14:paraId="1DA5D7C8" w14:textId="177275AB" w:rsidR="00092EAA" w:rsidRDefault="00092EAA" w:rsidP="00A8565B">
      <w:pPr>
        <w:pStyle w:val="EFtiquette"/>
        <w:numPr>
          <w:ilvl w:val="0"/>
          <w:numId w:val="0"/>
        </w:numPr>
        <w:spacing w:line="168" w:lineRule="auto"/>
        <w:rPr>
          <w:rFonts w:ascii="Mangal Pro" w:hAnsi="Mangal Pro" w:cs="Mangal Pro"/>
          <w:b w:val="0"/>
          <w:bCs/>
          <w:sz w:val="24"/>
          <w:szCs w:val="24"/>
        </w:rPr>
      </w:pPr>
    </w:p>
    <w:p w14:paraId="7A95CCBE" w14:textId="1738A7E8" w:rsidR="00092EAA" w:rsidRDefault="00407B44"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 xml:space="preserve">Test de la haute disponiblilite du cluster pfSense </w:t>
      </w:r>
    </w:p>
    <w:p w14:paraId="53542F8E" w14:textId="2E3A342E" w:rsidR="00407B44" w:rsidRDefault="00407B44"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Nous allons, ici, simuler une « panne » pfSense Master. Plutôt que de l’arrêter, on peut stopper le protocole CARP en cours sur celui-ci. Pour cela, effectuez les manipulations suivantes :</w:t>
      </w:r>
    </w:p>
    <w:p w14:paraId="642E929D" w14:textId="065B2514" w:rsidR="00407B44" w:rsidRDefault="00407B44" w:rsidP="00A8565B">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Arrêt du protocole « CARP » sur le routeur Master (simulation de panne)</w:t>
      </w:r>
    </w:p>
    <w:p w14:paraId="36A545D9" w14:textId="197B3A96" w:rsidR="00407B44" w:rsidRDefault="00407B44" w:rsidP="00407B44">
      <w:pPr>
        <w:pStyle w:val="EFtiquette"/>
        <w:numPr>
          <w:ilvl w:val="0"/>
          <w:numId w:val="16"/>
        </w:numPr>
        <w:spacing w:line="168" w:lineRule="auto"/>
        <w:rPr>
          <w:rFonts w:ascii="Mangal Pro" w:hAnsi="Mangal Pro" w:cs="Mangal Pro"/>
          <w:b w:val="0"/>
          <w:bCs/>
          <w:sz w:val="24"/>
          <w:szCs w:val="24"/>
        </w:rPr>
      </w:pPr>
      <w:r>
        <w:rPr>
          <w:rFonts w:ascii="Mangal Pro" w:hAnsi="Mangal Pro" w:cs="Mangal Pro"/>
          <w:b w:val="0"/>
          <w:bCs/>
          <w:sz w:val="24"/>
          <w:szCs w:val="24"/>
        </w:rPr>
        <w:t>Cliquez sur le menu « Status » - « CARP (failover) »</w:t>
      </w:r>
    </w:p>
    <w:p w14:paraId="366BC8A7" w14:textId="6544C58C" w:rsidR="00407B44" w:rsidRPr="00407B44" w:rsidRDefault="00407B44" w:rsidP="00407B44">
      <w:pPr>
        <w:pStyle w:val="EFtiquette"/>
        <w:numPr>
          <w:ilvl w:val="0"/>
          <w:numId w:val="16"/>
        </w:numPr>
        <w:spacing w:line="168" w:lineRule="auto"/>
        <w:rPr>
          <w:rFonts w:ascii="Mangal Pro" w:hAnsi="Mangal Pro" w:cs="Mangal Pro"/>
          <w:b w:val="0"/>
          <w:bCs/>
          <w:sz w:val="24"/>
          <w:szCs w:val="24"/>
        </w:rPr>
      </w:pPr>
      <w:r w:rsidRPr="00407B44">
        <w:rPr>
          <w:rFonts w:ascii="Mangal Pro" w:hAnsi="Mangal Pro" w:cs="Mangal Pro"/>
          <w:b w:val="0"/>
          <w:bCs/>
          <w:noProof/>
          <w:sz w:val="24"/>
          <w:szCs w:val="24"/>
        </w:rPr>
        <w:drawing>
          <wp:anchor distT="0" distB="0" distL="114300" distR="114300" simplePos="0" relativeHeight="251676672" behindDoc="1" locked="0" layoutInCell="1" allowOverlap="1" wp14:anchorId="3E2C6A64" wp14:editId="47103CCE">
            <wp:simplePos x="0" y="0"/>
            <wp:positionH relativeFrom="margin">
              <wp:align>left</wp:align>
            </wp:positionH>
            <wp:positionV relativeFrom="paragraph">
              <wp:posOffset>297180</wp:posOffset>
            </wp:positionV>
            <wp:extent cx="5759450" cy="736600"/>
            <wp:effectExtent l="0" t="0" r="0" b="6350"/>
            <wp:wrapTight wrapText="bothSides">
              <wp:wrapPolygon edited="0">
                <wp:start x="0" y="0"/>
                <wp:lineTo x="0" y="21228"/>
                <wp:lineTo x="21505" y="21228"/>
                <wp:lineTo x="21505" y="0"/>
                <wp:lineTo x="0" y="0"/>
              </wp:wrapPolygon>
            </wp:wrapTight>
            <wp:docPr id="190218584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85847" name="Image 1" descr="Une image contenant texte, capture d’écran, Police&#10;&#10;Description générée automatiquement"/>
                    <pic:cNvPicPr/>
                  </pic:nvPicPr>
                  <pic:blipFill>
                    <a:blip r:embed="rId29"/>
                    <a:stretch>
                      <a:fillRect/>
                    </a:stretch>
                  </pic:blipFill>
                  <pic:spPr>
                    <a:xfrm>
                      <a:off x="0" y="0"/>
                      <a:ext cx="5759450" cy="736600"/>
                    </a:xfrm>
                    <a:prstGeom prst="rect">
                      <a:avLst/>
                    </a:prstGeom>
                  </pic:spPr>
                </pic:pic>
              </a:graphicData>
            </a:graphic>
          </wp:anchor>
        </w:drawing>
      </w:r>
      <w:r>
        <w:rPr>
          <w:rFonts w:ascii="Mangal Pro" w:hAnsi="Mangal Pro" w:cs="Mangal Pro"/>
          <w:b w:val="0"/>
          <w:bCs/>
          <w:sz w:val="24"/>
          <w:szCs w:val="24"/>
        </w:rPr>
        <w:t>Cliquez sur le bouton orange « Temporarily Disable CARP »</w:t>
      </w:r>
    </w:p>
    <w:p w14:paraId="2D568D70" w14:textId="77777777" w:rsidR="00407B44" w:rsidRDefault="00407B44" w:rsidP="00407B44">
      <w:pPr>
        <w:pStyle w:val="EFtiquette"/>
        <w:numPr>
          <w:ilvl w:val="0"/>
          <w:numId w:val="0"/>
        </w:numPr>
        <w:spacing w:line="168" w:lineRule="auto"/>
        <w:rPr>
          <w:rFonts w:ascii="Mangal Pro" w:hAnsi="Mangal Pro" w:cs="Mangal Pro"/>
          <w:b w:val="0"/>
          <w:bCs/>
          <w:sz w:val="24"/>
          <w:szCs w:val="24"/>
        </w:rPr>
      </w:pPr>
    </w:p>
    <w:p w14:paraId="708D3B43" w14:textId="280B6110" w:rsidR="00407B44" w:rsidRDefault="00407B44" w:rsidP="00407B44">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Le statut du routeur Master passe en mode « DISABLED »</w:t>
      </w:r>
    </w:p>
    <w:p w14:paraId="48D919CA" w14:textId="159C4B01" w:rsidR="00407B44" w:rsidRDefault="00407B44" w:rsidP="00407B44">
      <w:pPr>
        <w:pStyle w:val="EFtiquette"/>
        <w:numPr>
          <w:ilvl w:val="0"/>
          <w:numId w:val="0"/>
        </w:numPr>
        <w:spacing w:line="168" w:lineRule="auto"/>
        <w:rPr>
          <w:rFonts w:ascii="Mangal Pro" w:hAnsi="Mangal Pro" w:cs="Mangal Pro"/>
          <w:b w:val="0"/>
          <w:bCs/>
          <w:sz w:val="24"/>
          <w:szCs w:val="24"/>
        </w:rPr>
      </w:pPr>
      <w:r w:rsidRPr="00407B44">
        <w:rPr>
          <w:rFonts w:ascii="Mangal Pro" w:hAnsi="Mangal Pro" w:cs="Mangal Pro"/>
          <w:b w:val="0"/>
          <w:bCs/>
          <w:noProof/>
          <w:sz w:val="24"/>
          <w:szCs w:val="24"/>
        </w:rPr>
        <w:drawing>
          <wp:anchor distT="0" distB="0" distL="114300" distR="114300" simplePos="0" relativeHeight="251677696" behindDoc="0" locked="0" layoutInCell="1" allowOverlap="1" wp14:anchorId="31F1000A" wp14:editId="2E6F351E">
            <wp:simplePos x="0" y="0"/>
            <wp:positionH relativeFrom="margin">
              <wp:align>left</wp:align>
            </wp:positionH>
            <wp:positionV relativeFrom="paragraph">
              <wp:posOffset>117475</wp:posOffset>
            </wp:positionV>
            <wp:extent cx="5759450" cy="1586865"/>
            <wp:effectExtent l="0" t="0" r="0" b="0"/>
            <wp:wrapNone/>
            <wp:docPr id="235935875"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35875" name="Image 1" descr="Une image contenant texte, capture d’écran, logiciel, Police&#10;&#10;Description générée automatiquement"/>
                    <pic:cNvPicPr/>
                  </pic:nvPicPr>
                  <pic:blipFill>
                    <a:blip r:embed="rId30"/>
                    <a:stretch>
                      <a:fillRect/>
                    </a:stretch>
                  </pic:blipFill>
                  <pic:spPr>
                    <a:xfrm>
                      <a:off x="0" y="0"/>
                      <a:ext cx="5759450" cy="1586865"/>
                    </a:xfrm>
                    <a:prstGeom prst="rect">
                      <a:avLst/>
                    </a:prstGeom>
                  </pic:spPr>
                </pic:pic>
              </a:graphicData>
            </a:graphic>
          </wp:anchor>
        </w:drawing>
      </w:r>
    </w:p>
    <w:p w14:paraId="0667A282" w14:textId="51B7DCBE" w:rsidR="00407B44" w:rsidRDefault="00407B44" w:rsidP="00407B44">
      <w:pPr>
        <w:pStyle w:val="EFtiquette"/>
        <w:numPr>
          <w:ilvl w:val="0"/>
          <w:numId w:val="0"/>
        </w:numPr>
        <w:spacing w:line="168" w:lineRule="auto"/>
        <w:rPr>
          <w:rFonts w:ascii="Mangal Pro" w:hAnsi="Mangal Pro" w:cs="Mangal Pro"/>
          <w:b w:val="0"/>
          <w:bCs/>
          <w:sz w:val="24"/>
          <w:szCs w:val="24"/>
        </w:rPr>
      </w:pPr>
    </w:p>
    <w:p w14:paraId="4C292064" w14:textId="183C3DE9" w:rsidR="00407B44" w:rsidRDefault="00407B44" w:rsidP="00407B44">
      <w:pPr>
        <w:pStyle w:val="EFtiquette"/>
        <w:numPr>
          <w:ilvl w:val="0"/>
          <w:numId w:val="0"/>
        </w:numPr>
        <w:spacing w:line="168" w:lineRule="auto"/>
        <w:rPr>
          <w:rFonts w:ascii="Mangal Pro" w:hAnsi="Mangal Pro" w:cs="Mangal Pro"/>
          <w:b w:val="0"/>
          <w:bCs/>
          <w:sz w:val="24"/>
          <w:szCs w:val="24"/>
        </w:rPr>
      </w:pPr>
    </w:p>
    <w:p w14:paraId="0BEA7A59" w14:textId="1EF10377" w:rsidR="00092EAA" w:rsidRDefault="00092EAA" w:rsidP="00A8565B">
      <w:pPr>
        <w:pStyle w:val="EFtiquette"/>
        <w:numPr>
          <w:ilvl w:val="0"/>
          <w:numId w:val="0"/>
        </w:numPr>
        <w:spacing w:line="168" w:lineRule="auto"/>
        <w:rPr>
          <w:rFonts w:ascii="Mangal Pro" w:hAnsi="Mangal Pro" w:cs="Mangal Pro"/>
          <w:b w:val="0"/>
          <w:bCs/>
          <w:sz w:val="24"/>
          <w:szCs w:val="24"/>
        </w:rPr>
      </w:pPr>
    </w:p>
    <w:p w14:paraId="6A3B5837" w14:textId="717AA0CC" w:rsidR="00092EAA" w:rsidRDefault="00092EAA" w:rsidP="00A8565B">
      <w:pPr>
        <w:pStyle w:val="EFtiquette"/>
        <w:numPr>
          <w:ilvl w:val="0"/>
          <w:numId w:val="0"/>
        </w:numPr>
        <w:spacing w:line="168" w:lineRule="auto"/>
        <w:rPr>
          <w:rFonts w:ascii="Mangal Pro" w:hAnsi="Mangal Pro" w:cs="Mangal Pro"/>
          <w:b w:val="0"/>
          <w:bCs/>
          <w:sz w:val="24"/>
          <w:szCs w:val="24"/>
        </w:rPr>
      </w:pPr>
    </w:p>
    <w:p w14:paraId="42FFD59F" w14:textId="00128D96" w:rsidR="00092EAA" w:rsidRDefault="00092EAA" w:rsidP="00A8565B">
      <w:pPr>
        <w:pStyle w:val="EFtiquette"/>
        <w:numPr>
          <w:ilvl w:val="0"/>
          <w:numId w:val="0"/>
        </w:numPr>
        <w:spacing w:line="168" w:lineRule="auto"/>
        <w:rPr>
          <w:rFonts w:ascii="Mangal Pro" w:hAnsi="Mangal Pro" w:cs="Mangal Pro"/>
          <w:b w:val="0"/>
          <w:bCs/>
          <w:sz w:val="24"/>
          <w:szCs w:val="24"/>
        </w:rPr>
      </w:pPr>
    </w:p>
    <w:p w14:paraId="4767D7C6" w14:textId="77777777" w:rsidR="00092EAA" w:rsidRDefault="00092EAA" w:rsidP="00A8565B">
      <w:pPr>
        <w:pStyle w:val="EFtiquette"/>
        <w:numPr>
          <w:ilvl w:val="0"/>
          <w:numId w:val="0"/>
        </w:numPr>
        <w:spacing w:line="168" w:lineRule="auto"/>
        <w:rPr>
          <w:rFonts w:ascii="Mangal Pro" w:hAnsi="Mangal Pro" w:cs="Mangal Pro"/>
          <w:b w:val="0"/>
          <w:bCs/>
          <w:sz w:val="24"/>
          <w:szCs w:val="24"/>
        </w:rPr>
      </w:pPr>
    </w:p>
    <w:p w14:paraId="39E71C90" w14:textId="77777777" w:rsidR="00092EAA" w:rsidRDefault="00092EAA" w:rsidP="00A8565B">
      <w:pPr>
        <w:pStyle w:val="EFtiquette"/>
        <w:numPr>
          <w:ilvl w:val="0"/>
          <w:numId w:val="0"/>
        </w:numPr>
        <w:spacing w:line="168" w:lineRule="auto"/>
        <w:rPr>
          <w:rFonts w:ascii="Mangal Pro" w:hAnsi="Mangal Pro" w:cs="Mangal Pro"/>
          <w:b w:val="0"/>
          <w:bCs/>
          <w:sz w:val="24"/>
          <w:szCs w:val="24"/>
        </w:rPr>
      </w:pPr>
    </w:p>
    <w:p w14:paraId="6D98D6DF" w14:textId="77777777" w:rsidR="00092EAA" w:rsidRDefault="00092EAA" w:rsidP="00A8565B">
      <w:pPr>
        <w:pStyle w:val="EFtiquette"/>
        <w:numPr>
          <w:ilvl w:val="0"/>
          <w:numId w:val="0"/>
        </w:numPr>
        <w:spacing w:line="168" w:lineRule="auto"/>
        <w:rPr>
          <w:rFonts w:ascii="Mangal Pro" w:hAnsi="Mangal Pro" w:cs="Mangal Pro"/>
          <w:b w:val="0"/>
          <w:bCs/>
          <w:sz w:val="24"/>
          <w:szCs w:val="24"/>
        </w:rPr>
      </w:pPr>
    </w:p>
    <w:p w14:paraId="63201F09" w14:textId="77777777" w:rsidR="00240387" w:rsidRDefault="00240387" w:rsidP="00A8565B">
      <w:pPr>
        <w:pStyle w:val="EFtiquette"/>
        <w:numPr>
          <w:ilvl w:val="0"/>
          <w:numId w:val="0"/>
        </w:numPr>
        <w:spacing w:line="168" w:lineRule="auto"/>
        <w:rPr>
          <w:rFonts w:ascii="Mangal Pro" w:hAnsi="Mangal Pro" w:cs="Mangal Pro"/>
          <w:b w:val="0"/>
          <w:bCs/>
          <w:sz w:val="24"/>
          <w:szCs w:val="24"/>
        </w:rPr>
      </w:pPr>
    </w:p>
    <w:p w14:paraId="27294C4F" w14:textId="77777777" w:rsidR="00A8565B" w:rsidRDefault="00A8565B" w:rsidP="009716CF">
      <w:pPr>
        <w:pStyle w:val="EFtiquette"/>
        <w:numPr>
          <w:ilvl w:val="0"/>
          <w:numId w:val="0"/>
        </w:numPr>
        <w:spacing w:line="168" w:lineRule="auto"/>
        <w:rPr>
          <w:rFonts w:ascii="Mangal Pro" w:hAnsi="Mangal Pro" w:cs="Mangal Pro"/>
          <w:b w:val="0"/>
          <w:bCs/>
          <w:sz w:val="24"/>
          <w:szCs w:val="24"/>
        </w:rPr>
      </w:pPr>
    </w:p>
    <w:p w14:paraId="0548B3FF" w14:textId="77777777" w:rsidR="00DA6A42" w:rsidRDefault="00DA6A42" w:rsidP="009716CF">
      <w:pPr>
        <w:pStyle w:val="EFtiquette"/>
        <w:numPr>
          <w:ilvl w:val="0"/>
          <w:numId w:val="0"/>
        </w:numPr>
        <w:spacing w:line="168" w:lineRule="auto"/>
        <w:rPr>
          <w:rFonts w:ascii="Mangal Pro" w:hAnsi="Mangal Pro" w:cs="Mangal Pro"/>
          <w:b w:val="0"/>
          <w:bCs/>
          <w:sz w:val="24"/>
          <w:szCs w:val="24"/>
        </w:rPr>
      </w:pPr>
    </w:p>
    <w:p w14:paraId="6F91CA60" w14:textId="77777777" w:rsidR="001462F8" w:rsidRDefault="001462F8" w:rsidP="009716CF">
      <w:pPr>
        <w:pStyle w:val="EFtiquette"/>
        <w:numPr>
          <w:ilvl w:val="0"/>
          <w:numId w:val="0"/>
        </w:numPr>
        <w:spacing w:line="168" w:lineRule="auto"/>
        <w:rPr>
          <w:rFonts w:ascii="Mangal Pro" w:hAnsi="Mangal Pro" w:cs="Mangal Pro"/>
          <w:b w:val="0"/>
          <w:bCs/>
          <w:sz w:val="24"/>
          <w:szCs w:val="24"/>
        </w:rPr>
      </w:pPr>
    </w:p>
    <w:p w14:paraId="4B424595" w14:textId="77777777" w:rsidR="001462F8" w:rsidRDefault="001462F8" w:rsidP="009716CF">
      <w:pPr>
        <w:pStyle w:val="EFtiquette"/>
        <w:numPr>
          <w:ilvl w:val="0"/>
          <w:numId w:val="0"/>
        </w:numPr>
        <w:spacing w:line="168" w:lineRule="auto"/>
        <w:rPr>
          <w:rFonts w:ascii="Mangal Pro" w:hAnsi="Mangal Pro" w:cs="Mangal Pro"/>
          <w:b w:val="0"/>
          <w:bCs/>
          <w:sz w:val="24"/>
          <w:szCs w:val="24"/>
        </w:rPr>
      </w:pPr>
    </w:p>
    <w:p w14:paraId="74348449" w14:textId="5B1365B6" w:rsidR="001462F8" w:rsidRDefault="00407B44" w:rsidP="009716CF">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Sur le pfSense backup et vérifiez son statut ; votre routeur pfSense backup est maintenant passé au statut Master. La haute disponibilité est pleinement fonctionnelle :</w:t>
      </w:r>
    </w:p>
    <w:p w14:paraId="1D201DBF" w14:textId="77777777" w:rsidR="00407B44" w:rsidRDefault="00407B44" w:rsidP="009716CF">
      <w:pPr>
        <w:pStyle w:val="EFtiquette"/>
        <w:numPr>
          <w:ilvl w:val="0"/>
          <w:numId w:val="0"/>
        </w:numPr>
        <w:spacing w:line="168" w:lineRule="auto"/>
        <w:rPr>
          <w:rFonts w:ascii="Mangal Pro" w:hAnsi="Mangal Pro" w:cs="Mangal Pro"/>
          <w:b w:val="0"/>
          <w:bCs/>
          <w:sz w:val="24"/>
          <w:szCs w:val="24"/>
        </w:rPr>
      </w:pPr>
    </w:p>
    <w:p w14:paraId="43608812" w14:textId="6643822E" w:rsidR="00407B44" w:rsidRDefault="00E543FD" w:rsidP="009716CF">
      <w:pPr>
        <w:pStyle w:val="EFtiquette"/>
        <w:numPr>
          <w:ilvl w:val="0"/>
          <w:numId w:val="0"/>
        </w:numPr>
        <w:spacing w:line="168" w:lineRule="auto"/>
        <w:rPr>
          <w:rFonts w:ascii="Mangal Pro" w:hAnsi="Mangal Pro" w:cs="Mangal Pro"/>
          <w:b w:val="0"/>
          <w:bCs/>
          <w:sz w:val="24"/>
          <w:szCs w:val="24"/>
        </w:rPr>
      </w:pPr>
      <w:r w:rsidRPr="00E543FD">
        <w:rPr>
          <w:rFonts w:ascii="Mangal Pro" w:hAnsi="Mangal Pro" w:cs="Mangal Pro"/>
          <w:b w:val="0"/>
          <w:bCs/>
          <w:noProof/>
          <w:sz w:val="24"/>
          <w:szCs w:val="24"/>
        </w:rPr>
        <w:drawing>
          <wp:anchor distT="0" distB="0" distL="114300" distR="114300" simplePos="0" relativeHeight="251678720" behindDoc="0" locked="0" layoutInCell="1" allowOverlap="1" wp14:anchorId="6C06968A" wp14:editId="361EE304">
            <wp:simplePos x="0" y="0"/>
            <wp:positionH relativeFrom="column">
              <wp:posOffset>4445</wp:posOffset>
            </wp:positionH>
            <wp:positionV relativeFrom="paragraph">
              <wp:posOffset>-76835</wp:posOffset>
            </wp:positionV>
            <wp:extent cx="5759450" cy="3215640"/>
            <wp:effectExtent l="0" t="0" r="0" b="3810"/>
            <wp:wrapThrough wrapText="bothSides">
              <wp:wrapPolygon edited="0">
                <wp:start x="0" y="0"/>
                <wp:lineTo x="0" y="21498"/>
                <wp:lineTo x="21505" y="21498"/>
                <wp:lineTo x="21505" y="0"/>
                <wp:lineTo x="0" y="0"/>
              </wp:wrapPolygon>
            </wp:wrapThrough>
            <wp:docPr id="11328186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1867" name="Image 1" descr="Une image contenant texte, capture d’écran, logiciel, Icône d’ordinateur&#10;&#10;Description générée automatiquement"/>
                    <pic:cNvPicPr/>
                  </pic:nvPicPr>
                  <pic:blipFill>
                    <a:blip r:embed="rId31"/>
                    <a:stretch>
                      <a:fillRect/>
                    </a:stretch>
                  </pic:blipFill>
                  <pic:spPr>
                    <a:xfrm>
                      <a:off x="0" y="0"/>
                      <a:ext cx="5759450" cy="3215640"/>
                    </a:xfrm>
                    <a:prstGeom prst="rect">
                      <a:avLst/>
                    </a:prstGeom>
                  </pic:spPr>
                </pic:pic>
              </a:graphicData>
            </a:graphic>
          </wp:anchor>
        </w:drawing>
      </w:r>
      <w:r>
        <w:rPr>
          <w:rFonts w:ascii="Mangal Pro" w:hAnsi="Mangal Pro" w:cs="Mangal Pro"/>
          <w:b w:val="0"/>
          <w:bCs/>
          <w:sz w:val="24"/>
          <w:szCs w:val="24"/>
        </w:rPr>
        <w:t>Le pfSense 2 backup devient maintenant le « maître » et assure la disponibilité des services de manière transparente.</w:t>
      </w:r>
    </w:p>
    <w:p w14:paraId="6842BB80" w14:textId="77777777" w:rsidR="00E543FD" w:rsidRDefault="00E543FD" w:rsidP="009716CF">
      <w:pPr>
        <w:pStyle w:val="EFtiquette"/>
        <w:numPr>
          <w:ilvl w:val="0"/>
          <w:numId w:val="0"/>
        </w:numPr>
        <w:spacing w:line="168" w:lineRule="auto"/>
        <w:rPr>
          <w:rFonts w:ascii="Mangal Pro" w:hAnsi="Mangal Pro" w:cs="Mangal Pro"/>
          <w:b w:val="0"/>
          <w:bCs/>
          <w:sz w:val="24"/>
          <w:szCs w:val="24"/>
        </w:rPr>
      </w:pPr>
    </w:p>
    <w:p w14:paraId="4722903E" w14:textId="3730DAB2" w:rsidR="00E543FD" w:rsidRDefault="00E543FD" w:rsidP="009716CF">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 xml:space="preserve">Bravo vous avez réussi la vérification de la haute disponibilité </w:t>
      </w:r>
    </w:p>
    <w:p w14:paraId="5B625280" w14:textId="75B52B4C" w:rsidR="00E543FD" w:rsidRDefault="00E543FD" w:rsidP="009716CF">
      <w:pPr>
        <w:pStyle w:val="EFtiquette"/>
        <w:numPr>
          <w:ilvl w:val="0"/>
          <w:numId w:val="0"/>
        </w:numPr>
        <w:spacing w:line="168" w:lineRule="auto"/>
        <w:rPr>
          <w:rFonts w:ascii="Mangal Pro" w:hAnsi="Mangal Pro" w:cs="Mangal Pro"/>
          <w:b w:val="0"/>
          <w:bCs/>
          <w:sz w:val="24"/>
          <w:szCs w:val="24"/>
        </w:rPr>
      </w:pPr>
    </w:p>
    <w:p w14:paraId="68B56811" w14:textId="3DDDA1D4" w:rsidR="00E543FD" w:rsidRDefault="00E543FD" w:rsidP="009716CF">
      <w:pPr>
        <w:pStyle w:val="EFtiquette"/>
        <w:numPr>
          <w:ilvl w:val="0"/>
          <w:numId w:val="0"/>
        </w:numPr>
        <w:spacing w:line="168" w:lineRule="auto"/>
        <w:rPr>
          <w:rFonts w:ascii="Mangal Pro" w:hAnsi="Mangal Pro" w:cs="Mangal Pro"/>
          <w:b w:val="0"/>
          <w:bCs/>
          <w:sz w:val="24"/>
          <w:szCs w:val="24"/>
        </w:rPr>
      </w:pPr>
    </w:p>
    <w:p w14:paraId="7C90A7F3" w14:textId="77777777" w:rsidR="00407B44" w:rsidRDefault="00407B44" w:rsidP="009716CF">
      <w:pPr>
        <w:pStyle w:val="EFtiquette"/>
        <w:numPr>
          <w:ilvl w:val="0"/>
          <w:numId w:val="0"/>
        </w:numPr>
        <w:spacing w:line="168" w:lineRule="auto"/>
        <w:rPr>
          <w:rFonts w:ascii="Mangal Pro" w:hAnsi="Mangal Pro" w:cs="Mangal Pro"/>
          <w:b w:val="0"/>
          <w:bCs/>
          <w:sz w:val="24"/>
          <w:szCs w:val="24"/>
        </w:rPr>
      </w:pPr>
    </w:p>
    <w:p w14:paraId="6DC88022" w14:textId="77777777" w:rsidR="001462F8" w:rsidRDefault="001462F8" w:rsidP="009716CF">
      <w:pPr>
        <w:pStyle w:val="EFtiquette"/>
        <w:numPr>
          <w:ilvl w:val="0"/>
          <w:numId w:val="0"/>
        </w:numPr>
        <w:spacing w:line="168" w:lineRule="auto"/>
        <w:rPr>
          <w:rFonts w:ascii="Mangal Pro" w:hAnsi="Mangal Pro" w:cs="Mangal Pro"/>
          <w:b w:val="0"/>
          <w:bCs/>
          <w:sz w:val="24"/>
          <w:szCs w:val="24"/>
        </w:rPr>
      </w:pPr>
    </w:p>
    <w:p w14:paraId="54C1E457" w14:textId="77777777" w:rsidR="001462F8" w:rsidRDefault="001462F8" w:rsidP="009716CF">
      <w:pPr>
        <w:pStyle w:val="EFtiquette"/>
        <w:numPr>
          <w:ilvl w:val="0"/>
          <w:numId w:val="0"/>
        </w:numPr>
        <w:spacing w:line="168" w:lineRule="auto"/>
        <w:rPr>
          <w:rFonts w:ascii="Mangal Pro" w:hAnsi="Mangal Pro" w:cs="Mangal Pro"/>
          <w:b w:val="0"/>
          <w:bCs/>
          <w:sz w:val="24"/>
          <w:szCs w:val="24"/>
        </w:rPr>
      </w:pPr>
    </w:p>
    <w:p w14:paraId="6668EBA8" w14:textId="77777777" w:rsidR="001462F8" w:rsidRDefault="001462F8" w:rsidP="009716CF">
      <w:pPr>
        <w:pStyle w:val="EFtiquette"/>
        <w:numPr>
          <w:ilvl w:val="0"/>
          <w:numId w:val="0"/>
        </w:numPr>
        <w:spacing w:line="168" w:lineRule="auto"/>
        <w:rPr>
          <w:rFonts w:ascii="Mangal Pro" w:hAnsi="Mangal Pro" w:cs="Mangal Pro"/>
          <w:b w:val="0"/>
          <w:bCs/>
          <w:sz w:val="24"/>
          <w:szCs w:val="24"/>
        </w:rPr>
      </w:pPr>
    </w:p>
    <w:p w14:paraId="50040AB5" w14:textId="77777777" w:rsidR="001462F8" w:rsidRDefault="001462F8" w:rsidP="009716CF">
      <w:pPr>
        <w:pStyle w:val="EFtiquette"/>
        <w:numPr>
          <w:ilvl w:val="0"/>
          <w:numId w:val="0"/>
        </w:numPr>
        <w:spacing w:line="168" w:lineRule="auto"/>
        <w:rPr>
          <w:rFonts w:ascii="Mangal Pro" w:hAnsi="Mangal Pro" w:cs="Mangal Pro"/>
          <w:b w:val="0"/>
          <w:bCs/>
          <w:sz w:val="24"/>
          <w:szCs w:val="24"/>
        </w:rPr>
      </w:pPr>
    </w:p>
    <w:p w14:paraId="5FE49598" w14:textId="77777777" w:rsidR="001462F8" w:rsidRDefault="001462F8" w:rsidP="009716CF">
      <w:pPr>
        <w:pStyle w:val="EFtiquette"/>
        <w:numPr>
          <w:ilvl w:val="0"/>
          <w:numId w:val="0"/>
        </w:numPr>
        <w:spacing w:line="168" w:lineRule="auto"/>
        <w:rPr>
          <w:rFonts w:ascii="Mangal Pro" w:hAnsi="Mangal Pro" w:cs="Mangal Pro"/>
          <w:b w:val="0"/>
          <w:bCs/>
          <w:sz w:val="24"/>
          <w:szCs w:val="24"/>
        </w:rPr>
      </w:pPr>
    </w:p>
    <w:p w14:paraId="7B7147D0" w14:textId="77777777" w:rsidR="001462F8" w:rsidRDefault="001462F8" w:rsidP="009716CF">
      <w:pPr>
        <w:pStyle w:val="EFtiquette"/>
        <w:numPr>
          <w:ilvl w:val="0"/>
          <w:numId w:val="0"/>
        </w:numPr>
        <w:spacing w:line="168" w:lineRule="auto"/>
        <w:rPr>
          <w:rFonts w:ascii="Mangal Pro" w:hAnsi="Mangal Pro" w:cs="Mangal Pro"/>
          <w:b w:val="0"/>
          <w:bCs/>
          <w:sz w:val="24"/>
          <w:szCs w:val="24"/>
        </w:rPr>
      </w:pPr>
    </w:p>
    <w:p w14:paraId="0D024567" w14:textId="77777777" w:rsidR="001462F8" w:rsidRDefault="001462F8" w:rsidP="009716CF">
      <w:pPr>
        <w:pStyle w:val="EFtiquette"/>
        <w:numPr>
          <w:ilvl w:val="0"/>
          <w:numId w:val="0"/>
        </w:numPr>
        <w:spacing w:line="168" w:lineRule="auto"/>
        <w:rPr>
          <w:rFonts w:ascii="Mangal Pro" w:hAnsi="Mangal Pro" w:cs="Mangal Pro"/>
          <w:b w:val="0"/>
          <w:bCs/>
          <w:sz w:val="24"/>
          <w:szCs w:val="24"/>
        </w:rPr>
      </w:pPr>
    </w:p>
    <w:p w14:paraId="31302AB4" w14:textId="77777777" w:rsidR="001462F8" w:rsidRDefault="001462F8" w:rsidP="009716CF">
      <w:pPr>
        <w:pStyle w:val="EFtiquette"/>
        <w:numPr>
          <w:ilvl w:val="0"/>
          <w:numId w:val="0"/>
        </w:numPr>
        <w:spacing w:line="168" w:lineRule="auto"/>
        <w:rPr>
          <w:rFonts w:ascii="Mangal Pro" w:hAnsi="Mangal Pro" w:cs="Mangal Pro"/>
          <w:b w:val="0"/>
          <w:bCs/>
          <w:sz w:val="24"/>
          <w:szCs w:val="24"/>
        </w:rPr>
      </w:pPr>
    </w:p>
    <w:p w14:paraId="6561CDB9" w14:textId="77777777" w:rsidR="001462F8" w:rsidRDefault="001462F8" w:rsidP="009716CF">
      <w:pPr>
        <w:pStyle w:val="EFtiquette"/>
        <w:numPr>
          <w:ilvl w:val="0"/>
          <w:numId w:val="0"/>
        </w:numPr>
        <w:spacing w:line="168" w:lineRule="auto"/>
        <w:rPr>
          <w:rFonts w:ascii="Mangal Pro" w:hAnsi="Mangal Pro" w:cs="Mangal Pro"/>
          <w:b w:val="0"/>
          <w:bCs/>
          <w:sz w:val="24"/>
          <w:szCs w:val="24"/>
        </w:rPr>
      </w:pPr>
    </w:p>
    <w:p w14:paraId="27EECE7F" w14:textId="77777777" w:rsidR="001462F8" w:rsidRDefault="001462F8" w:rsidP="009716CF">
      <w:pPr>
        <w:pStyle w:val="EFtiquette"/>
        <w:numPr>
          <w:ilvl w:val="0"/>
          <w:numId w:val="0"/>
        </w:numPr>
        <w:spacing w:line="168" w:lineRule="auto"/>
        <w:rPr>
          <w:rFonts w:ascii="Mangal Pro" w:hAnsi="Mangal Pro" w:cs="Mangal Pro"/>
          <w:b w:val="0"/>
          <w:bCs/>
          <w:sz w:val="24"/>
          <w:szCs w:val="24"/>
        </w:rPr>
      </w:pPr>
    </w:p>
    <w:p w14:paraId="68A99CE9" w14:textId="77777777" w:rsidR="001462F8" w:rsidRDefault="001462F8" w:rsidP="009716CF">
      <w:pPr>
        <w:pStyle w:val="EFtiquette"/>
        <w:numPr>
          <w:ilvl w:val="0"/>
          <w:numId w:val="0"/>
        </w:numPr>
        <w:spacing w:line="168" w:lineRule="auto"/>
        <w:rPr>
          <w:rFonts w:ascii="Mangal Pro" w:hAnsi="Mangal Pro" w:cs="Mangal Pro"/>
          <w:b w:val="0"/>
          <w:bCs/>
          <w:sz w:val="24"/>
          <w:szCs w:val="24"/>
        </w:rPr>
      </w:pPr>
    </w:p>
    <w:p w14:paraId="5D4D86AE" w14:textId="77777777" w:rsidR="001462F8" w:rsidRDefault="001462F8" w:rsidP="009716CF">
      <w:pPr>
        <w:pStyle w:val="EFtiquette"/>
        <w:numPr>
          <w:ilvl w:val="0"/>
          <w:numId w:val="0"/>
        </w:numPr>
        <w:spacing w:line="168" w:lineRule="auto"/>
        <w:rPr>
          <w:rFonts w:ascii="Mangal Pro" w:hAnsi="Mangal Pro" w:cs="Mangal Pro"/>
          <w:b w:val="0"/>
          <w:bCs/>
          <w:sz w:val="24"/>
          <w:szCs w:val="24"/>
        </w:rPr>
      </w:pPr>
    </w:p>
    <w:p w14:paraId="429E7BC0" w14:textId="77777777" w:rsidR="001462F8" w:rsidRDefault="001462F8" w:rsidP="009716CF">
      <w:pPr>
        <w:pStyle w:val="EFtiquette"/>
        <w:numPr>
          <w:ilvl w:val="0"/>
          <w:numId w:val="0"/>
        </w:numPr>
        <w:spacing w:line="168" w:lineRule="auto"/>
        <w:rPr>
          <w:rFonts w:ascii="Mangal Pro" w:hAnsi="Mangal Pro" w:cs="Mangal Pro"/>
          <w:b w:val="0"/>
          <w:bCs/>
          <w:sz w:val="24"/>
          <w:szCs w:val="24"/>
        </w:rPr>
      </w:pPr>
    </w:p>
    <w:p w14:paraId="72C4A22B" w14:textId="77777777" w:rsidR="001462F8" w:rsidRDefault="001462F8" w:rsidP="009716CF">
      <w:pPr>
        <w:pStyle w:val="EFtiquette"/>
        <w:numPr>
          <w:ilvl w:val="0"/>
          <w:numId w:val="0"/>
        </w:numPr>
        <w:spacing w:line="168" w:lineRule="auto"/>
        <w:rPr>
          <w:rFonts w:ascii="Mangal Pro" w:hAnsi="Mangal Pro" w:cs="Mangal Pro"/>
          <w:b w:val="0"/>
          <w:bCs/>
          <w:sz w:val="24"/>
          <w:szCs w:val="24"/>
        </w:rPr>
      </w:pPr>
    </w:p>
    <w:p w14:paraId="7941F7EE" w14:textId="77777777" w:rsidR="001462F8" w:rsidRDefault="001462F8" w:rsidP="009716CF">
      <w:pPr>
        <w:pStyle w:val="EFtiquette"/>
        <w:numPr>
          <w:ilvl w:val="0"/>
          <w:numId w:val="0"/>
        </w:numPr>
        <w:spacing w:line="168" w:lineRule="auto"/>
        <w:rPr>
          <w:rFonts w:ascii="Mangal Pro" w:hAnsi="Mangal Pro" w:cs="Mangal Pro"/>
          <w:b w:val="0"/>
          <w:bCs/>
          <w:sz w:val="24"/>
          <w:szCs w:val="24"/>
        </w:rPr>
      </w:pPr>
    </w:p>
    <w:p w14:paraId="45574C0E" w14:textId="77777777" w:rsidR="001462F8" w:rsidRDefault="001462F8" w:rsidP="009716CF">
      <w:pPr>
        <w:pStyle w:val="EFtiquette"/>
        <w:numPr>
          <w:ilvl w:val="0"/>
          <w:numId w:val="0"/>
        </w:numPr>
        <w:spacing w:line="168" w:lineRule="auto"/>
        <w:rPr>
          <w:rFonts w:ascii="Mangal Pro" w:hAnsi="Mangal Pro" w:cs="Mangal Pro"/>
          <w:b w:val="0"/>
          <w:bCs/>
          <w:sz w:val="24"/>
          <w:szCs w:val="24"/>
        </w:rPr>
      </w:pPr>
    </w:p>
    <w:p w14:paraId="25202E54" w14:textId="77777777" w:rsidR="001462F8" w:rsidRDefault="001462F8" w:rsidP="009716CF">
      <w:pPr>
        <w:pStyle w:val="EFtiquette"/>
        <w:numPr>
          <w:ilvl w:val="0"/>
          <w:numId w:val="0"/>
        </w:numPr>
        <w:spacing w:line="168" w:lineRule="auto"/>
        <w:rPr>
          <w:rFonts w:ascii="Mangal Pro" w:hAnsi="Mangal Pro" w:cs="Mangal Pro"/>
          <w:b w:val="0"/>
          <w:bCs/>
          <w:sz w:val="24"/>
          <w:szCs w:val="24"/>
        </w:rPr>
      </w:pPr>
    </w:p>
    <w:p w14:paraId="5D21A5A2" w14:textId="752A74B8" w:rsidR="00E543FD" w:rsidRDefault="00E543FD" w:rsidP="009716CF">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Configuration étape par étape de Wazuh sur 3 serveurs (Master, Worker, Dashboard) linux Ubuntu 22.04 LTS.</w:t>
      </w:r>
    </w:p>
    <w:p w14:paraId="487B9B05" w14:textId="77777777" w:rsidR="00E543FD" w:rsidRDefault="00E543FD"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457E9F97" w14:textId="5B33F110" w:rsidR="00E543FD" w:rsidRPr="00E543FD" w:rsidRDefault="00E543FD" w:rsidP="009716CF">
      <w:pPr>
        <w:pStyle w:val="EFtiquette"/>
        <w:numPr>
          <w:ilvl w:val="0"/>
          <w:numId w:val="0"/>
        </w:numPr>
        <w:spacing w:line="168" w:lineRule="auto"/>
        <w:rPr>
          <w:rFonts w:ascii="Mangal Pro" w:hAnsi="Mangal Pro" w:cs="Mangal Pro"/>
          <w:b w:val="0"/>
          <w:bCs/>
          <w:sz w:val="24"/>
          <w:szCs w:val="24"/>
        </w:rPr>
      </w:pPr>
      <w:r w:rsidRPr="00E543FD">
        <w:rPr>
          <w:rFonts w:ascii="Mangal Pro" w:hAnsi="Mangal Pro" w:cs="Mangal Pro"/>
          <w:b w:val="0"/>
          <w:bCs/>
          <w:color w:val="292C32"/>
          <w:sz w:val="24"/>
          <w:szCs w:val="24"/>
          <w:shd w:val="clear" w:color="auto" w:fill="FFFFFF"/>
        </w:rPr>
        <w:t xml:space="preserve">Bienvenue dans notre guide complet sur l'installation de Wazuh, une puissante solution open-source de gestion des informations et des événements de sécurité (SIEM). </w:t>
      </w:r>
    </w:p>
    <w:p w14:paraId="16A41FA6" w14:textId="3C6C8767" w:rsidR="00E543FD" w:rsidRDefault="00E543FD"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r w:rsidRPr="00E543FD">
        <w:rPr>
          <w:rFonts w:ascii="Mangal Pro" w:hAnsi="Mangal Pro" w:cs="Mangal Pro"/>
          <w:b w:val="0"/>
          <w:bCs/>
          <w:color w:val="292C32"/>
          <w:sz w:val="24"/>
          <w:szCs w:val="24"/>
          <w:shd w:val="clear" w:color="auto" w:fill="FFFFFF"/>
        </w:rPr>
        <w:t xml:space="preserve">Wazuh fournit une plateforme robuste pour la détection des menaces, la réponse aux incidents et la gestion de la conformité. </w:t>
      </w:r>
    </w:p>
    <w:p w14:paraId="7D42CA11" w14:textId="2322596A" w:rsidR="00E543FD" w:rsidRDefault="00E543FD"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2A81D8E5" w14:textId="77CCF060" w:rsidR="00E543FD" w:rsidRDefault="00E543FD"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r w:rsidRPr="00E543FD">
        <w:rPr>
          <w:rFonts w:ascii="Mangal Pro" w:hAnsi="Mangal Pro" w:cs="Mangal Pro"/>
          <w:b w:val="0"/>
          <w:bCs/>
          <w:noProof/>
          <w:color w:val="292C32"/>
          <w:sz w:val="24"/>
          <w:szCs w:val="24"/>
          <w:shd w:val="clear" w:color="auto" w:fill="FFFFFF"/>
        </w:rPr>
        <w:drawing>
          <wp:anchor distT="0" distB="0" distL="114300" distR="114300" simplePos="0" relativeHeight="251679744" behindDoc="0" locked="0" layoutInCell="1" allowOverlap="1" wp14:anchorId="7AB2ACF3" wp14:editId="72C12F17">
            <wp:simplePos x="0" y="0"/>
            <wp:positionH relativeFrom="margin">
              <wp:align>center</wp:align>
            </wp:positionH>
            <wp:positionV relativeFrom="paragraph">
              <wp:posOffset>5080</wp:posOffset>
            </wp:positionV>
            <wp:extent cx="3048425" cy="2152950"/>
            <wp:effectExtent l="0" t="0" r="0" b="0"/>
            <wp:wrapNone/>
            <wp:docPr id="1701398654" name="Image 1" descr="Une image contenant texte, capture d’écran,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98654" name="Image 1" descr="Une image contenant texte, capture d’écran, logo, Police&#10;&#10;Description générée automatiquement"/>
                    <pic:cNvPicPr/>
                  </pic:nvPicPr>
                  <pic:blipFill>
                    <a:blip r:embed="rId32"/>
                    <a:stretch>
                      <a:fillRect/>
                    </a:stretch>
                  </pic:blipFill>
                  <pic:spPr>
                    <a:xfrm>
                      <a:off x="0" y="0"/>
                      <a:ext cx="3048425" cy="2152950"/>
                    </a:xfrm>
                    <a:prstGeom prst="rect">
                      <a:avLst/>
                    </a:prstGeom>
                  </pic:spPr>
                </pic:pic>
              </a:graphicData>
            </a:graphic>
          </wp:anchor>
        </w:drawing>
      </w:r>
    </w:p>
    <w:p w14:paraId="6602692F" w14:textId="77777777" w:rsidR="00E543FD" w:rsidRDefault="00E543FD"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0F36237E" w14:textId="77777777" w:rsidR="00E543FD" w:rsidRDefault="00E543FD"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3BD74674" w14:textId="77777777" w:rsidR="00E543FD" w:rsidRDefault="00E543FD"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0A6DC497" w14:textId="77777777" w:rsidR="00E543FD" w:rsidRDefault="00E543FD"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3F9E3C2F" w14:textId="77777777" w:rsidR="00E543FD" w:rsidRDefault="00E543FD"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04850736" w14:textId="47B2FBE5" w:rsidR="00E543FD" w:rsidRDefault="00E543FD"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12081FD6" w14:textId="77777777" w:rsidR="00E543FD" w:rsidRDefault="00E543FD"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6035B418" w14:textId="2ECB10FC" w:rsidR="00E543FD" w:rsidRDefault="00E543FD"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249B235D" w14:textId="77777777" w:rsidR="00E543FD" w:rsidRDefault="00E543FD"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4F7BEE29" w14:textId="77777777" w:rsidR="00E543FD" w:rsidRDefault="00E543FD"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3BC5ABFF" w14:textId="77777777" w:rsidR="00E543FD" w:rsidRDefault="00E543FD"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404A2864" w14:textId="77777777" w:rsidR="00E543FD" w:rsidRDefault="00E543FD"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7BEB27C5" w14:textId="77777777" w:rsidR="00E543FD" w:rsidRDefault="00E543FD"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r>
        <w:rPr>
          <w:rFonts w:ascii="Mangal Pro" w:hAnsi="Mangal Pro" w:cs="Mangal Pro"/>
          <w:b w:val="0"/>
          <w:bCs/>
          <w:color w:val="292C32"/>
          <w:sz w:val="24"/>
          <w:szCs w:val="24"/>
          <w:shd w:val="clear" w:color="auto" w:fill="FFFFFF"/>
        </w:rPr>
        <w:t>Pour cette partie du Lab les configurations VM ware sont les suivantes :</w:t>
      </w:r>
    </w:p>
    <w:p w14:paraId="721B5217" w14:textId="77777777" w:rsidR="00E543FD" w:rsidRDefault="00E543FD"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57FA706A" w14:textId="26F886EC" w:rsidR="00E543FD" w:rsidRDefault="00E543FD"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r>
        <w:rPr>
          <w:rFonts w:ascii="Mangal Pro" w:hAnsi="Mangal Pro" w:cs="Mangal Pro"/>
          <w:b w:val="0"/>
          <w:bCs/>
          <w:color w:val="292C32"/>
          <w:sz w:val="24"/>
          <w:szCs w:val="24"/>
          <w:shd w:val="clear" w:color="auto" w:fill="FFFFFF"/>
        </w:rPr>
        <w:t xml:space="preserve"> 1 ordinateur avec 16 gigas de RAM vous permet de réaliser ce Lab (Vous pouvez éteindre le pfSense 2 backup) avec un serveur Linux Ubuntu à 2 giga de RAM un sévère un serveur Linux avec également 2 giga ram et un 3 serveur Linux avec un gigagram pour le dashboard</w:t>
      </w:r>
    </w:p>
    <w:p w14:paraId="10F68634" w14:textId="2D26F7BA" w:rsidR="00E543FD" w:rsidRDefault="00FC2493"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r w:rsidRPr="00FC2493">
        <w:rPr>
          <w:rFonts w:ascii="Mangal Pro" w:hAnsi="Mangal Pro" w:cs="Mangal Pro"/>
          <w:b w:val="0"/>
          <w:bCs/>
          <w:noProof/>
          <w:sz w:val="24"/>
          <w:szCs w:val="24"/>
        </w:rPr>
        <w:drawing>
          <wp:anchor distT="0" distB="0" distL="114300" distR="114300" simplePos="0" relativeHeight="251681792" behindDoc="0" locked="0" layoutInCell="1" allowOverlap="1" wp14:anchorId="3907EEFB" wp14:editId="1D71D957">
            <wp:simplePos x="0" y="0"/>
            <wp:positionH relativeFrom="column">
              <wp:posOffset>3052445</wp:posOffset>
            </wp:positionH>
            <wp:positionV relativeFrom="paragraph">
              <wp:posOffset>102870</wp:posOffset>
            </wp:positionV>
            <wp:extent cx="3086531" cy="1933845"/>
            <wp:effectExtent l="0" t="0" r="0" b="9525"/>
            <wp:wrapNone/>
            <wp:docPr id="1523658189" name="Image 1" descr="Une image contenant texte, capture d’écran, affichage,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58189" name="Image 1" descr="Une image contenant texte, capture d’écran, affichage, Police"/>
                    <pic:cNvPicPr/>
                  </pic:nvPicPr>
                  <pic:blipFill>
                    <a:blip r:embed="rId33"/>
                    <a:stretch>
                      <a:fillRect/>
                    </a:stretch>
                  </pic:blipFill>
                  <pic:spPr>
                    <a:xfrm>
                      <a:off x="0" y="0"/>
                      <a:ext cx="3086531" cy="1933845"/>
                    </a:xfrm>
                    <a:prstGeom prst="rect">
                      <a:avLst/>
                    </a:prstGeom>
                  </pic:spPr>
                </pic:pic>
              </a:graphicData>
            </a:graphic>
          </wp:anchor>
        </w:drawing>
      </w:r>
      <w:r w:rsidRPr="00FC2493">
        <w:rPr>
          <w:rFonts w:ascii="Mangal Pro" w:hAnsi="Mangal Pro" w:cs="Mangal Pro"/>
          <w:b w:val="0"/>
          <w:bCs/>
          <w:noProof/>
          <w:sz w:val="24"/>
          <w:szCs w:val="24"/>
        </w:rPr>
        <w:drawing>
          <wp:anchor distT="0" distB="0" distL="114300" distR="114300" simplePos="0" relativeHeight="251680768" behindDoc="0" locked="0" layoutInCell="1" allowOverlap="1" wp14:anchorId="3B1E3F39" wp14:editId="21F5443D">
            <wp:simplePos x="0" y="0"/>
            <wp:positionH relativeFrom="column">
              <wp:posOffset>-462280</wp:posOffset>
            </wp:positionH>
            <wp:positionV relativeFrom="paragraph">
              <wp:posOffset>102870</wp:posOffset>
            </wp:positionV>
            <wp:extent cx="3086100" cy="1943100"/>
            <wp:effectExtent l="0" t="0" r="0" b="0"/>
            <wp:wrapThrough wrapText="bothSides">
              <wp:wrapPolygon edited="0">
                <wp:start x="0" y="0"/>
                <wp:lineTo x="0" y="21388"/>
                <wp:lineTo x="21467" y="21388"/>
                <wp:lineTo x="21467" y="0"/>
                <wp:lineTo x="0" y="0"/>
              </wp:wrapPolygon>
            </wp:wrapThrough>
            <wp:docPr id="1108759897" name="Image 1" descr="Une image contenant texte, capture d’écran, affichage,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59897" name="Image 1" descr="Une image contenant texte, capture d’écran, affichage, nombre"/>
                    <pic:cNvPicPr/>
                  </pic:nvPicPr>
                  <pic:blipFill>
                    <a:blip r:embed="rId34"/>
                    <a:stretch>
                      <a:fillRect/>
                    </a:stretch>
                  </pic:blipFill>
                  <pic:spPr>
                    <a:xfrm>
                      <a:off x="0" y="0"/>
                      <a:ext cx="3086100" cy="1943100"/>
                    </a:xfrm>
                    <a:prstGeom prst="rect">
                      <a:avLst/>
                    </a:prstGeom>
                  </pic:spPr>
                </pic:pic>
              </a:graphicData>
            </a:graphic>
          </wp:anchor>
        </w:drawing>
      </w:r>
    </w:p>
    <w:p w14:paraId="4F3ECA96" w14:textId="4CDE3C89" w:rsidR="00E543FD" w:rsidRPr="00E543FD" w:rsidRDefault="00E543FD"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0ABADF3B" w14:textId="1389EBC7" w:rsidR="001462F8" w:rsidRDefault="001462F8" w:rsidP="009716CF">
      <w:pPr>
        <w:pStyle w:val="EFtiquette"/>
        <w:numPr>
          <w:ilvl w:val="0"/>
          <w:numId w:val="0"/>
        </w:numPr>
        <w:spacing w:line="168" w:lineRule="auto"/>
        <w:rPr>
          <w:rFonts w:ascii="Mangal Pro" w:hAnsi="Mangal Pro" w:cs="Mangal Pro"/>
          <w:b w:val="0"/>
          <w:bCs/>
          <w:sz w:val="24"/>
          <w:szCs w:val="24"/>
        </w:rPr>
      </w:pPr>
    </w:p>
    <w:p w14:paraId="0F48AEEF" w14:textId="2F11F795" w:rsidR="001462F8" w:rsidRDefault="001462F8" w:rsidP="009716CF">
      <w:pPr>
        <w:pStyle w:val="EFtiquette"/>
        <w:numPr>
          <w:ilvl w:val="0"/>
          <w:numId w:val="0"/>
        </w:numPr>
        <w:spacing w:line="168" w:lineRule="auto"/>
        <w:rPr>
          <w:rFonts w:ascii="Mangal Pro" w:hAnsi="Mangal Pro" w:cs="Mangal Pro"/>
          <w:b w:val="0"/>
          <w:bCs/>
          <w:sz w:val="24"/>
          <w:szCs w:val="24"/>
        </w:rPr>
      </w:pPr>
    </w:p>
    <w:p w14:paraId="13F4EC5F" w14:textId="5056B787" w:rsidR="001462F8" w:rsidRDefault="001462F8" w:rsidP="009716CF">
      <w:pPr>
        <w:pStyle w:val="EFtiquette"/>
        <w:numPr>
          <w:ilvl w:val="0"/>
          <w:numId w:val="0"/>
        </w:numPr>
        <w:spacing w:line="168" w:lineRule="auto"/>
        <w:rPr>
          <w:rFonts w:ascii="Mangal Pro" w:hAnsi="Mangal Pro" w:cs="Mangal Pro"/>
          <w:b w:val="0"/>
          <w:bCs/>
          <w:sz w:val="24"/>
          <w:szCs w:val="24"/>
        </w:rPr>
      </w:pPr>
    </w:p>
    <w:p w14:paraId="04E38FCF" w14:textId="77777777" w:rsidR="00E543FD" w:rsidRDefault="00E543FD" w:rsidP="009716CF">
      <w:pPr>
        <w:pStyle w:val="EFtiquette"/>
        <w:numPr>
          <w:ilvl w:val="0"/>
          <w:numId w:val="0"/>
        </w:numPr>
        <w:spacing w:line="168" w:lineRule="auto"/>
        <w:rPr>
          <w:rFonts w:ascii="Mangal Pro" w:hAnsi="Mangal Pro" w:cs="Mangal Pro"/>
          <w:b w:val="0"/>
          <w:bCs/>
          <w:sz w:val="24"/>
          <w:szCs w:val="24"/>
        </w:rPr>
      </w:pPr>
    </w:p>
    <w:p w14:paraId="07372557" w14:textId="77777777" w:rsidR="00E543FD" w:rsidRDefault="00E543FD" w:rsidP="009716CF">
      <w:pPr>
        <w:pStyle w:val="EFtiquette"/>
        <w:numPr>
          <w:ilvl w:val="0"/>
          <w:numId w:val="0"/>
        </w:numPr>
        <w:spacing w:line="168" w:lineRule="auto"/>
        <w:rPr>
          <w:rFonts w:ascii="Mangal Pro" w:hAnsi="Mangal Pro" w:cs="Mangal Pro"/>
          <w:b w:val="0"/>
          <w:bCs/>
          <w:sz w:val="24"/>
          <w:szCs w:val="24"/>
        </w:rPr>
      </w:pPr>
    </w:p>
    <w:p w14:paraId="7444BCDA" w14:textId="77777777" w:rsidR="00E543FD" w:rsidRDefault="00E543FD" w:rsidP="009716CF">
      <w:pPr>
        <w:pStyle w:val="EFtiquette"/>
        <w:numPr>
          <w:ilvl w:val="0"/>
          <w:numId w:val="0"/>
        </w:numPr>
        <w:spacing w:line="168" w:lineRule="auto"/>
        <w:rPr>
          <w:rFonts w:ascii="Mangal Pro" w:hAnsi="Mangal Pro" w:cs="Mangal Pro"/>
          <w:b w:val="0"/>
          <w:bCs/>
          <w:sz w:val="24"/>
          <w:szCs w:val="24"/>
        </w:rPr>
      </w:pPr>
    </w:p>
    <w:p w14:paraId="2321E4FB" w14:textId="77777777" w:rsidR="00E543FD" w:rsidRDefault="00E543FD" w:rsidP="009716CF">
      <w:pPr>
        <w:pStyle w:val="EFtiquette"/>
        <w:numPr>
          <w:ilvl w:val="0"/>
          <w:numId w:val="0"/>
        </w:numPr>
        <w:spacing w:line="168" w:lineRule="auto"/>
        <w:rPr>
          <w:rFonts w:ascii="Mangal Pro" w:hAnsi="Mangal Pro" w:cs="Mangal Pro"/>
          <w:b w:val="0"/>
          <w:bCs/>
          <w:sz w:val="24"/>
          <w:szCs w:val="24"/>
        </w:rPr>
      </w:pPr>
    </w:p>
    <w:p w14:paraId="69FF5D59" w14:textId="3C794F78" w:rsidR="00E543FD" w:rsidRDefault="00FC2493" w:rsidP="009716CF">
      <w:pPr>
        <w:pStyle w:val="EFtiquette"/>
        <w:numPr>
          <w:ilvl w:val="0"/>
          <w:numId w:val="0"/>
        </w:numPr>
        <w:spacing w:line="168" w:lineRule="auto"/>
        <w:rPr>
          <w:rFonts w:ascii="Mangal Pro" w:hAnsi="Mangal Pro" w:cs="Mangal Pro"/>
          <w:b w:val="0"/>
          <w:bCs/>
          <w:sz w:val="24"/>
          <w:szCs w:val="24"/>
        </w:rPr>
      </w:pPr>
      <w:r>
        <w:rPr>
          <w:noProof/>
        </w:rPr>
        <mc:AlternateContent>
          <mc:Choice Requires="wps">
            <w:drawing>
              <wp:anchor distT="0" distB="0" distL="114300" distR="114300" simplePos="0" relativeHeight="251680255" behindDoc="0" locked="0" layoutInCell="1" allowOverlap="1" wp14:anchorId="0F602A80" wp14:editId="35AE3801">
                <wp:simplePos x="0" y="0"/>
                <wp:positionH relativeFrom="column">
                  <wp:posOffset>-424180</wp:posOffset>
                </wp:positionH>
                <wp:positionV relativeFrom="paragraph">
                  <wp:posOffset>259080</wp:posOffset>
                </wp:positionV>
                <wp:extent cx="3086100" cy="635"/>
                <wp:effectExtent l="0" t="0" r="0" b="3175"/>
                <wp:wrapNone/>
                <wp:docPr id="110773074" name="Zone de texte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31B0753C" w14:textId="27A3BE55" w:rsidR="00FC2493" w:rsidRPr="00FC2493" w:rsidRDefault="00FC2493" w:rsidP="00FC2493">
                            <w:pPr>
                              <w:pStyle w:val="Lgende"/>
                              <w:rPr>
                                <w:rFonts w:ascii="Mangal Pro" w:hAnsi="Mangal Pro" w:cs="Mangal Pro"/>
                                <w:color w:val="000000"/>
                              </w:rPr>
                            </w:pPr>
                            <w:r w:rsidRPr="00FC2493">
                              <w:rPr>
                                <w:rFonts w:ascii="Mangal Pro" w:hAnsi="Mangal Pro" w:cs="Mangal Pro"/>
                              </w:rPr>
                              <w:t>Configuration Serveurs Wazuh Master</w:t>
                            </w:r>
                            <w:r>
                              <w:rPr>
                                <w:rFonts w:ascii="Mangal Pro" w:hAnsi="Mangal Pro" w:cs="Mangal Pro"/>
                              </w:rPr>
                              <w:t xml:space="preserve"> et</w:t>
                            </w:r>
                            <w:r w:rsidRPr="00FC2493">
                              <w:rPr>
                                <w:rFonts w:ascii="Mangal Pro" w:hAnsi="Mangal Pro" w:cs="Mangal Pro"/>
                              </w:rPr>
                              <w:t xml:space="preserve"> Worker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02A80" id="_x0000_s1027" type="#_x0000_t202" style="position:absolute;margin-left:-33.4pt;margin-top:20.4pt;width:243pt;height:.05pt;z-index:251680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" stroked="f">
                <v:textbox style="mso-fit-shape-to-text:t" inset="0,0,0,0">
                  <w:txbxContent>
                    <w:p w14:paraId="31B0753C" w14:textId="27A3BE55" w:rsidR="00FC2493" w:rsidRPr="00FC2493" w:rsidRDefault="00FC2493" w:rsidP="00FC2493">
                      <w:pPr>
                        <w:pStyle w:val="Lgende"/>
                        <w:rPr>
                          <w:rFonts w:ascii="Mangal Pro" w:hAnsi="Mangal Pro" w:cs="Mangal Pro"/>
                          <w:color w:val="000000"/>
                        </w:rPr>
                      </w:pPr>
                      <w:r w:rsidRPr="00FC2493">
                        <w:rPr>
                          <w:rFonts w:ascii="Mangal Pro" w:hAnsi="Mangal Pro" w:cs="Mangal Pro"/>
                        </w:rPr>
                        <w:t>Configuration Serveurs Wazuh Master</w:t>
                      </w:r>
                      <w:r>
                        <w:rPr>
                          <w:rFonts w:ascii="Mangal Pro" w:hAnsi="Mangal Pro" w:cs="Mangal Pro"/>
                        </w:rPr>
                        <w:t xml:space="preserve"> et</w:t>
                      </w:r>
                      <w:r w:rsidRPr="00FC2493">
                        <w:rPr>
                          <w:rFonts w:ascii="Mangal Pro" w:hAnsi="Mangal Pro" w:cs="Mangal Pro"/>
                        </w:rPr>
                        <w:t xml:space="preserve"> Worker</w:t>
                      </w:r>
                    </w:p>
                  </w:txbxContent>
                </v:textbox>
              </v:shape>
            </w:pict>
          </mc:Fallback>
        </mc:AlternateContent>
      </w:r>
    </w:p>
    <w:p w14:paraId="7F214DA3" w14:textId="6DB46450" w:rsidR="00E543FD" w:rsidRDefault="00FC2493" w:rsidP="009716CF">
      <w:pPr>
        <w:pStyle w:val="EFtiquette"/>
        <w:numPr>
          <w:ilvl w:val="0"/>
          <w:numId w:val="0"/>
        </w:numPr>
        <w:spacing w:line="168" w:lineRule="auto"/>
        <w:rPr>
          <w:rFonts w:ascii="Mangal Pro" w:hAnsi="Mangal Pro" w:cs="Mangal Pro"/>
          <w:b w:val="0"/>
          <w:bCs/>
          <w:sz w:val="24"/>
          <w:szCs w:val="24"/>
        </w:rPr>
      </w:pPr>
      <w:r>
        <w:rPr>
          <w:noProof/>
        </w:rPr>
        <mc:AlternateContent>
          <mc:Choice Requires="wps">
            <w:drawing>
              <wp:anchor distT="0" distB="0" distL="114300" distR="114300" simplePos="0" relativeHeight="251681279" behindDoc="0" locked="0" layoutInCell="1" allowOverlap="1" wp14:anchorId="36051510" wp14:editId="0D8596FB">
                <wp:simplePos x="0" y="0"/>
                <wp:positionH relativeFrom="column">
                  <wp:posOffset>3090545</wp:posOffset>
                </wp:positionH>
                <wp:positionV relativeFrom="paragraph">
                  <wp:posOffset>79375</wp:posOffset>
                </wp:positionV>
                <wp:extent cx="3086100" cy="635"/>
                <wp:effectExtent l="0" t="0" r="0" b="3175"/>
                <wp:wrapNone/>
                <wp:docPr id="1585851696" name="Zone de texte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381211C4" w14:textId="1D26BB9D" w:rsidR="00FC2493" w:rsidRPr="00FC2493" w:rsidRDefault="00FC2493" w:rsidP="00FC2493">
                            <w:pPr>
                              <w:pStyle w:val="Lgende"/>
                              <w:rPr>
                                <w:rFonts w:ascii="Mangal Pro" w:hAnsi="Mangal Pro" w:cs="Mangal Pro"/>
                                <w:color w:val="000000"/>
                              </w:rPr>
                            </w:pPr>
                            <w:r w:rsidRPr="00FC2493">
                              <w:rPr>
                                <w:rFonts w:ascii="Mangal Pro" w:hAnsi="Mangal Pro" w:cs="Mangal Pro"/>
                              </w:rPr>
                              <w:t>Serveur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51510" id="_x0000_s1028" type="#_x0000_t202" style="position:absolute;margin-left:243.35pt;margin-top:6.25pt;width:243pt;height:.05pt;z-index:251681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" stroked="f">
                <v:textbox style="mso-fit-shape-to-text:t" inset="0,0,0,0">
                  <w:txbxContent>
                    <w:p w14:paraId="381211C4" w14:textId="1D26BB9D" w:rsidR="00FC2493" w:rsidRPr="00FC2493" w:rsidRDefault="00FC2493" w:rsidP="00FC2493">
                      <w:pPr>
                        <w:pStyle w:val="Lgende"/>
                        <w:rPr>
                          <w:rFonts w:ascii="Mangal Pro" w:hAnsi="Mangal Pro" w:cs="Mangal Pro"/>
                          <w:color w:val="000000"/>
                        </w:rPr>
                      </w:pPr>
                      <w:r w:rsidRPr="00FC2493">
                        <w:rPr>
                          <w:rFonts w:ascii="Mangal Pro" w:hAnsi="Mangal Pro" w:cs="Mangal Pro"/>
                        </w:rPr>
                        <w:t>Serveur Dashboard</w:t>
                      </w:r>
                    </w:p>
                  </w:txbxContent>
                </v:textbox>
              </v:shape>
            </w:pict>
          </mc:Fallback>
        </mc:AlternateContent>
      </w:r>
    </w:p>
    <w:p w14:paraId="73735679" w14:textId="5C2DB79F" w:rsidR="00E543FD" w:rsidRDefault="00E543FD" w:rsidP="009716CF">
      <w:pPr>
        <w:pStyle w:val="EFtiquette"/>
        <w:numPr>
          <w:ilvl w:val="0"/>
          <w:numId w:val="0"/>
        </w:numPr>
        <w:spacing w:line="168" w:lineRule="auto"/>
        <w:rPr>
          <w:rFonts w:ascii="Mangal Pro" w:hAnsi="Mangal Pro" w:cs="Mangal Pro"/>
          <w:b w:val="0"/>
          <w:bCs/>
          <w:sz w:val="24"/>
          <w:szCs w:val="24"/>
        </w:rPr>
      </w:pPr>
    </w:p>
    <w:p w14:paraId="482AE552" w14:textId="07B9430B" w:rsidR="00E543FD" w:rsidRDefault="00E543FD" w:rsidP="009716CF">
      <w:pPr>
        <w:pStyle w:val="EFtiquette"/>
        <w:numPr>
          <w:ilvl w:val="0"/>
          <w:numId w:val="0"/>
        </w:numPr>
        <w:spacing w:line="168" w:lineRule="auto"/>
        <w:rPr>
          <w:rFonts w:ascii="Mangal Pro" w:hAnsi="Mangal Pro" w:cs="Mangal Pro"/>
          <w:b w:val="0"/>
          <w:bCs/>
          <w:sz w:val="24"/>
          <w:szCs w:val="24"/>
        </w:rPr>
      </w:pPr>
    </w:p>
    <w:p w14:paraId="7C7E7B07" w14:textId="20D79983" w:rsidR="00E543FD" w:rsidRDefault="00FC2493" w:rsidP="009716CF">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 xml:space="preserve">Avec cette configuration je me permets de vous dire que vous pouvez aussi éteindre la BMPS backup et avec cette configuration vous n’aurai pas de </w:t>
      </w:r>
      <w:r>
        <w:rPr>
          <w:rFonts w:ascii="Mangal Pro" w:hAnsi="Mangal Pro" w:cs="Mangal Pro"/>
          <w:b w:val="0"/>
          <w:bCs/>
          <w:sz w:val="24"/>
          <w:szCs w:val="24"/>
        </w:rPr>
        <w:lastRenderedPageBreak/>
        <w:t>problème afin de démarrer le démon Wazuh. Car il faut au minimum 2 Go de RAM sur le serveur Master et Woker.</w:t>
      </w:r>
    </w:p>
    <w:p w14:paraId="69F2C283" w14:textId="77777777" w:rsidR="00E543FD" w:rsidRDefault="00E543FD" w:rsidP="009716CF">
      <w:pPr>
        <w:pStyle w:val="EFtiquette"/>
        <w:numPr>
          <w:ilvl w:val="0"/>
          <w:numId w:val="0"/>
        </w:numPr>
        <w:spacing w:line="168" w:lineRule="auto"/>
        <w:rPr>
          <w:rFonts w:ascii="Mangal Pro" w:hAnsi="Mangal Pro" w:cs="Mangal Pro"/>
          <w:b w:val="0"/>
          <w:bCs/>
          <w:sz w:val="24"/>
          <w:szCs w:val="24"/>
        </w:rPr>
      </w:pPr>
    </w:p>
    <w:p w14:paraId="22726D93" w14:textId="39BD9D52" w:rsidR="00E543FD" w:rsidRDefault="000C244C" w:rsidP="000C244C">
      <w:pPr>
        <w:pStyle w:val="EFtiquette"/>
        <w:numPr>
          <w:ilvl w:val="0"/>
          <w:numId w:val="17"/>
        </w:numPr>
        <w:spacing w:line="168" w:lineRule="auto"/>
        <w:rPr>
          <w:rFonts w:ascii="Mangal Pro" w:hAnsi="Mangal Pro" w:cs="Mangal Pro"/>
          <w:b w:val="0"/>
          <w:bCs/>
          <w:sz w:val="24"/>
          <w:szCs w:val="24"/>
        </w:rPr>
      </w:pPr>
      <w:r>
        <w:rPr>
          <w:rFonts w:ascii="Mangal Pro" w:hAnsi="Mangal Pro" w:cs="Mangal Pro"/>
          <w:b w:val="0"/>
          <w:bCs/>
          <w:sz w:val="24"/>
          <w:szCs w:val="24"/>
        </w:rPr>
        <w:t>Procéder à la configuration réseau des Serveurs Linux les adresses IP sont disponible sur le schéma page 3.</w:t>
      </w:r>
    </w:p>
    <w:p w14:paraId="7D836C92" w14:textId="489A0A00" w:rsidR="000C244C" w:rsidRDefault="000C244C" w:rsidP="000C244C">
      <w:pPr>
        <w:pStyle w:val="EFtiquette"/>
        <w:numPr>
          <w:ilvl w:val="0"/>
          <w:numId w:val="17"/>
        </w:numPr>
        <w:spacing w:line="168" w:lineRule="auto"/>
        <w:rPr>
          <w:rFonts w:ascii="Mangal Pro" w:hAnsi="Mangal Pro" w:cs="Mangal Pro"/>
          <w:b w:val="0"/>
          <w:bCs/>
          <w:sz w:val="24"/>
          <w:szCs w:val="24"/>
        </w:rPr>
      </w:pPr>
      <w:r>
        <w:rPr>
          <w:rFonts w:ascii="Mangal Pro" w:hAnsi="Mangal Pro" w:cs="Mangal Pro"/>
          <w:b w:val="0"/>
          <w:bCs/>
          <w:sz w:val="24"/>
          <w:szCs w:val="24"/>
        </w:rPr>
        <w:t xml:space="preserve">Voici une illustration du netplan du Serveurs Master </w:t>
      </w:r>
    </w:p>
    <w:p w14:paraId="4656B922" w14:textId="24637C0D" w:rsidR="000C244C" w:rsidRDefault="000C244C" w:rsidP="000C244C">
      <w:pPr>
        <w:pStyle w:val="EFtiquette"/>
        <w:numPr>
          <w:ilvl w:val="0"/>
          <w:numId w:val="0"/>
        </w:numPr>
        <w:spacing w:line="168" w:lineRule="auto"/>
        <w:rPr>
          <w:rFonts w:ascii="Mangal Pro" w:hAnsi="Mangal Pro" w:cs="Mangal Pro"/>
          <w:b w:val="0"/>
          <w:bCs/>
          <w:sz w:val="24"/>
          <w:szCs w:val="24"/>
        </w:rPr>
      </w:pPr>
      <w:r w:rsidRPr="000C244C">
        <w:rPr>
          <w:rFonts w:ascii="Mangal Pro" w:hAnsi="Mangal Pro" w:cs="Mangal Pro"/>
          <w:b w:val="0"/>
          <w:bCs/>
          <w:noProof/>
          <w:sz w:val="24"/>
          <w:szCs w:val="24"/>
        </w:rPr>
        <w:drawing>
          <wp:anchor distT="0" distB="0" distL="114300" distR="114300" simplePos="0" relativeHeight="251682816" behindDoc="0" locked="0" layoutInCell="1" allowOverlap="1" wp14:anchorId="64542703" wp14:editId="630E19F6">
            <wp:simplePos x="0" y="0"/>
            <wp:positionH relativeFrom="margin">
              <wp:align>left</wp:align>
            </wp:positionH>
            <wp:positionV relativeFrom="paragraph">
              <wp:posOffset>121920</wp:posOffset>
            </wp:positionV>
            <wp:extent cx="5759450" cy="2312035"/>
            <wp:effectExtent l="0" t="0" r="0" b="0"/>
            <wp:wrapNone/>
            <wp:docPr id="780462658" name="Image 1" descr="Une image contenant texte, Appareils électroniques, capture d’écran, affich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62658" name="Image 1" descr="Une image contenant texte, Appareils électroniques, capture d’écran, affichage"/>
                    <pic:cNvPicPr/>
                  </pic:nvPicPr>
                  <pic:blipFill>
                    <a:blip r:embed="rId35"/>
                    <a:stretch>
                      <a:fillRect/>
                    </a:stretch>
                  </pic:blipFill>
                  <pic:spPr>
                    <a:xfrm>
                      <a:off x="0" y="0"/>
                      <a:ext cx="5759450" cy="2312035"/>
                    </a:xfrm>
                    <a:prstGeom prst="rect">
                      <a:avLst/>
                    </a:prstGeom>
                  </pic:spPr>
                </pic:pic>
              </a:graphicData>
            </a:graphic>
          </wp:anchor>
        </w:drawing>
      </w:r>
    </w:p>
    <w:p w14:paraId="6A5C22C0" w14:textId="77777777" w:rsidR="000C244C" w:rsidRDefault="000C244C" w:rsidP="000C244C">
      <w:pPr>
        <w:pStyle w:val="EFtiquette"/>
        <w:numPr>
          <w:ilvl w:val="0"/>
          <w:numId w:val="0"/>
        </w:numPr>
        <w:spacing w:line="168" w:lineRule="auto"/>
        <w:rPr>
          <w:rFonts w:ascii="Mangal Pro" w:hAnsi="Mangal Pro" w:cs="Mangal Pro"/>
          <w:b w:val="0"/>
          <w:bCs/>
          <w:sz w:val="24"/>
          <w:szCs w:val="24"/>
        </w:rPr>
      </w:pPr>
    </w:p>
    <w:p w14:paraId="753CB59B" w14:textId="6105538F" w:rsidR="000C244C" w:rsidRDefault="000C244C" w:rsidP="000C244C">
      <w:pPr>
        <w:pStyle w:val="EFtiquette"/>
        <w:numPr>
          <w:ilvl w:val="0"/>
          <w:numId w:val="0"/>
        </w:numPr>
        <w:spacing w:line="168" w:lineRule="auto"/>
        <w:rPr>
          <w:rFonts w:ascii="Mangal Pro" w:hAnsi="Mangal Pro" w:cs="Mangal Pro"/>
          <w:b w:val="0"/>
          <w:bCs/>
          <w:sz w:val="24"/>
          <w:szCs w:val="24"/>
        </w:rPr>
      </w:pPr>
    </w:p>
    <w:p w14:paraId="1B8B2FA2" w14:textId="77777777" w:rsidR="000C244C" w:rsidRDefault="000C244C" w:rsidP="009716CF">
      <w:pPr>
        <w:pStyle w:val="EFtiquette"/>
        <w:numPr>
          <w:ilvl w:val="0"/>
          <w:numId w:val="0"/>
        </w:numPr>
        <w:spacing w:line="168" w:lineRule="auto"/>
        <w:rPr>
          <w:rFonts w:ascii="Mangal Pro" w:hAnsi="Mangal Pro" w:cs="Mangal Pro"/>
          <w:b w:val="0"/>
          <w:bCs/>
          <w:sz w:val="24"/>
          <w:szCs w:val="24"/>
        </w:rPr>
      </w:pPr>
    </w:p>
    <w:p w14:paraId="49150B56" w14:textId="77777777" w:rsidR="00E543FD" w:rsidRDefault="00E543FD" w:rsidP="009716CF">
      <w:pPr>
        <w:pStyle w:val="EFtiquette"/>
        <w:numPr>
          <w:ilvl w:val="0"/>
          <w:numId w:val="0"/>
        </w:numPr>
        <w:spacing w:line="168" w:lineRule="auto"/>
        <w:rPr>
          <w:rFonts w:ascii="Mangal Pro" w:hAnsi="Mangal Pro" w:cs="Mangal Pro"/>
          <w:b w:val="0"/>
          <w:bCs/>
          <w:sz w:val="24"/>
          <w:szCs w:val="24"/>
        </w:rPr>
      </w:pPr>
    </w:p>
    <w:p w14:paraId="6132D027" w14:textId="77777777" w:rsidR="00E543FD" w:rsidRDefault="00E543FD" w:rsidP="009716CF">
      <w:pPr>
        <w:pStyle w:val="EFtiquette"/>
        <w:numPr>
          <w:ilvl w:val="0"/>
          <w:numId w:val="0"/>
        </w:numPr>
        <w:spacing w:line="168" w:lineRule="auto"/>
        <w:rPr>
          <w:rFonts w:ascii="Mangal Pro" w:hAnsi="Mangal Pro" w:cs="Mangal Pro"/>
          <w:b w:val="0"/>
          <w:bCs/>
          <w:sz w:val="24"/>
          <w:szCs w:val="24"/>
        </w:rPr>
      </w:pPr>
    </w:p>
    <w:p w14:paraId="6E383BD5" w14:textId="77777777" w:rsidR="00E543FD" w:rsidRDefault="00E543FD" w:rsidP="009716CF">
      <w:pPr>
        <w:pStyle w:val="EFtiquette"/>
        <w:numPr>
          <w:ilvl w:val="0"/>
          <w:numId w:val="0"/>
        </w:numPr>
        <w:spacing w:line="168" w:lineRule="auto"/>
        <w:rPr>
          <w:rFonts w:ascii="Mangal Pro" w:hAnsi="Mangal Pro" w:cs="Mangal Pro"/>
          <w:b w:val="0"/>
          <w:bCs/>
          <w:sz w:val="24"/>
          <w:szCs w:val="24"/>
        </w:rPr>
      </w:pPr>
    </w:p>
    <w:p w14:paraId="20C8377F" w14:textId="77777777" w:rsidR="00E543FD" w:rsidRDefault="00E543FD" w:rsidP="009716CF">
      <w:pPr>
        <w:pStyle w:val="EFtiquette"/>
        <w:numPr>
          <w:ilvl w:val="0"/>
          <w:numId w:val="0"/>
        </w:numPr>
        <w:spacing w:line="168" w:lineRule="auto"/>
        <w:rPr>
          <w:rFonts w:ascii="Mangal Pro" w:hAnsi="Mangal Pro" w:cs="Mangal Pro"/>
          <w:b w:val="0"/>
          <w:bCs/>
          <w:sz w:val="24"/>
          <w:szCs w:val="24"/>
        </w:rPr>
      </w:pPr>
    </w:p>
    <w:p w14:paraId="40B942AA" w14:textId="77777777" w:rsidR="00E543FD" w:rsidRDefault="00E543FD" w:rsidP="009716CF">
      <w:pPr>
        <w:pStyle w:val="EFtiquette"/>
        <w:numPr>
          <w:ilvl w:val="0"/>
          <w:numId w:val="0"/>
        </w:numPr>
        <w:spacing w:line="168" w:lineRule="auto"/>
        <w:rPr>
          <w:rFonts w:ascii="Mangal Pro" w:hAnsi="Mangal Pro" w:cs="Mangal Pro"/>
          <w:b w:val="0"/>
          <w:bCs/>
          <w:sz w:val="24"/>
          <w:szCs w:val="24"/>
        </w:rPr>
      </w:pPr>
    </w:p>
    <w:p w14:paraId="3C8B716F" w14:textId="77777777" w:rsidR="00E543FD" w:rsidRDefault="00E543FD" w:rsidP="009716CF">
      <w:pPr>
        <w:pStyle w:val="EFtiquette"/>
        <w:numPr>
          <w:ilvl w:val="0"/>
          <w:numId w:val="0"/>
        </w:numPr>
        <w:spacing w:line="168" w:lineRule="auto"/>
        <w:rPr>
          <w:rFonts w:ascii="Mangal Pro" w:hAnsi="Mangal Pro" w:cs="Mangal Pro"/>
          <w:b w:val="0"/>
          <w:bCs/>
          <w:sz w:val="24"/>
          <w:szCs w:val="24"/>
        </w:rPr>
      </w:pPr>
    </w:p>
    <w:p w14:paraId="79A604E6" w14:textId="77777777" w:rsidR="00E543FD" w:rsidRDefault="00E543FD" w:rsidP="009716CF">
      <w:pPr>
        <w:pStyle w:val="EFtiquette"/>
        <w:numPr>
          <w:ilvl w:val="0"/>
          <w:numId w:val="0"/>
        </w:numPr>
        <w:spacing w:line="168" w:lineRule="auto"/>
        <w:rPr>
          <w:rFonts w:ascii="Mangal Pro" w:hAnsi="Mangal Pro" w:cs="Mangal Pro"/>
          <w:b w:val="0"/>
          <w:bCs/>
          <w:sz w:val="24"/>
          <w:szCs w:val="24"/>
        </w:rPr>
      </w:pPr>
    </w:p>
    <w:p w14:paraId="606E8A63" w14:textId="77777777" w:rsidR="00E543FD" w:rsidRDefault="00E543FD" w:rsidP="009716CF">
      <w:pPr>
        <w:pStyle w:val="EFtiquette"/>
        <w:numPr>
          <w:ilvl w:val="0"/>
          <w:numId w:val="0"/>
        </w:numPr>
        <w:spacing w:line="168" w:lineRule="auto"/>
        <w:rPr>
          <w:rFonts w:ascii="Mangal Pro" w:hAnsi="Mangal Pro" w:cs="Mangal Pro"/>
          <w:b w:val="0"/>
          <w:bCs/>
          <w:sz w:val="24"/>
          <w:szCs w:val="24"/>
        </w:rPr>
      </w:pPr>
    </w:p>
    <w:p w14:paraId="58879885" w14:textId="77777777" w:rsidR="00E543FD" w:rsidRDefault="00E543FD" w:rsidP="009716CF">
      <w:pPr>
        <w:pStyle w:val="EFtiquette"/>
        <w:numPr>
          <w:ilvl w:val="0"/>
          <w:numId w:val="0"/>
        </w:numPr>
        <w:spacing w:line="168" w:lineRule="auto"/>
        <w:rPr>
          <w:rFonts w:ascii="Mangal Pro" w:hAnsi="Mangal Pro" w:cs="Mangal Pro"/>
          <w:b w:val="0"/>
          <w:bCs/>
          <w:sz w:val="24"/>
          <w:szCs w:val="24"/>
        </w:rPr>
      </w:pPr>
    </w:p>
    <w:p w14:paraId="7BAA75A6" w14:textId="77777777" w:rsidR="00E543FD" w:rsidRDefault="00E543FD" w:rsidP="000C244C">
      <w:pPr>
        <w:pStyle w:val="EFtiquette"/>
        <w:numPr>
          <w:ilvl w:val="0"/>
          <w:numId w:val="0"/>
        </w:numPr>
        <w:spacing w:line="168" w:lineRule="auto"/>
        <w:rPr>
          <w:rFonts w:ascii="Mangal Pro" w:hAnsi="Mangal Pro" w:cs="Mangal Pro"/>
          <w:b w:val="0"/>
          <w:bCs/>
          <w:sz w:val="24"/>
          <w:szCs w:val="24"/>
        </w:rPr>
      </w:pPr>
    </w:p>
    <w:p w14:paraId="2B818FDD" w14:textId="10D6980F" w:rsidR="000C244C" w:rsidRDefault="00FE4B54" w:rsidP="000C244C">
      <w:pPr>
        <w:pStyle w:val="EFtiquette"/>
        <w:numPr>
          <w:ilvl w:val="0"/>
          <w:numId w:val="20"/>
        </w:numPr>
        <w:spacing w:line="168" w:lineRule="auto"/>
        <w:rPr>
          <w:rFonts w:ascii="Mangal Pro" w:hAnsi="Mangal Pro" w:cs="Mangal Pro"/>
          <w:b w:val="0"/>
          <w:bCs/>
          <w:sz w:val="24"/>
          <w:szCs w:val="24"/>
        </w:rPr>
      </w:pPr>
      <w:r>
        <w:rPr>
          <w:rFonts w:ascii="Mangal Pro" w:hAnsi="Mangal Pro" w:cs="Mangal Pro"/>
          <w:b w:val="0"/>
          <w:bCs/>
          <w:sz w:val="24"/>
          <w:szCs w:val="24"/>
        </w:rPr>
        <w:t>Adresse ip 192.168.8.101/24</w:t>
      </w:r>
    </w:p>
    <w:p w14:paraId="5B0E80CD" w14:textId="77777777" w:rsidR="00FE4B54" w:rsidRDefault="00FE4B54" w:rsidP="000C244C">
      <w:pPr>
        <w:pStyle w:val="EFtiquette"/>
        <w:numPr>
          <w:ilvl w:val="0"/>
          <w:numId w:val="20"/>
        </w:numPr>
        <w:spacing w:line="168" w:lineRule="auto"/>
        <w:rPr>
          <w:rFonts w:ascii="Mangal Pro" w:hAnsi="Mangal Pro" w:cs="Mangal Pro"/>
          <w:b w:val="0"/>
          <w:bCs/>
          <w:sz w:val="24"/>
          <w:szCs w:val="24"/>
        </w:rPr>
      </w:pPr>
      <w:r>
        <w:rPr>
          <w:rFonts w:ascii="Mangal Pro" w:hAnsi="Mangal Pro" w:cs="Mangal Pro"/>
          <w:b w:val="0"/>
          <w:bCs/>
          <w:sz w:val="24"/>
          <w:szCs w:val="24"/>
        </w:rPr>
        <w:t>DNS : 192.168.8.254 (gateway réseau VMnet 8 NAT)</w:t>
      </w:r>
    </w:p>
    <w:p w14:paraId="0016F0C6" w14:textId="77777777" w:rsidR="00390075" w:rsidRDefault="00FE4B54" w:rsidP="000C244C">
      <w:pPr>
        <w:pStyle w:val="EFtiquette"/>
        <w:numPr>
          <w:ilvl w:val="0"/>
          <w:numId w:val="20"/>
        </w:numPr>
        <w:spacing w:line="168" w:lineRule="auto"/>
        <w:rPr>
          <w:rFonts w:ascii="Mangal Pro" w:hAnsi="Mangal Pro" w:cs="Mangal Pro"/>
          <w:b w:val="0"/>
          <w:bCs/>
          <w:sz w:val="24"/>
          <w:szCs w:val="24"/>
        </w:rPr>
      </w:pPr>
      <w:r>
        <w:rPr>
          <w:rFonts w:ascii="Mangal Pro" w:hAnsi="Mangal Pro" w:cs="Mangal Pro"/>
          <w:b w:val="0"/>
          <w:bCs/>
          <w:sz w:val="24"/>
          <w:szCs w:val="24"/>
        </w:rPr>
        <w:t>Routes « Gateway » : 192.168.8.253 (</w:t>
      </w:r>
      <w:r w:rsidR="00390075">
        <w:rPr>
          <w:rFonts w:ascii="Mangal Pro" w:hAnsi="Mangal Pro" w:cs="Mangal Pro"/>
          <w:b w:val="0"/>
          <w:bCs/>
          <w:sz w:val="24"/>
          <w:szCs w:val="24"/>
        </w:rPr>
        <w:t>IP</w:t>
      </w:r>
    </w:p>
    <w:p w14:paraId="4CD0D78E" w14:textId="6EC7BFD3" w:rsidR="00FE4B54" w:rsidRDefault="00FE4B54" w:rsidP="000C244C">
      <w:pPr>
        <w:pStyle w:val="EFtiquette"/>
        <w:numPr>
          <w:ilvl w:val="0"/>
          <w:numId w:val="20"/>
        </w:numPr>
        <w:spacing w:line="168" w:lineRule="auto"/>
        <w:rPr>
          <w:rFonts w:ascii="Mangal Pro" w:hAnsi="Mangal Pro" w:cs="Mangal Pro"/>
          <w:b w:val="0"/>
          <w:bCs/>
          <w:sz w:val="24"/>
          <w:szCs w:val="24"/>
        </w:rPr>
      </w:pPr>
      <w:r>
        <w:rPr>
          <w:rFonts w:ascii="Mangal Pro" w:hAnsi="Mangal Pro" w:cs="Mangal Pro"/>
          <w:b w:val="0"/>
          <w:bCs/>
          <w:sz w:val="24"/>
          <w:szCs w:val="24"/>
        </w:rPr>
        <w:t xml:space="preserve"> virtuel pfSense)</w:t>
      </w:r>
    </w:p>
    <w:p w14:paraId="2C43E7FA" w14:textId="77777777" w:rsidR="00FE4B54" w:rsidRPr="00FE4B54" w:rsidRDefault="00FE4B54" w:rsidP="00FE4B54">
      <w:pPr>
        <w:pStyle w:val="EFtiquette"/>
        <w:numPr>
          <w:ilvl w:val="0"/>
          <w:numId w:val="0"/>
        </w:numPr>
        <w:spacing w:line="168" w:lineRule="auto"/>
        <w:rPr>
          <w:rFonts w:ascii="Mangal Pro" w:hAnsi="Mangal Pro" w:cs="Mangal Pro"/>
          <w:b w:val="0"/>
          <w:bCs/>
          <w:sz w:val="24"/>
          <w:szCs w:val="24"/>
        </w:rPr>
      </w:pPr>
    </w:p>
    <w:p w14:paraId="6D52DDC3" w14:textId="5D77CB8D" w:rsidR="00FE4B54" w:rsidRDefault="00FE4B54" w:rsidP="00FE4B54">
      <w:pPr>
        <w:pStyle w:val="EFtiquette"/>
        <w:numPr>
          <w:ilvl w:val="0"/>
          <w:numId w:val="0"/>
        </w:numPr>
        <w:spacing w:line="168" w:lineRule="auto"/>
        <w:rPr>
          <w:rFonts w:ascii="Mangal Pro" w:hAnsi="Mangal Pro" w:cs="Mangal Pro"/>
          <w:b w:val="0"/>
          <w:bCs/>
          <w:sz w:val="24"/>
          <w:szCs w:val="24"/>
        </w:rPr>
      </w:pPr>
      <w:r w:rsidRPr="00FE4B54">
        <w:rPr>
          <w:rFonts w:ascii="Mangal Pro" w:hAnsi="Mangal Pro" w:cs="Mangal Pro"/>
          <w:b w:val="0"/>
          <w:bCs/>
          <w:color w:val="292C32"/>
          <w:sz w:val="24"/>
          <w:szCs w:val="24"/>
          <w:shd w:val="clear" w:color="auto" w:fill="FFFFFF"/>
        </w:rPr>
        <w:t>Avant de commencer le processus d'installation, il est essentiel de s'assurer que votre référentiel APT (Advanced Package Tool) est à jour. Cette étape permet de s'assurer que vous avez accès aux dernières informations et versions des paquets</w:t>
      </w:r>
      <w:r>
        <w:rPr>
          <w:rFonts w:ascii="Open Sans" w:hAnsi="Open Sans" w:cs="Open Sans"/>
          <w:color w:val="292C32"/>
          <w:sz w:val="21"/>
          <w:szCs w:val="21"/>
          <w:shd w:val="clear" w:color="auto" w:fill="FFFFFF"/>
        </w:rPr>
        <w:t>.</w:t>
      </w:r>
    </w:p>
    <w:p w14:paraId="70D6E3B5" w14:textId="394DF086" w:rsidR="00E543FD" w:rsidRDefault="00FE4B54" w:rsidP="009716CF">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noProof/>
          <w:sz w:val="24"/>
          <w:szCs w:val="24"/>
        </w:rPr>
        <mc:AlternateContent>
          <mc:Choice Requires="wps">
            <w:drawing>
              <wp:anchor distT="0" distB="0" distL="114300" distR="114300" simplePos="0" relativeHeight="251683840" behindDoc="0" locked="0" layoutInCell="1" allowOverlap="1" wp14:anchorId="4BAA92F0" wp14:editId="58B68943">
                <wp:simplePos x="0" y="0"/>
                <wp:positionH relativeFrom="margin">
                  <wp:align>left</wp:align>
                </wp:positionH>
                <wp:positionV relativeFrom="paragraph">
                  <wp:posOffset>32385</wp:posOffset>
                </wp:positionV>
                <wp:extent cx="4581525" cy="923925"/>
                <wp:effectExtent l="0" t="0" r="28575" b="28575"/>
                <wp:wrapNone/>
                <wp:docPr id="2136346299" name="Rectangle 1" descr="efgfzr&#10;*&#10;"/>
                <wp:cNvGraphicFramePr/>
                <a:graphic xmlns:a="http://schemas.openxmlformats.org/drawingml/2006/main">
                  <a:graphicData uri="http://schemas.microsoft.com/office/word/2010/wordprocessingShape">
                    <wps:wsp>
                      <wps:cNvSpPr/>
                      <wps:spPr>
                        <a:xfrm>
                          <a:off x="0" y="0"/>
                          <a:ext cx="4581525" cy="923925"/>
                        </a:xfrm>
                        <a:prstGeom prst="rect">
                          <a:avLst/>
                        </a:prstGeom>
                        <a:solidFill>
                          <a:schemeClr val="tx2">
                            <a:lumMod val="20000"/>
                            <a:lumOff val="80000"/>
                          </a:schemeClr>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684FE8" w14:textId="7DBAD92A" w:rsidR="00FE4B54" w:rsidRDefault="003F7FD3" w:rsidP="00FE4B54">
                            <w:pP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4B54">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apt update </w:t>
                            </w:r>
                          </w:p>
                          <w:p w14:paraId="3E7E2A17" w14:textId="46B4C0CE" w:rsidR="00FE4B54" w:rsidRPr="00FE4B54" w:rsidRDefault="003F7FD3" w:rsidP="00FE4B54">
                            <w:pP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4B54">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apt upgrade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AA92F0" id="Rectangle 1" o:spid="_x0000_s1029" alt="efgfzr&#10;*&#10;" style="position:absolute;margin-left:0;margin-top:2.55pt;width:360.75pt;height:72.75pt;z-index:251683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" fillcolor="#c6d9f1 [671]" strokecolor="#1f497d [3215]" strokeweight="2pt">
                <v:textbox>
                  <w:txbxContent>
                    <w:p w14:paraId="0D684FE8" w14:textId="7DBAD92A" w:rsidR="00FE4B54" w:rsidRDefault="003F7FD3" w:rsidP="00FE4B54">
                      <w:pP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4B54">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apt update </w:t>
                      </w:r>
                    </w:p>
                    <w:p w14:paraId="3E7E2A17" w14:textId="46B4C0CE" w:rsidR="00FE4B54" w:rsidRPr="00FE4B54" w:rsidRDefault="003F7FD3" w:rsidP="00FE4B54">
                      <w:pP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4B54">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apt upgrade</w:t>
                      </w:r>
                    </w:p>
                  </w:txbxContent>
                </v:textbox>
                <w10:wrap anchorx="margin"/>
              </v:rect>
            </w:pict>
          </mc:Fallback>
        </mc:AlternateContent>
      </w:r>
    </w:p>
    <w:p w14:paraId="00DC49E4" w14:textId="6CACC7E0" w:rsidR="00E543FD" w:rsidRDefault="00E543FD" w:rsidP="009716CF">
      <w:pPr>
        <w:pStyle w:val="EFtiquette"/>
        <w:numPr>
          <w:ilvl w:val="0"/>
          <w:numId w:val="0"/>
        </w:numPr>
        <w:spacing w:line="168" w:lineRule="auto"/>
        <w:rPr>
          <w:rFonts w:ascii="Mangal Pro" w:hAnsi="Mangal Pro" w:cs="Mangal Pro"/>
          <w:b w:val="0"/>
          <w:bCs/>
          <w:sz w:val="24"/>
          <w:szCs w:val="24"/>
        </w:rPr>
      </w:pPr>
    </w:p>
    <w:p w14:paraId="3B27A0E8" w14:textId="214DAB90" w:rsidR="00E543FD" w:rsidRDefault="00E543FD" w:rsidP="009716CF">
      <w:pPr>
        <w:pStyle w:val="EFtiquette"/>
        <w:numPr>
          <w:ilvl w:val="0"/>
          <w:numId w:val="0"/>
        </w:numPr>
        <w:spacing w:line="168" w:lineRule="auto"/>
        <w:rPr>
          <w:rFonts w:ascii="Mangal Pro" w:hAnsi="Mangal Pro" w:cs="Mangal Pro"/>
          <w:b w:val="0"/>
          <w:bCs/>
          <w:sz w:val="24"/>
          <w:szCs w:val="24"/>
        </w:rPr>
      </w:pPr>
    </w:p>
    <w:p w14:paraId="4AFEE75D" w14:textId="17EB4F4D" w:rsidR="00E543FD" w:rsidRDefault="00E543FD" w:rsidP="009716CF">
      <w:pPr>
        <w:pStyle w:val="EFtiquette"/>
        <w:numPr>
          <w:ilvl w:val="0"/>
          <w:numId w:val="0"/>
        </w:numPr>
        <w:spacing w:line="168" w:lineRule="auto"/>
        <w:rPr>
          <w:rFonts w:ascii="Mangal Pro" w:hAnsi="Mangal Pro" w:cs="Mangal Pro"/>
          <w:b w:val="0"/>
          <w:bCs/>
          <w:sz w:val="24"/>
          <w:szCs w:val="24"/>
        </w:rPr>
      </w:pPr>
    </w:p>
    <w:p w14:paraId="5AA34171" w14:textId="0BBA93B7" w:rsidR="00E543FD" w:rsidRDefault="00E543FD" w:rsidP="009716CF">
      <w:pPr>
        <w:pStyle w:val="EFtiquette"/>
        <w:numPr>
          <w:ilvl w:val="0"/>
          <w:numId w:val="0"/>
        </w:numPr>
        <w:spacing w:line="168" w:lineRule="auto"/>
        <w:rPr>
          <w:rFonts w:ascii="Mangal Pro" w:hAnsi="Mangal Pro" w:cs="Mangal Pro"/>
          <w:b w:val="0"/>
          <w:bCs/>
          <w:sz w:val="24"/>
          <w:szCs w:val="24"/>
        </w:rPr>
      </w:pPr>
    </w:p>
    <w:p w14:paraId="2087C159" w14:textId="3EE8C811" w:rsidR="00E543FD" w:rsidRDefault="00E543FD" w:rsidP="009716CF">
      <w:pPr>
        <w:pStyle w:val="EFtiquette"/>
        <w:numPr>
          <w:ilvl w:val="0"/>
          <w:numId w:val="0"/>
        </w:numPr>
        <w:spacing w:line="168" w:lineRule="auto"/>
        <w:rPr>
          <w:rFonts w:ascii="Mangal Pro" w:hAnsi="Mangal Pro" w:cs="Mangal Pro"/>
          <w:b w:val="0"/>
          <w:bCs/>
          <w:sz w:val="24"/>
          <w:szCs w:val="24"/>
        </w:rPr>
      </w:pPr>
    </w:p>
    <w:p w14:paraId="640E138F" w14:textId="77777777" w:rsidR="00E543FD" w:rsidRDefault="00E543FD" w:rsidP="009716CF">
      <w:pPr>
        <w:pStyle w:val="EFtiquette"/>
        <w:numPr>
          <w:ilvl w:val="0"/>
          <w:numId w:val="0"/>
        </w:numPr>
        <w:spacing w:line="168" w:lineRule="auto"/>
        <w:rPr>
          <w:rFonts w:ascii="Mangal Pro" w:hAnsi="Mangal Pro" w:cs="Mangal Pro"/>
          <w:b w:val="0"/>
          <w:bCs/>
          <w:sz w:val="24"/>
          <w:szCs w:val="24"/>
        </w:rPr>
      </w:pPr>
    </w:p>
    <w:p w14:paraId="13D3F494" w14:textId="2901EAFF" w:rsidR="00E543FD" w:rsidRDefault="00FE4B54" w:rsidP="00FE4B54">
      <w:pPr>
        <w:pStyle w:val="EFtiquette"/>
        <w:numPr>
          <w:ilvl w:val="0"/>
          <w:numId w:val="21"/>
        </w:numPr>
        <w:spacing w:line="168" w:lineRule="auto"/>
        <w:rPr>
          <w:rFonts w:ascii="Mangal Pro" w:hAnsi="Mangal Pro" w:cs="Mangal Pro"/>
          <w:b w:val="0"/>
          <w:bCs/>
          <w:sz w:val="24"/>
          <w:szCs w:val="24"/>
        </w:rPr>
      </w:pPr>
      <w:r>
        <w:rPr>
          <w:rFonts w:ascii="Mangal Pro" w:hAnsi="Mangal Pro" w:cs="Mangal Pro"/>
          <w:b w:val="0"/>
          <w:bCs/>
          <w:sz w:val="24"/>
          <w:szCs w:val="24"/>
        </w:rPr>
        <w:t>Création des certificates sur le Wazuh Master :</w:t>
      </w:r>
    </w:p>
    <w:p w14:paraId="403FE475" w14:textId="77777777" w:rsidR="00E543FD" w:rsidRDefault="00E543FD" w:rsidP="009716CF">
      <w:pPr>
        <w:pStyle w:val="EFtiquette"/>
        <w:numPr>
          <w:ilvl w:val="0"/>
          <w:numId w:val="0"/>
        </w:numPr>
        <w:spacing w:line="168" w:lineRule="auto"/>
        <w:rPr>
          <w:rFonts w:ascii="Mangal Pro" w:hAnsi="Mangal Pro" w:cs="Mangal Pro"/>
          <w:b w:val="0"/>
          <w:bCs/>
          <w:sz w:val="24"/>
          <w:szCs w:val="24"/>
        </w:rPr>
      </w:pPr>
    </w:p>
    <w:p w14:paraId="760251B7" w14:textId="4C4F8589" w:rsidR="00E543FD" w:rsidRDefault="00FE4B54" w:rsidP="009716CF">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noProof/>
          <w:sz w:val="24"/>
          <w:szCs w:val="24"/>
        </w:rPr>
        <mc:AlternateContent>
          <mc:Choice Requires="wps">
            <w:drawing>
              <wp:anchor distT="0" distB="0" distL="114300" distR="114300" simplePos="0" relativeHeight="251684864" behindDoc="0" locked="0" layoutInCell="1" allowOverlap="1" wp14:anchorId="21C2C857" wp14:editId="00980728">
                <wp:simplePos x="0" y="0"/>
                <wp:positionH relativeFrom="margin">
                  <wp:align>left</wp:align>
                </wp:positionH>
                <wp:positionV relativeFrom="paragraph">
                  <wp:posOffset>5080</wp:posOffset>
                </wp:positionV>
                <wp:extent cx="5305425" cy="866775"/>
                <wp:effectExtent l="0" t="0" r="28575" b="28575"/>
                <wp:wrapNone/>
                <wp:docPr id="1960179163" name="Rectangle 2"/>
                <wp:cNvGraphicFramePr/>
                <a:graphic xmlns:a="http://schemas.openxmlformats.org/drawingml/2006/main">
                  <a:graphicData uri="http://schemas.microsoft.com/office/word/2010/wordprocessingShape">
                    <wps:wsp>
                      <wps:cNvSpPr/>
                      <wps:spPr>
                        <a:xfrm>
                          <a:off x="0" y="0"/>
                          <a:ext cx="5305425" cy="866775"/>
                        </a:xfrm>
                        <a:prstGeom prst="rect">
                          <a:avLst/>
                        </a:prstGeom>
                        <a:solidFill>
                          <a:schemeClr val="tx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72E94AA" w14:textId="7798EBB3" w:rsidR="00FE4B54" w:rsidRPr="00FE4B54" w:rsidRDefault="003F7FD3" w:rsidP="00FE4B54">
                            <w:pP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4B54" w:rsidRPr="00FE4B54">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curl -sO https://packages.wazuh.com/4.7/wazuh-certs-tool.sh</w:t>
                            </w:r>
                          </w:p>
                          <w:p w14:paraId="098B445F" w14:textId="52BC3C66" w:rsidR="00FE4B54" w:rsidRPr="00FE4B54" w:rsidRDefault="003F7FD3" w:rsidP="00FE4B54">
                            <w:pP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4B54" w:rsidRPr="00FE4B54">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curl -sO https://packages.wazuh.com/4.7/config.yml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C2C857" id="Rectangle 2" o:spid="_x0000_s1030" style="position:absolute;margin-left:0;margin-top:.4pt;width:417.75pt;height:68.25pt;z-index:2516848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" fillcolor="#c6d9f1 [671]" strokecolor="#0a121c [484]" strokeweight="2pt">
                <v:textbox>
                  <w:txbxContent>
                    <w:p w14:paraId="772E94AA" w14:textId="7798EBB3" w:rsidR="00FE4B54" w:rsidRPr="00FE4B54" w:rsidRDefault="003F7FD3" w:rsidP="00FE4B54">
                      <w:pP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4B54" w:rsidRPr="00FE4B54">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curl -sO https://packages.wazuh.com/4.7/wazuh-certs-tool.sh</w:t>
                      </w:r>
                    </w:p>
                    <w:p w14:paraId="098B445F" w14:textId="52BC3C66" w:rsidR="00FE4B54" w:rsidRPr="00FE4B54" w:rsidRDefault="003F7FD3" w:rsidP="00FE4B54">
                      <w:pP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4B54" w:rsidRPr="00FE4B54">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curl -sO https://packages.wazuh.com/4.7/config.yml</w:t>
                      </w:r>
                    </w:p>
                  </w:txbxContent>
                </v:textbox>
                <w10:wrap anchorx="margin"/>
              </v:rect>
            </w:pict>
          </mc:Fallback>
        </mc:AlternateContent>
      </w:r>
    </w:p>
    <w:p w14:paraId="73FACA99" w14:textId="77777777" w:rsidR="00E543FD" w:rsidRDefault="00E543FD" w:rsidP="009716CF">
      <w:pPr>
        <w:pStyle w:val="EFtiquette"/>
        <w:numPr>
          <w:ilvl w:val="0"/>
          <w:numId w:val="0"/>
        </w:numPr>
        <w:spacing w:line="168" w:lineRule="auto"/>
        <w:rPr>
          <w:rFonts w:ascii="Mangal Pro" w:hAnsi="Mangal Pro" w:cs="Mangal Pro"/>
          <w:b w:val="0"/>
          <w:bCs/>
          <w:sz w:val="24"/>
          <w:szCs w:val="24"/>
        </w:rPr>
      </w:pPr>
    </w:p>
    <w:p w14:paraId="4C823746" w14:textId="77777777" w:rsidR="00E543FD" w:rsidRDefault="00E543FD" w:rsidP="009716CF">
      <w:pPr>
        <w:pStyle w:val="EFtiquette"/>
        <w:numPr>
          <w:ilvl w:val="0"/>
          <w:numId w:val="0"/>
        </w:numPr>
        <w:spacing w:line="168" w:lineRule="auto"/>
        <w:rPr>
          <w:rFonts w:ascii="Mangal Pro" w:hAnsi="Mangal Pro" w:cs="Mangal Pro"/>
          <w:b w:val="0"/>
          <w:bCs/>
          <w:sz w:val="24"/>
          <w:szCs w:val="24"/>
        </w:rPr>
      </w:pPr>
    </w:p>
    <w:p w14:paraId="6CD50304" w14:textId="77777777" w:rsidR="00E543FD" w:rsidRDefault="00E543FD" w:rsidP="009716CF">
      <w:pPr>
        <w:pStyle w:val="EFtiquette"/>
        <w:numPr>
          <w:ilvl w:val="0"/>
          <w:numId w:val="0"/>
        </w:numPr>
        <w:spacing w:line="168" w:lineRule="auto"/>
        <w:rPr>
          <w:rFonts w:ascii="Mangal Pro" w:hAnsi="Mangal Pro" w:cs="Mangal Pro"/>
          <w:b w:val="0"/>
          <w:bCs/>
          <w:sz w:val="24"/>
          <w:szCs w:val="24"/>
        </w:rPr>
      </w:pPr>
    </w:p>
    <w:p w14:paraId="1854DC34" w14:textId="77777777" w:rsidR="00E543FD" w:rsidRDefault="00E543FD" w:rsidP="009716CF">
      <w:pPr>
        <w:pStyle w:val="EFtiquette"/>
        <w:numPr>
          <w:ilvl w:val="0"/>
          <w:numId w:val="0"/>
        </w:numPr>
        <w:spacing w:line="168" w:lineRule="auto"/>
        <w:rPr>
          <w:rFonts w:ascii="Mangal Pro" w:hAnsi="Mangal Pro" w:cs="Mangal Pro"/>
          <w:b w:val="0"/>
          <w:bCs/>
          <w:sz w:val="24"/>
          <w:szCs w:val="24"/>
        </w:rPr>
      </w:pPr>
    </w:p>
    <w:p w14:paraId="1F6DF192" w14:textId="77777777" w:rsidR="00DA6A42" w:rsidRDefault="00DA6A42" w:rsidP="009716CF">
      <w:pPr>
        <w:pStyle w:val="EFtiquette"/>
        <w:numPr>
          <w:ilvl w:val="0"/>
          <w:numId w:val="0"/>
        </w:numPr>
        <w:spacing w:line="168" w:lineRule="auto"/>
        <w:rPr>
          <w:rFonts w:ascii="Mangal Pro" w:hAnsi="Mangal Pro" w:cs="Mangal Pro"/>
          <w:b w:val="0"/>
          <w:bCs/>
          <w:sz w:val="24"/>
          <w:szCs w:val="24"/>
        </w:rPr>
      </w:pPr>
    </w:p>
    <w:p w14:paraId="66747AB8" w14:textId="77777777" w:rsidR="00DA6A42" w:rsidRDefault="00DA6A42" w:rsidP="009716CF">
      <w:pPr>
        <w:pStyle w:val="EFtiquette"/>
        <w:numPr>
          <w:ilvl w:val="0"/>
          <w:numId w:val="0"/>
        </w:numPr>
        <w:spacing w:line="168" w:lineRule="auto"/>
        <w:rPr>
          <w:rFonts w:ascii="Mangal Pro" w:hAnsi="Mangal Pro" w:cs="Mangal Pro"/>
          <w:b w:val="0"/>
          <w:bCs/>
          <w:sz w:val="24"/>
          <w:szCs w:val="24"/>
        </w:rPr>
      </w:pPr>
    </w:p>
    <w:p w14:paraId="4FDEB01C" w14:textId="77777777" w:rsidR="00DA6A42" w:rsidRDefault="00DA6A42" w:rsidP="009716CF">
      <w:pPr>
        <w:pStyle w:val="EFtiquette"/>
        <w:numPr>
          <w:ilvl w:val="0"/>
          <w:numId w:val="0"/>
        </w:numPr>
        <w:spacing w:line="168" w:lineRule="auto"/>
        <w:rPr>
          <w:rFonts w:ascii="Mangal Pro" w:hAnsi="Mangal Pro" w:cs="Mangal Pro"/>
          <w:b w:val="0"/>
          <w:bCs/>
          <w:sz w:val="24"/>
          <w:szCs w:val="24"/>
        </w:rPr>
      </w:pPr>
    </w:p>
    <w:p w14:paraId="79A45400" w14:textId="77777777" w:rsidR="00FE4B54" w:rsidRDefault="00FE4B54" w:rsidP="009716CF">
      <w:pPr>
        <w:pStyle w:val="EFtiquette"/>
        <w:numPr>
          <w:ilvl w:val="0"/>
          <w:numId w:val="0"/>
        </w:numPr>
        <w:spacing w:line="168" w:lineRule="auto"/>
        <w:rPr>
          <w:rFonts w:ascii="Mangal Pro" w:hAnsi="Mangal Pro" w:cs="Mangal Pro"/>
          <w:b w:val="0"/>
          <w:bCs/>
          <w:sz w:val="24"/>
          <w:szCs w:val="24"/>
        </w:rPr>
      </w:pPr>
    </w:p>
    <w:p w14:paraId="69C954C4" w14:textId="77777777" w:rsidR="00FE4B54" w:rsidRDefault="00FE4B54" w:rsidP="009716CF">
      <w:pPr>
        <w:pStyle w:val="EFtiquette"/>
        <w:numPr>
          <w:ilvl w:val="0"/>
          <w:numId w:val="0"/>
        </w:numPr>
        <w:spacing w:line="168" w:lineRule="auto"/>
        <w:rPr>
          <w:rFonts w:ascii="Mangal Pro" w:hAnsi="Mangal Pro" w:cs="Mangal Pro"/>
          <w:b w:val="0"/>
          <w:bCs/>
          <w:sz w:val="24"/>
          <w:szCs w:val="24"/>
        </w:rPr>
      </w:pPr>
    </w:p>
    <w:p w14:paraId="0B45AC36" w14:textId="77777777" w:rsidR="00FE4B54" w:rsidRDefault="00FE4B54" w:rsidP="009716CF">
      <w:pPr>
        <w:pStyle w:val="EFtiquette"/>
        <w:numPr>
          <w:ilvl w:val="0"/>
          <w:numId w:val="0"/>
        </w:numPr>
        <w:spacing w:line="168" w:lineRule="auto"/>
        <w:rPr>
          <w:rFonts w:ascii="Mangal Pro" w:hAnsi="Mangal Pro" w:cs="Mangal Pro"/>
          <w:b w:val="0"/>
          <w:bCs/>
          <w:sz w:val="24"/>
          <w:szCs w:val="24"/>
        </w:rPr>
      </w:pPr>
    </w:p>
    <w:p w14:paraId="12F4FA23" w14:textId="77777777" w:rsidR="00FE4B54" w:rsidRDefault="00FE4B54" w:rsidP="009716CF">
      <w:pPr>
        <w:pStyle w:val="EFtiquette"/>
        <w:numPr>
          <w:ilvl w:val="0"/>
          <w:numId w:val="0"/>
        </w:numPr>
        <w:spacing w:line="168" w:lineRule="auto"/>
        <w:rPr>
          <w:rFonts w:ascii="Mangal Pro" w:hAnsi="Mangal Pro" w:cs="Mangal Pro"/>
          <w:b w:val="0"/>
          <w:bCs/>
          <w:sz w:val="24"/>
          <w:szCs w:val="24"/>
        </w:rPr>
      </w:pPr>
    </w:p>
    <w:p w14:paraId="4140561B" w14:textId="4C615BC7" w:rsidR="00FE4B54" w:rsidRPr="00252A3D" w:rsidRDefault="00FE4B54" w:rsidP="00FE4B54">
      <w:pPr>
        <w:pStyle w:val="EFtiquette"/>
        <w:numPr>
          <w:ilvl w:val="0"/>
          <w:numId w:val="21"/>
        </w:numPr>
        <w:spacing w:line="168" w:lineRule="auto"/>
        <w:rPr>
          <w:rFonts w:ascii="Mangal Pro" w:hAnsi="Mangal Pro" w:cs="Mangal Pro"/>
          <w:b w:val="0"/>
          <w:bCs/>
          <w:sz w:val="24"/>
          <w:szCs w:val="24"/>
        </w:rPr>
      </w:pPr>
      <w:r w:rsidRPr="00FE4B54">
        <w:rPr>
          <w:rFonts w:ascii="Mangal Pro" w:hAnsi="Mangal Pro" w:cs="Mangal Pro"/>
          <w:b w:val="0"/>
          <w:bCs/>
          <w:color w:val="292C32"/>
          <w:sz w:val="24"/>
          <w:szCs w:val="24"/>
          <w:shd w:val="clear" w:color="auto" w:fill="FFFFFF"/>
        </w:rPr>
        <w:t>Modifiez le fichier ./config.yml en substituant les appellations et les adresses IP</w:t>
      </w:r>
      <w:r>
        <w:rPr>
          <w:rFonts w:ascii="Mangal Pro" w:hAnsi="Mangal Pro" w:cs="Mangal Pro"/>
          <w:b w:val="0"/>
          <w:bCs/>
          <w:color w:val="292C32"/>
          <w:sz w:val="24"/>
          <w:szCs w:val="24"/>
          <w:shd w:val="clear" w:color="auto" w:fill="FFFFFF"/>
        </w:rPr>
        <w:t xml:space="preserve"> </w:t>
      </w:r>
      <w:r w:rsidRPr="00FE4B54">
        <w:rPr>
          <w:rFonts w:ascii="Mangal Pro" w:hAnsi="Mangal Pro" w:cs="Mangal Pro"/>
          <w:b w:val="0"/>
          <w:bCs/>
          <w:color w:val="292C32"/>
          <w:sz w:val="24"/>
          <w:szCs w:val="24"/>
          <w:shd w:val="clear" w:color="auto" w:fill="FFFFFF"/>
        </w:rPr>
        <w:t>actuelles par les désignations</w:t>
      </w:r>
      <w:r>
        <w:rPr>
          <w:rFonts w:ascii="Mangal Pro" w:hAnsi="Mangal Pro" w:cs="Mangal Pro"/>
          <w:b w:val="0"/>
          <w:bCs/>
          <w:color w:val="292C32"/>
          <w:sz w:val="24"/>
          <w:szCs w:val="24"/>
          <w:shd w:val="clear" w:color="auto" w:fill="FFFFFF"/>
        </w:rPr>
        <w:t>.</w:t>
      </w:r>
    </w:p>
    <w:p w14:paraId="5ECB9AEA" w14:textId="21F5792C" w:rsidR="00252A3D" w:rsidRPr="00252A3D" w:rsidRDefault="00252A3D" w:rsidP="00252A3D">
      <w:pPr>
        <w:pStyle w:val="EFtiquette"/>
        <w:numPr>
          <w:ilvl w:val="0"/>
          <w:numId w:val="0"/>
        </w:numPr>
        <w:spacing w:line="168" w:lineRule="auto"/>
        <w:ind w:left="720"/>
        <w:rPr>
          <w:rFonts w:ascii="Mangal Pro" w:hAnsi="Mangal Pro" w:cs="Mangal Pro"/>
          <w:b w:val="0"/>
          <w:bCs/>
          <w:sz w:val="24"/>
          <w:szCs w:val="24"/>
        </w:rPr>
      </w:pPr>
      <w:r>
        <w:rPr>
          <w:rFonts w:ascii="Mangal Pro" w:hAnsi="Mangal Pro" w:cs="Mangal Pro"/>
          <w:b w:val="0"/>
          <w:bCs/>
          <w:noProof/>
          <w:color w:val="292C32"/>
          <w:sz w:val="24"/>
          <w:szCs w:val="24"/>
        </w:rPr>
        <mc:AlternateContent>
          <mc:Choice Requires="wps">
            <w:drawing>
              <wp:anchor distT="0" distB="0" distL="114300" distR="114300" simplePos="0" relativeHeight="251686912" behindDoc="0" locked="0" layoutInCell="1" allowOverlap="1" wp14:anchorId="1C5D138F" wp14:editId="51E072FA">
                <wp:simplePos x="0" y="0"/>
                <wp:positionH relativeFrom="column">
                  <wp:posOffset>452120</wp:posOffset>
                </wp:positionH>
                <wp:positionV relativeFrom="paragraph">
                  <wp:posOffset>73025</wp:posOffset>
                </wp:positionV>
                <wp:extent cx="4086225" cy="523875"/>
                <wp:effectExtent l="0" t="0" r="28575" b="28575"/>
                <wp:wrapNone/>
                <wp:docPr id="1775298977" name="Rectangle 4"/>
                <wp:cNvGraphicFramePr/>
                <a:graphic xmlns:a="http://schemas.openxmlformats.org/drawingml/2006/main">
                  <a:graphicData uri="http://schemas.microsoft.com/office/word/2010/wordprocessingShape">
                    <wps:wsp>
                      <wps:cNvSpPr/>
                      <wps:spPr>
                        <a:xfrm>
                          <a:off x="0" y="0"/>
                          <a:ext cx="4086225" cy="523875"/>
                        </a:xfrm>
                        <a:prstGeom prst="rect">
                          <a:avLst/>
                        </a:prstGeom>
                        <a:solidFill>
                          <a:schemeClr val="tx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6998068" w14:textId="3FC7E368" w:rsidR="00252A3D" w:rsidRPr="00252A3D" w:rsidRDefault="003F7FD3" w:rsidP="00252A3D">
                            <w:pP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52A3D" w:rsidRPr="00252A3D">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nano ./config.yml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5D138F" id="Rectangle 4" o:spid="_x0000_s1031" style="position:absolute;left:0;text-align:left;margin-left:35.6pt;margin-top:5.75pt;width:321.75pt;height:41.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" fillcolor="#c6d9f1 [671]" strokecolor="#0a121c [484]" strokeweight="2pt">
                <v:textbox>
                  <w:txbxContent>
                    <w:p w14:paraId="46998068" w14:textId="3FC7E368" w:rsidR="00252A3D" w:rsidRPr="00252A3D" w:rsidRDefault="003F7FD3" w:rsidP="00252A3D">
                      <w:pP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52A3D" w:rsidRPr="00252A3D">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nano ./config.yml</w:t>
                      </w:r>
                    </w:p>
                  </w:txbxContent>
                </v:textbox>
              </v:rect>
            </w:pict>
          </mc:Fallback>
        </mc:AlternateContent>
      </w:r>
    </w:p>
    <w:p w14:paraId="290D1BA8" w14:textId="03FD2808" w:rsidR="00252A3D" w:rsidRDefault="00252A3D" w:rsidP="00252A3D">
      <w:pPr>
        <w:pStyle w:val="EFtiquette"/>
        <w:numPr>
          <w:ilvl w:val="0"/>
          <w:numId w:val="0"/>
        </w:numPr>
        <w:spacing w:line="168" w:lineRule="auto"/>
        <w:ind w:left="720"/>
        <w:rPr>
          <w:rFonts w:ascii="Mangal Pro" w:hAnsi="Mangal Pro" w:cs="Mangal Pro"/>
          <w:b w:val="0"/>
          <w:bCs/>
          <w:color w:val="292C32"/>
          <w:sz w:val="24"/>
          <w:szCs w:val="24"/>
          <w:shd w:val="clear" w:color="auto" w:fill="FFFFFF"/>
        </w:rPr>
      </w:pPr>
    </w:p>
    <w:p w14:paraId="5EA5B043" w14:textId="77777777" w:rsidR="00252A3D" w:rsidRDefault="00252A3D" w:rsidP="00252A3D">
      <w:pPr>
        <w:pStyle w:val="EFtiquette"/>
        <w:numPr>
          <w:ilvl w:val="0"/>
          <w:numId w:val="0"/>
        </w:numPr>
        <w:spacing w:line="168" w:lineRule="auto"/>
        <w:ind w:left="720"/>
        <w:rPr>
          <w:rFonts w:ascii="Mangal Pro" w:hAnsi="Mangal Pro" w:cs="Mangal Pro"/>
          <w:b w:val="0"/>
          <w:bCs/>
          <w:color w:val="292C32"/>
          <w:sz w:val="24"/>
          <w:szCs w:val="24"/>
          <w:shd w:val="clear" w:color="auto" w:fill="FFFFFF"/>
        </w:rPr>
      </w:pPr>
    </w:p>
    <w:p w14:paraId="10A30CB8" w14:textId="77777777" w:rsidR="00252A3D" w:rsidRPr="00FE4B54" w:rsidRDefault="00252A3D" w:rsidP="00252A3D">
      <w:pPr>
        <w:pStyle w:val="EFtiquette"/>
        <w:numPr>
          <w:ilvl w:val="0"/>
          <w:numId w:val="0"/>
        </w:numPr>
        <w:spacing w:line="168" w:lineRule="auto"/>
        <w:rPr>
          <w:rFonts w:ascii="Mangal Pro" w:hAnsi="Mangal Pro" w:cs="Mangal Pro"/>
          <w:b w:val="0"/>
          <w:bCs/>
          <w:sz w:val="24"/>
          <w:szCs w:val="24"/>
        </w:rPr>
      </w:pPr>
    </w:p>
    <w:p w14:paraId="7E35C407" w14:textId="5C6F692D" w:rsidR="00FE4B54" w:rsidRPr="00252A3D" w:rsidRDefault="00FE4B54" w:rsidP="00FE4B54">
      <w:pPr>
        <w:pStyle w:val="EFtiquette"/>
        <w:numPr>
          <w:ilvl w:val="0"/>
          <w:numId w:val="21"/>
        </w:numPr>
        <w:spacing w:line="168" w:lineRule="auto"/>
        <w:rPr>
          <w:rFonts w:ascii="Mangal Pro" w:hAnsi="Mangal Pro" w:cs="Mangal Pro"/>
          <w:b w:val="0"/>
          <w:bCs/>
          <w:sz w:val="24"/>
          <w:szCs w:val="24"/>
        </w:rPr>
      </w:pPr>
      <w:r>
        <w:rPr>
          <w:rFonts w:ascii="Mangal Pro" w:hAnsi="Mangal Pro" w:cs="Mangal Pro"/>
          <w:b w:val="0"/>
          <w:bCs/>
          <w:color w:val="292C32"/>
          <w:sz w:val="24"/>
          <w:szCs w:val="24"/>
          <w:shd w:val="clear" w:color="auto" w:fill="FFFFFF"/>
        </w:rPr>
        <w:t>Voici une représentation du fichier à adapter en fonction de vos IP</w:t>
      </w:r>
    </w:p>
    <w:p w14:paraId="4E767438" w14:textId="44D1C5AE" w:rsidR="00252A3D" w:rsidRDefault="00252A3D" w:rsidP="00252A3D">
      <w:pPr>
        <w:pStyle w:val="EFtiquette"/>
        <w:numPr>
          <w:ilvl w:val="0"/>
          <w:numId w:val="0"/>
        </w:numPr>
        <w:spacing w:line="168" w:lineRule="auto"/>
        <w:rPr>
          <w:rFonts w:ascii="Mangal Pro" w:hAnsi="Mangal Pro" w:cs="Mangal Pro"/>
          <w:b w:val="0"/>
          <w:bCs/>
          <w:color w:val="292C32"/>
          <w:sz w:val="24"/>
          <w:szCs w:val="24"/>
          <w:shd w:val="clear" w:color="auto" w:fill="FFFFFF"/>
        </w:rPr>
      </w:pPr>
      <w:r>
        <w:rPr>
          <w:rFonts w:ascii="Mangal Pro" w:hAnsi="Mangal Pro" w:cs="Mangal Pro"/>
          <w:b w:val="0"/>
          <w:bCs/>
          <w:noProof/>
          <w:sz w:val="24"/>
          <w:szCs w:val="24"/>
        </w:rPr>
        <w:drawing>
          <wp:anchor distT="0" distB="0" distL="114300" distR="114300" simplePos="0" relativeHeight="251685888" behindDoc="0" locked="0" layoutInCell="1" allowOverlap="1" wp14:anchorId="2CA46AF6" wp14:editId="156D2C6F">
            <wp:simplePos x="0" y="0"/>
            <wp:positionH relativeFrom="column">
              <wp:posOffset>109220</wp:posOffset>
            </wp:positionH>
            <wp:positionV relativeFrom="paragraph">
              <wp:posOffset>46355</wp:posOffset>
            </wp:positionV>
            <wp:extent cx="5759450" cy="4545330"/>
            <wp:effectExtent l="0" t="0" r="0" b="7620"/>
            <wp:wrapNone/>
            <wp:docPr id="118432370" name="Image 3" descr="Une image contenant texte, capture d’écran, logiciel, affich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2370" name="Image 3" descr="Une image contenant texte, capture d’écran, logiciel, affichage"/>
                    <pic:cNvPicPr/>
                  </pic:nvPicPr>
                  <pic:blipFill>
                    <a:blip r:embed="rId36"/>
                    <a:stretch>
                      <a:fillRect/>
                    </a:stretch>
                  </pic:blipFill>
                  <pic:spPr>
                    <a:xfrm>
                      <a:off x="0" y="0"/>
                      <a:ext cx="5759450" cy="4545330"/>
                    </a:xfrm>
                    <a:prstGeom prst="rect">
                      <a:avLst/>
                    </a:prstGeom>
                  </pic:spPr>
                </pic:pic>
              </a:graphicData>
            </a:graphic>
          </wp:anchor>
        </w:drawing>
      </w:r>
    </w:p>
    <w:p w14:paraId="7D786C32" w14:textId="7D0B9C57" w:rsidR="00252A3D" w:rsidRDefault="00252A3D" w:rsidP="00252A3D">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4DBAD30C" w14:textId="77777777" w:rsidR="00252A3D" w:rsidRDefault="00252A3D" w:rsidP="00252A3D">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1C2C75AB" w14:textId="7AD171BB" w:rsidR="00252A3D" w:rsidRDefault="00252A3D" w:rsidP="00252A3D">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3978554C" w14:textId="77777777" w:rsidR="00252A3D" w:rsidRDefault="00252A3D" w:rsidP="00252A3D">
      <w:pPr>
        <w:pStyle w:val="EFtiquette"/>
        <w:numPr>
          <w:ilvl w:val="0"/>
          <w:numId w:val="0"/>
        </w:numPr>
        <w:spacing w:line="168" w:lineRule="auto"/>
        <w:rPr>
          <w:rFonts w:ascii="Mangal Pro" w:hAnsi="Mangal Pro" w:cs="Mangal Pro"/>
          <w:b w:val="0"/>
          <w:bCs/>
          <w:color w:val="292C32"/>
          <w:sz w:val="24"/>
          <w:szCs w:val="24"/>
          <w:shd w:val="clear" w:color="auto" w:fill="FFFFFF"/>
        </w:rPr>
      </w:pPr>
    </w:p>
    <w:p w14:paraId="28B0B8B4" w14:textId="77777777" w:rsidR="00252A3D" w:rsidRPr="00252A3D" w:rsidRDefault="00252A3D" w:rsidP="00252A3D">
      <w:pPr>
        <w:pStyle w:val="EFtiquette"/>
        <w:numPr>
          <w:ilvl w:val="0"/>
          <w:numId w:val="0"/>
        </w:numPr>
        <w:spacing w:line="168" w:lineRule="auto"/>
        <w:rPr>
          <w:rFonts w:ascii="Mangal Pro" w:hAnsi="Mangal Pro" w:cs="Mangal Pro"/>
          <w:b w:val="0"/>
          <w:bCs/>
          <w:sz w:val="24"/>
          <w:szCs w:val="24"/>
        </w:rPr>
      </w:pPr>
    </w:p>
    <w:p w14:paraId="716C6815" w14:textId="09A2C7A5" w:rsidR="00252A3D" w:rsidRDefault="00252A3D" w:rsidP="00252A3D">
      <w:pPr>
        <w:pStyle w:val="EFtiquette"/>
        <w:numPr>
          <w:ilvl w:val="0"/>
          <w:numId w:val="0"/>
        </w:numPr>
        <w:spacing w:line="168" w:lineRule="auto"/>
        <w:ind w:left="720"/>
        <w:rPr>
          <w:rFonts w:ascii="Mangal Pro" w:hAnsi="Mangal Pro" w:cs="Mangal Pro"/>
          <w:b w:val="0"/>
          <w:bCs/>
          <w:color w:val="292C32"/>
          <w:sz w:val="24"/>
          <w:szCs w:val="24"/>
          <w:shd w:val="clear" w:color="auto" w:fill="FFFFFF"/>
        </w:rPr>
      </w:pPr>
    </w:p>
    <w:p w14:paraId="469F9C50" w14:textId="2F25ECD1" w:rsidR="00252A3D" w:rsidRDefault="00252A3D" w:rsidP="00252A3D">
      <w:pPr>
        <w:pStyle w:val="EFtiquette"/>
        <w:numPr>
          <w:ilvl w:val="0"/>
          <w:numId w:val="0"/>
        </w:numPr>
        <w:spacing w:line="168" w:lineRule="auto"/>
        <w:ind w:left="720"/>
        <w:rPr>
          <w:rFonts w:ascii="Mangal Pro" w:hAnsi="Mangal Pro" w:cs="Mangal Pro"/>
          <w:b w:val="0"/>
          <w:bCs/>
          <w:color w:val="292C32"/>
          <w:sz w:val="24"/>
          <w:szCs w:val="24"/>
          <w:shd w:val="clear" w:color="auto" w:fill="FFFFFF"/>
        </w:rPr>
      </w:pPr>
    </w:p>
    <w:p w14:paraId="721B69B1" w14:textId="77777777" w:rsidR="00252A3D" w:rsidRDefault="00252A3D" w:rsidP="00252A3D">
      <w:pPr>
        <w:pStyle w:val="EFtiquette"/>
        <w:numPr>
          <w:ilvl w:val="0"/>
          <w:numId w:val="0"/>
        </w:numPr>
        <w:spacing w:line="168" w:lineRule="auto"/>
        <w:ind w:left="720"/>
        <w:rPr>
          <w:rFonts w:ascii="Mangal Pro" w:hAnsi="Mangal Pro" w:cs="Mangal Pro"/>
          <w:b w:val="0"/>
          <w:bCs/>
          <w:color w:val="292C32"/>
          <w:sz w:val="24"/>
          <w:szCs w:val="24"/>
          <w:shd w:val="clear" w:color="auto" w:fill="FFFFFF"/>
        </w:rPr>
      </w:pPr>
    </w:p>
    <w:p w14:paraId="2278C4AA" w14:textId="77777777" w:rsidR="00252A3D" w:rsidRDefault="00252A3D" w:rsidP="00252A3D">
      <w:pPr>
        <w:pStyle w:val="EFtiquette"/>
        <w:numPr>
          <w:ilvl w:val="0"/>
          <w:numId w:val="0"/>
        </w:numPr>
        <w:spacing w:line="168" w:lineRule="auto"/>
        <w:ind w:left="720"/>
        <w:rPr>
          <w:rFonts w:ascii="Mangal Pro" w:hAnsi="Mangal Pro" w:cs="Mangal Pro"/>
          <w:b w:val="0"/>
          <w:bCs/>
          <w:color w:val="292C32"/>
          <w:sz w:val="24"/>
          <w:szCs w:val="24"/>
          <w:shd w:val="clear" w:color="auto" w:fill="FFFFFF"/>
        </w:rPr>
      </w:pPr>
    </w:p>
    <w:p w14:paraId="124F2BCD" w14:textId="1A5AD9D2" w:rsidR="00252A3D" w:rsidRDefault="00252A3D" w:rsidP="00252A3D">
      <w:pPr>
        <w:pStyle w:val="EFtiquette"/>
        <w:numPr>
          <w:ilvl w:val="0"/>
          <w:numId w:val="0"/>
        </w:numPr>
        <w:spacing w:line="168" w:lineRule="auto"/>
        <w:ind w:left="720"/>
        <w:rPr>
          <w:rFonts w:ascii="Mangal Pro" w:hAnsi="Mangal Pro" w:cs="Mangal Pro"/>
          <w:b w:val="0"/>
          <w:bCs/>
          <w:color w:val="292C32"/>
          <w:sz w:val="24"/>
          <w:szCs w:val="24"/>
          <w:shd w:val="clear" w:color="auto" w:fill="FFFFFF"/>
        </w:rPr>
      </w:pPr>
    </w:p>
    <w:p w14:paraId="339DB390" w14:textId="77777777" w:rsidR="00252A3D" w:rsidRDefault="00252A3D" w:rsidP="00252A3D">
      <w:pPr>
        <w:pStyle w:val="EFtiquette"/>
        <w:numPr>
          <w:ilvl w:val="0"/>
          <w:numId w:val="0"/>
        </w:numPr>
        <w:spacing w:line="168" w:lineRule="auto"/>
        <w:ind w:left="720"/>
        <w:rPr>
          <w:rFonts w:ascii="Mangal Pro" w:hAnsi="Mangal Pro" w:cs="Mangal Pro"/>
          <w:b w:val="0"/>
          <w:bCs/>
          <w:color w:val="292C32"/>
          <w:sz w:val="24"/>
          <w:szCs w:val="24"/>
          <w:shd w:val="clear" w:color="auto" w:fill="FFFFFF"/>
        </w:rPr>
      </w:pPr>
    </w:p>
    <w:p w14:paraId="5118A759" w14:textId="77777777" w:rsidR="00252A3D" w:rsidRDefault="00252A3D" w:rsidP="00252A3D">
      <w:pPr>
        <w:pStyle w:val="EFtiquette"/>
        <w:numPr>
          <w:ilvl w:val="0"/>
          <w:numId w:val="0"/>
        </w:numPr>
        <w:spacing w:line="168" w:lineRule="auto"/>
        <w:ind w:left="720"/>
        <w:rPr>
          <w:rFonts w:ascii="Mangal Pro" w:hAnsi="Mangal Pro" w:cs="Mangal Pro"/>
          <w:b w:val="0"/>
          <w:bCs/>
          <w:color w:val="292C32"/>
          <w:sz w:val="24"/>
          <w:szCs w:val="24"/>
          <w:shd w:val="clear" w:color="auto" w:fill="FFFFFF"/>
        </w:rPr>
      </w:pPr>
    </w:p>
    <w:p w14:paraId="4E92D43B" w14:textId="28A05156" w:rsidR="00252A3D" w:rsidRDefault="00252A3D" w:rsidP="00252A3D">
      <w:pPr>
        <w:pStyle w:val="EFtiquette"/>
        <w:numPr>
          <w:ilvl w:val="0"/>
          <w:numId w:val="0"/>
        </w:numPr>
        <w:spacing w:line="168" w:lineRule="auto"/>
        <w:ind w:left="720"/>
        <w:rPr>
          <w:rFonts w:ascii="Mangal Pro" w:hAnsi="Mangal Pro" w:cs="Mangal Pro"/>
          <w:b w:val="0"/>
          <w:bCs/>
          <w:color w:val="292C32"/>
          <w:sz w:val="24"/>
          <w:szCs w:val="24"/>
          <w:shd w:val="clear" w:color="auto" w:fill="FFFFFF"/>
        </w:rPr>
      </w:pPr>
    </w:p>
    <w:p w14:paraId="587C8465" w14:textId="77777777" w:rsidR="00252A3D" w:rsidRDefault="00252A3D" w:rsidP="00252A3D">
      <w:pPr>
        <w:pStyle w:val="EFtiquette"/>
        <w:numPr>
          <w:ilvl w:val="0"/>
          <w:numId w:val="0"/>
        </w:numPr>
        <w:spacing w:line="168" w:lineRule="auto"/>
        <w:ind w:left="720"/>
        <w:rPr>
          <w:rFonts w:ascii="Mangal Pro" w:hAnsi="Mangal Pro" w:cs="Mangal Pro"/>
          <w:b w:val="0"/>
          <w:bCs/>
          <w:color w:val="292C32"/>
          <w:sz w:val="24"/>
          <w:szCs w:val="24"/>
          <w:shd w:val="clear" w:color="auto" w:fill="FFFFFF"/>
        </w:rPr>
      </w:pPr>
    </w:p>
    <w:p w14:paraId="789445F2" w14:textId="77777777" w:rsidR="00252A3D" w:rsidRDefault="00252A3D" w:rsidP="00252A3D">
      <w:pPr>
        <w:pStyle w:val="EFtiquette"/>
        <w:numPr>
          <w:ilvl w:val="0"/>
          <w:numId w:val="0"/>
        </w:numPr>
        <w:spacing w:line="168" w:lineRule="auto"/>
        <w:ind w:left="720"/>
        <w:rPr>
          <w:rFonts w:ascii="Mangal Pro" w:hAnsi="Mangal Pro" w:cs="Mangal Pro"/>
          <w:b w:val="0"/>
          <w:bCs/>
          <w:color w:val="292C32"/>
          <w:sz w:val="24"/>
          <w:szCs w:val="24"/>
          <w:shd w:val="clear" w:color="auto" w:fill="FFFFFF"/>
        </w:rPr>
      </w:pPr>
    </w:p>
    <w:p w14:paraId="60153068" w14:textId="77777777" w:rsidR="00252A3D" w:rsidRDefault="00252A3D" w:rsidP="00252A3D">
      <w:pPr>
        <w:pStyle w:val="EFtiquette"/>
        <w:numPr>
          <w:ilvl w:val="0"/>
          <w:numId w:val="0"/>
        </w:numPr>
        <w:spacing w:line="168" w:lineRule="auto"/>
        <w:ind w:left="720"/>
        <w:rPr>
          <w:rFonts w:ascii="Mangal Pro" w:hAnsi="Mangal Pro" w:cs="Mangal Pro"/>
          <w:b w:val="0"/>
          <w:bCs/>
          <w:color w:val="292C32"/>
          <w:sz w:val="24"/>
          <w:szCs w:val="24"/>
          <w:shd w:val="clear" w:color="auto" w:fill="FFFFFF"/>
        </w:rPr>
      </w:pPr>
    </w:p>
    <w:p w14:paraId="0D190750" w14:textId="32D9E857" w:rsidR="00252A3D" w:rsidRDefault="00252A3D" w:rsidP="00252A3D">
      <w:pPr>
        <w:pStyle w:val="EFtiquette"/>
        <w:numPr>
          <w:ilvl w:val="0"/>
          <w:numId w:val="0"/>
        </w:numPr>
        <w:spacing w:line="168" w:lineRule="auto"/>
        <w:ind w:left="720"/>
        <w:rPr>
          <w:rFonts w:ascii="Mangal Pro" w:hAnsi="Mangal Pro" w:cs="Mangal Pro"/>
          <w:b w:val="0"/>
          <w:bCs/>
          <w:color w:val="292C32"/>
          <w:sz w:val="24"/>
          <w:szCs w:val="24"/>
          <w:shd w:val="clear" w:color="auto" w:fill="FFFFFF"/>
        </w:rPr>
      </w:pPr>
    </w:p>
    <w:p w14:paraId="6D3B4C11" w14:textId="77777777" w:rsidR="00252A3D" w:rsidRDefault="00252A3D" w:rsidP="00252A3D">
      <w:pPr>
        <w:pStyle w:val="EFtiquette"/>
        <w:numPr>
          <w:ilvl w:val="0"/>
          <w:numId w:val="0"/>
        </w:numPr>
        <w:spacing w:line="168" w:lineRule="auto"/>
        <w:ind w:left="720"/>
        <w:rPr>
          <w:rFonts w:ascii="Mangal Pro" w:hAnsi="Mangal Pro" w:cs="Mangal Pro"/>
          <w:b w:val="0"/>
          <w:bCs/>
          <w:color w:val="292C32"/>
          <w:sz w:val="24"/>
          <w:szCs w:val="24"/>
          <w:shd w:val="clear" w:color="auto" w:fill="FFFFFF"/>
        </w:rPr>
      </w:pPr>
    </w:p>
    <w:p w14:paraId="4437F469" w14:textId="77777777" w:rsidR="00252A3D" w:rsidRDefault="00252A3D" w:rsidP="00252A3D">
      <w:pPr>
        <w:pStyle w:val="EFtiquette"/>
        <w:numPr>
          <w:ilvl w:val="0"/>
          <w:numId w:val="0"/>
        </w:numPr>
        <w:spacing w:line="168" w:lineRule="auto"/>
        <w:ind w:left="720"/>
        <w:rPr>
          <w:rFonts w:ascii="Mangal Pro" w:hAnsi="Mangal Pro" w:cs="Mangal Pro"/>
          <w:b w:val="0"/>
          <w:bCs/>
          <w:color w:val="292C32"/>
          <w:sz w:val="24"/>
          <w:szCs w:val="24"/>
          <w:shd w:val="clear" w:color="auto" w:fill="FFFFFF"/>
        </w:rPr>
      </w:pPr>
    </w:p>
    <w:p w14:paraId="7548727B" w14:textId="2B2C1D72" w:rsidR="00252A3D" w:rsidRDefault="00252A3D" w:rsidP="00252A3D">
      <w:pPr>
        <w:pStyle w:val="EFtiquette"/>
        <w:numPr>
          <w:ilvl w:val="0"/>
          <w:numId w:val="0"/>
        </w:numPr>
        <w:spacing w:line="168" w:lineRule="auto"/>
        <w:ind w:left="720"/>
        <w:rPr>
          <w:rFonts w:ascii="Mangal Pro" w:hAnsi="Mangal Pro" w:cs="Mangal Pro"/>
          <w:b w:val="0"/>
          <w:bCs/>
          <w:color w:val="292C32"/>
          <w:sz w:val="24"/>
          <w:szCs w:val="24"/>
          <w:shd w:val="clear" w:color="auto" w:fill="FFFFFF"/>
        </w:rPr>
      </w:pPr>
    </w:p>
    <w:p w14:paraId="3E46CD65" w14:textId="77777777" w:rsidR="00252A3D" w:rsidRDefault="00252A3D" w:rsidP="00252A3D">
      <w:pPr>
        <w:pStyle w:val="EFtiquette"/>
        <w:numPr>
          <w:ilvl w:val="0"/>
          <w:numId w:val="0"/>
        </w:numPr>
        <w:spacing w:line="168" w:lineRule="auto"/>
        <w:ind w:left="720"/>
        <w:rPr>
          <w:rFonts w:ascii="Mangal Pro" w:hAnsi="Mangal Pro" w:cs="Mangal Pro"/>
          <w:b w:val="0"/>
          <w:bCs/>
          <w:color w:val="292C32"/>
          <w:sz w:val="24"/>
          <w:szCs w:val="24"/>
          <w:shd w:val="clear" w:color="auto" w:fill="FFFFFF"/>
        </w:rPr>
      </w:pPr>
    </w:p>
    <w:p w14:paraId="17A4F46B" w14:textId="77777777" w:rsidR="00252A3D" w:rsidRDefault="00252A3D" w:rsidP="00252A3D">
      <w:pPr>
        <w:pStyle w:val="EFtiquette"/>
        <w:numPr>
          <w:ilvl w:val="0"/>
          <w:numId w:val="0"/>
        </w:numPr>
        <w:spacing w:line="168" w:lineRule="auto"/>
        <w:ind w:left="720"/>
        <w:rPr>
          <w:rFonts w:ascii="Mangal Pro" w:hAnsi="Mangal Pro" w:cs="Mangal Pro"/>
          <w:b w:val="0"/>
          <w:bCs/>
          <w:color w:val="292C32"/>
          <w:sz w:val="24"/>
          <w:szCs w:val="24"/>
          <w:shd w:val="clear" w:color="auto" w:fill="FFFFFF"/>
        </w:rPr>
      </w:pPr>
    </w:p>
    <w:p w14:paraId="1E009888" w14:textId="4B951D01" w:rsidR="00252A3D" w:rsidRPr="00FE4B54" w:rsidRDefault="00252A3D" w:rsidP="00252A3D">
      <w:pPr>
        <w:pStyle w:val="EFtiquette"/>
        <w:numPr>
          <w:ilvl w:val="0"/>
          <w:numId w:val="0"/>
        </w:numPr>
        <w:spacing w:line="168" w:lineRule="auto"/>
        <w:ind w:left="720"/>
        <w:rPr>
          <w:rFonts w:ascii="Mangal Pro" w:hAnsi="Mangal Pro" w:cs="Mangal Pro"/>
          <w:b w:val="0"/>
          <w:bCs/>
          <w:sz w:val="24"/>
          <w:szCs w:val="24"/>
        </w:rPr>
      </w:pPr>
    </w:p>
    <w:p w14:paraId="43BF5CFF" w14:textId="77777777" w:rsidR="00FE4B54" w:rsidRDefault="00FE4B54" w:rsidP="009716CF">
      <w:pPr>
        <w:pStyle w:val="EFtiquette"/>
        <w:numPr>
          <w:ilvl w:val="0"/>
          <w:numId w:val="0"/>
        </w:numPr>
        <w:spacing w:line="168" w:lineRule="auto"/>
        <w:rPr>
          <w:rFonts w:ascii="Mangal Pro" w:hAnsi="Mangal Pro" w:cs="Mangal Pro"/>
          <w:b w:val="0"/>
          <w:bCs/>
          <w:sz w:val="24"/>
          <w:szCs w:val="24"/>
        </w:rPr>
      </w:pPr>
    </w:p>
    <w:p w14:paraId="3A41169A" w14:textId="1CB3FE02" w:rsidR="00FE4B54" w:rsidRPr="00252A3D" w:rsidRDefault="00252A3D" w:rsidP="00252A3D">
      <w:pPr>
        <w:pStyle w:val="EFtiquette"/>
        <w:numPr>
          <w:ilvl w:val="0"/>
          <w:numId w:val="21"/>
        </w:numPr>
        <w:spacing w:line="168" w:lineRule="auto"/>
        <w:rPr>
          <w:rFonts w:ascii="Mangal Pro" w:hAnsi="Mangal Pro" w:cs="Mangal Pro"/>
          <w:b w:val="0"/>
          <w:bCs/>
          <w:sz w:val="24"/>
          <w:szCs w:val="24"/>
        </w:rPr>
      </w:pPr>
      <w:r w:rsidRPr="00252A3D">
        <w:rPr>
          <w:rFonts w:ascii="Mangal Pro" w:hAnsi="Mangal Pro" w:cs="Mangal Pro"/>
          <w:b w:val="0"/>
          <w:bCs/>
          <w:sz w:val="24"/>
          <w:szCs w:val="24"/>
        </w:rPr>
        <w:t>Pour un cluster multi-nœuds, ces certificats doivent être déployés ultérieurement sur toutes les instances Wazuh de votre cluster.</w:t>
      </w:r>
    </w:p>
    <w:p w14:paraId="0CE5E082" w14:textId="1137BDB0" w:rsidR="00FE4B54" w:rsidRDefault="00252A3D" w:rsidP="009716CF">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noProof/>
          <w:sz w:val="24"/>
          <w:szCs w:val="24"/>
        </w:rPr>
        <mc:AlternateContent>
          <mc:Choice Requires="wps">
            <w:drawing>
              <wp:anchor distT="0" distB="0" distL="114300" distR="114300" simplePos="0" relativeHeight="251687936" behindDoc="0" locked="0" layoutInCell="1" allowOverlap="1" wp14:anchorId="0673C4A5" wp14:editId="4408BA34">
                <wp:simplePos x="0" y="0"/>
                <wp:positionH relativeFrom="column">
                  <wp:posOffset>137795</wp:posOffset>
                </wp:positionH>
                <wp:positionV relativeFrom="paragraph">
                  <wp:posOffset>100330</wp:posOffset>
                </wp:positionV>
                <wp:extent cx="4810125" cy="628650"/>
                <wp:effectExtent l="0" t="0" r="28575" b="19050"/>
                <wp:wrapNone/>
                <wp:docPr id="1588371703" name="Rectangle 5"/>
                <wp:cNvGraphicFramePr/>
                <a:graphic xmlns:a="http://schemas.openxmlformats.org/drawingml/2006/main">
                  <a:graphicData uri="http://schemas.microsoft.com/office/word/2010/wordprocessingShape">
                    <wps:wsp>
                      <wps:cNvSpPr/>
                      <wps:spPr>
                        <a:xfrm>
                          <a:off x="0" y="0"/>
                          <a:ext cx="4810125" cy="628650"/>
                        </a:xfrm>
                        <a:prstGeom prst="rect">
                          <a:avLst/>
                        </a:prstGeom>
                        <a:solidFill>
                          <a:schemeClr val="tx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81744E" w14:textId="6E11D36C" w:rsidR="00252A3D" w:rsidRPr="00252A3D" w:rsidRDefault="003F7FD3" w:rsidP="00252A3D">
                            <w:pP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52A3D" w:rsidRPr="00252A3D">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bash ./wazuh-certs-tool.sh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73C4A5" id="Rectangle 5" o:spid="_x0000_s1032" style="position:absolute;margin-left:10.85pt;margin-top:7.9pt;width:378.75pt;height:49.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" fillcolor="#c6d9f1 [671]" strokecolor="#0a121c [484]" strokeweight="2pt">
                <v:textbox>
                  <w:txbxContent>
                    <w:p w14:paraId="4381744E" w14:textId="6E11D36C" w:rsidR="00252A3D" w:rsidRPr="00252A3D" w:rsidRDefault="003F7FD3" w:rsidP="00252A3D">
                      <w:pP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52A3D" w:rsidRPr="00252A3D">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bash ./wazuh-certs-tool.sh -A</w:t>
                      </w:r>
                    </w:p>
                  </w:txbxContent>
                </v:textbox>
              </v:rect>
            </w:pict>
          </mc:Fallback>
        </mc:AlternateContent>
      </w:r>
    </w:p>
    <w:p w14:paraId="358BE9EA" w14:textId="0AD4651D" w:rsidR="00FE4B54" w:rsidRDefault="00FE4B54" w:rsidP="009716CF">
      <w:pPr>
        <w:pStyle w:val="EFtiquette"/>
        <w:numPr>
          <w:ilvl w:val="0"/>
          <w:numId w:val="0"/>
        </w:numPr>
        <w:spacing w:line="168" w:lineRule="auto"/>
        <w:rPr>
          <w:rFonts w:ascii="Mangal Pro" w:hAnsi="Mangal Pro" w:cs="Mangal Pro"/>
          <w:b w:val="0"/>
          <w:bCs/>
          <w:sz w:val="24"/>
          <w:szCs w:val="24"/>
        </w:rPr>
      </w:pPr>
    </w:p>
    <w:p w14:paraId="43CEB969" w14:textId="77777777" w:rsidR="00FE4B54" w:rsidRDefault="00FE4B54" w:rsidP="009716CF">
      <w:pPr>
        <w:pStyle w:val="EFtiquette"/>
        <w:numPr>
          <w:ilvl w:val="0"/>
          <w:numId w:val="0"/>
        </w:numPr>
        <w:spacing w:line="168" w:lineRule="auto"/>
        <w:rPr>
          <w:rFonts w:ascii="Mangal Pro" w:hAnsi="Mangal Pro" w:cs="Mangal Pro"/>
          <w:b w:val="0"/>
          <w:bCs/>
          <w:sz w:val="24"/>
          <w:szCs w:val="24"/>
        </w:rPr>
      </w:pPr>
    </w:p>
    <w:p w14:paraId="62D9CAF8" w14:textId="298699B8" w:rsidR="00FE4B54" w:rsidRDefault="00FE4B54" w:rsidP="009716CF">
      <w:pPr>
        <w:pStyle w:val="EFtiquette"/>
        <w:numPr>
          <w:ilvl w:val="0"/>
          <w:numId w:val="0"/>
        </w:numPr>
        <w:spacing w:line="168" w:lineRule="auto"/>
        <w:rPr>
          <w:rFonts w:ascii="Mangal Pro" w:hAnsi="Mangal Pro" w:cs="Mangal Pro"/>
          <w:b w:val="0"/>
          <w:bCs/>
          <w:sz w:val="24"/>
          <w:szCs w:val="24"/>
        </w:rPr>
      </w:pPr>
    </w:p>
    <w:p w14:paraId="066AEDF0" w14:textId="0BB6C438" w:rsidR="00FE4B54" w:rsidRDefault="00FE4B54" w:rsidP="009716CF">
      <w:pPr>
        <w:pStyle w:val="EFtiquette"/>
        <w:numPr>
          <w:ilvl w:val="0"/>
          <w:numId w:val="0"/>
        </w:numPr>
        <w:spacing w:line="168" w:lineRule="auto"/>
        <w:rPr>
          <w:rFonts w:ascii="Mangal Pro" w:hAnsi="Mangal Pro" w:cs="Mangal Pro"/>
          <w:b w:val="0"/>
          <w:bCs/>
          <w:sz w:val="24"/>
          <w:szCs w:val="24"/>
        </w:rPr>
      </w:pPr>
    </w:p>
    <w:p w14:paraId="051C69FE" w14:textId="3348E2EC" w:rsidR="00FE4B54" w:rsidRDefault="00FE4B54" w:rsidP="009716CF">
      <w:pPr>
        <w:pStyle w:val="EFtiquette"/>
        <w:numPr>
          <w:ilvl w:val="0"/>
          <w:numId w:val="0"/>
        </w:numPr>
        <w:spacing w:line="168" w:lineRule="auto"/>
        <w:rPr>
          <w:rFonts w:ascii="Mangal Pro" w:hAnsi="Mangal Pro" w:cs="Mangal Pro"/>
          <w:b w:val="0"/>
          <w:bCs/>
          <w:sz w:val="24"/>
          <w:szCs w:val="24"/>
        </w:rPr>
      </w:pPr>
    </w:p>
    <w:p w14:paraId="5F2DF143" w14:textId="62C4FAE5" w:rsidR="00252A3D" w:rsidRDefault="00252A3D" w:rsidP="009716CF">
      <w:pPr>
        <w:pStyle w:val="EFtiquette"/>
        <w:numPr>
          <w:ilvl w:val="0"/>
          <w:numId w:val="0"/>
        </w:numPr>
        <w:spacing w:line="168" w:lineRule="auto"/>
        <w:rPr>
          <w:rFonts w:ascii="Mangal Pro" w:hAnsi="Mangal Pro" w:cs="Mangal Pro"/>
          <w:b w:val="0"/>
          <w:bCs/>
          <w:sz w:val="24"/>
          <w:szCs w:val="24"/>
        </w:rPr>
      </w:pPr>
    </w:p>
    <w:p w14:paraId="61574993" w14:textId="35A715CA" w:rsidR="00252A3D" w:rsidRDefault="00BA7B8F" w:rsidP="00252A3D">
      <w:pPr>
        <w:pStyle w:val="EFtiquette"/>
        <w:numPr>
          <w:ilvl w:val="0"/>
          <w:numId w:val="21"/>
        </w:numPr>
        <w:spacing w:line="168" w:lineRule="auto"/>
        <w:rPr>
          <w:rFonts w:ascii="Mangal Pro" w:hAnsi="Mangal Pro" w:cs="Mangal Pro"/>
          <w:b w:val="0"/>
          <w:bCs/>
          <w:sz w:val="24"/>
          <w:szCs w:val="24"/>
        </w:rPr>
      </w:pPr>
      <w:r>
        <w:rPr>
          <w:rFonts w:ascii="Mangal Pro" w:hAnsi="Mangal Pro" w:cs="Mangal Pro"/>
          <w:b w:val="0"/>
          <w:bCs/>
          <w:sz w:val="24"/>
          <w:szCs w:val="24"/>
        </w:rPr>
        <w:lastRenderedPageBreak/>
        <w:t xml:space="preserve">Créez une archive tar nammée « wazuh-certificates », en incluant tous les fichiers et répertoires contenus dans le répertoire « ./wazuh-certificates/» </w:t>
      </w:r>
    </w:p>
    <w:p w14:paraId="44D3A427" w14:textId="4D16C375" w:rsidR="00252A3D" w:rsidRDefault="00252A3D" w:rsidP="009716CF">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noProof/>
          <w:sz w:val="24"/>
          <w:szCs w:val="24"/>
        </w:rPr>
        <mc:AlternateContent>
          <mc:Choice Requires="wps">
            <w:drawing>
              <wp:anchor distT="0" distB="0" distL="114300" distR="114300" simplePos="0" relativeHeight="251688960" behindDoc="0" locked="0" layoutInCell="1" allowOverlap="1" wp14:anchorId="7D5539F0" wp14:editId="123F5133">
                <wp:simplePos x="0" y="0"/>
                <wp:positionH relativeFrom="column">
                  <wp:posOffset>42545</wp:posOffset>
                </wp:positionH>
                <wp:positionV relativeFrom="paragraph">
                  <wp:posOffset>140970</wp:posOffset>
                </wp:positionV>
                <wp:extent cx="5353050" cy="885825"/>
                <wp:effectExtent l="0" t="0" r="19050" b="28575"/>
                <wp:wrapNone/>
                <wp:docPr id="672308338" name="Rectangle 6"/>
                <wp:cNvGraphicFramePr/>
                <a:graphic xmlns:a="http://schemas.openxmlformats.org/drawingml/2006/main">
                  <a:graphicData uri="http://schemas.microsoft.com/office/word/2010/wordprocessingShape">
                    <wps:wsp>
                      <wps:cNvSpPr/>
                      <wps:spPr>
                        <a:xfrm>
                          <a:off x="0" y="0"/>
                          <a:ext cx="5353050" cy="885825"/>
                        </a:xfrm>
                        <a:prstGeom prst="rect">
                          <a:avLst/>
                        </a:prstGeom>
                        <a:solidFill>
                          <a:schemeClr val="tx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88D3964" w14:textId="45E0301B" w:rsidR="00252A3D" w:rsidRPr="00252A3D" w:rsidRDefault="003F7FD3" w:rsidP="00252A3D">
                            <w:pP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52A3D" w:rsidRPr="00252A3D">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 -cvf ./wazuh-certificates.tar -C ./wazuh-certificates/</w:t>
                            </w:r>
                            <w:r w:rsidR="00BA7B8F">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813E59" w14:textId="39D5044F" w:rsidR="00252A3D" w:rsidRPr="00252A3D" w:rsidRDefault="003F7FD3" w:rsidP="00252A3D">
                            <w:pP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52A3D" w:rsidRPr="00252A3D">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rm -rf ./wazuh-certificates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5539F0" id="Rectangle 6" o:spid="_x0000_s1033" style="position:absolute;margin-left:3.35pt;margin-top:11.1pt;width:421.5pt;height:69.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" fillcolor="#c6d9f1 [671]" strokecolor="#0a121c [484]" strokeweight="2pt">
                <v:textbox>
                  <w:txbxContent>
                    <w:p w14:paraId="088D3964" w14:textId="45E0301B" w:rsidR="00252A3D" w:rsidRPr="00252A3D" w:rsidRDefault="003F7FD3" w:rsidP="00252A3D">
                      <w:pP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52A3D" w:rsidRPr="00252A3D">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 -cvf ./wazuh-certificates.tar -C ./wazuh-certificates/</w:t>
                      </w:r>
                      <w:r w:rsidR="00BA7B8F">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813E59" w14:textId="39D5044F" w:rsidR="00252A3D" w:rsidRPr="00252A3D" w:rsidRDefault="003F7FD3" w:rsidP="00252A3D">
                      <w:pP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52A3D" w:rsidRPr="00252A3D">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rm -rf ./wazuh-certificates</w:t>
                      </w:r>
                    </w:p>
                  </w:txbxContent>
                </v:textbox>
              </v:rect>
            </w:pict>
          </mc:Fallback>
        </mc:AlternateContent>
      </w:r>
    </w:p>
    <w:p w14:paraId="7718D56F" w14:textId="77777777" w:rsidR="00252A3D" w:rsidRDefault="00252A3D" w:rsidP="009716CF">
      <w:pPr>
        <w:pStyle w:val="EFtiquette"/>
        <w:numPr>
          <w:ilvl w:val="0"/>
          <w:numId w:val="0"/>
        </w:numPr>
        <w:spacing w:line="168" w:lineRule="auto"/>
        <w:rPr>
          <w:rFonts w:ascii="Mangal Pro" w:hAnsi="Mangal Pro" w:cs="Mangal Pro"/>
          <w:b w:val="0"/>
          <w:bCs/>
          <w:sz w:val="24"/>
          <w:szCs w:val="24"/>
        </w:rPr>
      </w:pPr>
    </w:p>
    <w:p w14:paraId="7011ED34" w14:textId="77777777" w:rsidR="00252A3D" w:rsidRDefault="00252A3D" w:rsidP="009716CF">
      <w:pPr>
        <w:pStyle w:val="EFtiquette"/>
        <w:numPr>
          <w:ilvl w:val="0"/>
          <w:numId w:val="0"/>
        </w:numPr>
        <w:spacing w:line="168" w:lineRule="auto"/>
        <w:rPr>
          <w:rFonts w:ascii="Mangal Pro" w:hAnsi="Mangal Pro" w:cs="Mangal Pro"/>
          <w:b w:val="0"/>
          <w:bCs/>
          <w:sz w:val="24"/>
          <w:szCs w:val="24"/>
        </w:rPr>
      </w:pPr>
    </w:p>
    <w:p w14:paraId="07C45B8E" w14:textId="77777777" w:rsidR="00252A3D" w:rsidRDefault="00252A3D" w:rsidP="009716CF">
      <w:pPr>
        <w:pStyle w:val="EFtiquette"/>
        <w:numPr>
          <w:ilvl w:val="0"/>
          <w:numId w:val="0"/>
        </w:numPr>
        <w:spacing w:line="168" w:lineRule="auto"/>
        <w:rPr>
          <w:rFonts w:ascii="Mangal Pro" w:hAnsi="Mangal Pro" w:cs="Mangal Pro"/>
          <w:b w:val="0"/>
          <w:bCs/>
          <w:sz w:val="24"/>
          <w:szCs w:val="24"/>
        </w:rPr>
      </w:pPr>
    </w:p>
    <w:p w14:paraId="60CBBA3D" w14:textId="77777777" w:rsidR="00252A3D" w:rsidRDefault="00252A3D" w:rsidP="009716CF">
      <w:pPr>
        <w:pStyle w:val="EFtiquette"/>
        <w:numPr>
          <w:ilvl w:val="0"/>
          <w:numId w:val="0"/>
        </w:numPr>
        <w:spacing w:line="168" w:lineRule="auto"/>
        <w:rPr>
          <w:rFonts w:ascii="Mangal Pro" w:hAnsi="Mangal Pro" w:cs="Mangal Pro"/>
          <w:b w:val="0"/>
          <w:bCs/>
          <w:sz w:val="24"/>
          <w:szCs w:val="24"/>
        </w:rPr>
      </w:pPr>
    </w:p>
    <w:p w14:paraId="1B70E50D" w14:textId="77777777" w:rsidR="00252A3D" w:rsidRDefault="00252A3D" w:rsidP="009716CF">
      <w:pPr>
        <w:pStyle w:val="EFtiquette"/>
        <w:numPr>
          <w:ilvl w:val="0"/>
          <w:numId w:val="0"/>
        </w:numPr>
        <w:spacing w:line="168" w:lineRule="auto"/>
        <w:rPr>
          <w:rFonts w:ascii="Mangal Pro" w:hAnsi="Mangal Pro" w:cs="Mangal Pro"/>
          <w:b w:val="0"/>
          <w:bCs/>
          <w:sz w:val="24"/>
          <w:szCs w:val="24"/>
        </w:rPr>
      </w:pPr>
    </w:p>
    <w:p w14:paraId="5D112FD3" w14:textId="77777777" w:rsidR="00252A3D" w:rsidRDefault="00252A3D" w:rsidP="009716CF">
      <w:pPr>
        <w:pStyle w:val="EFtiquette"/>
        <w:numPr>
          <w:ilvl w:val="0"/>
          <w:numId w:val="0"/>
        </w:numPr>
        <w:spacing w:line="168" w:lineRule="auto"/>
        <w:rPr>
          <w:rFonts w:ascii="Mangal Pro" w:hAnsi="Mangal Pro" w:cs="Mangal Pro"/>
          <w:b w:val="0"/>
          <w:bCs/>
          <w:sz w:val="24"/>
          <w:szCs w:val="24"/>
        </w:rPr>
      </w:pPr>
    </w:p>
    <w:p w14:paraId="5FCBA85F" w14:textId="40EF7A3C" w:rsidR="00BA7B8F" w:rsidRPr="00BA7B8F" w:rsidRDefault="00BA7B8F" w:rsidP="00BA7B8F">
      <w:pPr>
        <w:pStyle w:val="EFtiquette"/>
        <w:numPr>
          <w:ilvl w:val="0"/>
          <w:numId w:val="21"/>
        </w:numPr>
        <w:spacing w:line="168" w:lineRule="auto"/>
        <w:rPr>
          <w:rFonts w:ascii="Mangal Pro" w:hAnsi="Mangal Pro" w:cs="Mangal Pro"/>
          <w:b w:val="0"/>
          <w:bCs/>
          <w:sz w:val="24"/>
          <w:szCs w:val="24"/>
        </w:rPr>
      </w:pPr>
      <w:r>
        <w:rPr>
          <w:rFonts w:ascii="Mangal Pro" w:hAnsi="Mangal Pro" w:cs="Mangal Pro"/>
          <w:b w:val="0"/>
          <w:bCs/>
          <w:sz w:val="24"/>
          <w:szCs w:val="24"/>
        </w:rPr>
        <w:t>Attention c</w:t>
      </w:r>
      <w:r w:rsidRPr="00BA7B8F">
        <w:rPr>
          <w:rFonts w:ascii="Mangal Pro" w:hAnsi="Mangal Pro" w:cs="Mangal Pro"/>
          <w:b w:val="0"/>
          <w:bCs/>
          <w:sz w:val="24"/>
          <w:szCs w:val="24"/>
        </w:rPr>
        <w:t>opiez le wazuh-certificates.tar</w:t>
      </w:r>
      <w:r>
        <w:rPr>
          <w:rFonts w:ascii="Mangal Pro" w:hAnsi="Mangal Pro" w:cs="Mangal Pro"/>
          <w:b w:val="0"/>
          <w:bCs/>
          <w:sz w:val="24"/>
          <w:szCs w:val="24"/>
        </w:rPr>
        <w:t xml:space="preserve"> </w:t>
      </w:r>
      <w:r w:rsidRPr="00BA7B8F">
        <w:rPr>
          <w:rFonts w:ascii="Mangal Pro" w:hAnsi="Mangal Pro" w:cs="Mangal Pro"/>
          <w:b w:val="0"/>
          <w:bCs/>
          <w:sz w:val="24"/>
          <w:szCs w:val="24"/>
        </w:rPr>
        <w:t xml:space="preserve">fichier sur </w:t>
      </w:r>
      <w:r>
        <w:rPr>
          <w:rFonts w:ascii="Mangal Pro" w:hAnsi="Mangal Pro" w:cs="Mangal Pro"/>
          <w:b w:val="0"/>
          <w:bCs/>
          <w:sz w:val="24"/>
          <w:szCs w:val="24"/>
        </w:rPr>
        <w:t>les serveurs Worker et Dashboard.</w:t>
      </w:r>
    </w:p>
    <w:p w14:paraId="4AC1E071" w14:textId="6D0073BB" w:rsidR="00BA7B8F" w:rsidRDefault="00BA7B8F" w:rsidP="00BA7B8F">
      <w:pPr>
        <w:pStyle w:val="EFtiquette"/>
        <w:numPr>
          <w:ilvl w:val="0"/>
          <w:numId w:val="21"/>
        </w:numPr>
        <w:spacing w:line="168" w:lineRule="auto"/>
        <w:rPr>
          <w:rFonts w:ascii="Mangal Pro" w:hAnsi="Mangal Pro" w:cs="Mangal Pro"/>
          <w:b w:val="0"/>
          <w:bCs/>
          <w:sz w:val="24"/>
          <w:szCs w:val="24"/>
        </w:rPr>
      </w:pPr>
      <w:r w:rsidRPr="00BA7B8F">
        <w:rPr>
          <w:rFonts w:ascii="Mangal Pro" w:hAnsi="Mangal Pro" w:cs="Mangal Pro"/>
          <w:b w:val="0"/>
          <w:bCs/>
          <w:sz w:val="24"/>
          <w:szCs w:val="24"/>
        </w:rPr>
        <w:t xml:space="preserve">La commande sera : </w:t>
      </w:r>
      <w:r>
        <w:rPr>
          <w:rFonts w:ascii="Mangal Pro" w:hAnsi="Mangal Pro" w:cs="Mangal Pro"/>
          <w:b w:val="0"/>
          <w:bCs/>
          <w:sz w:val="24"/>
          <w:szCs w:val="24"/>
        </w:rPr>
        <w:t>(à adapter selon vos besoin)</w:t>
      </w:r>
    </w:p>
    <w:p w14:paraId="14DBA1D5" w14:textId="08F50676" w:rsidR="00BA7B8F" w:rsidRDefault="00BA7B8F" w:rsidP="00BA7B8F">
      <w:pPr>
        <w:pStyle w:val="EFtiquette"/>
        <w:numPr>
          <w:ilvl w:val="0"/>
          <w:numId w:val="0"/>
        </w:numPr>
        <w:spacing w:line="168" w:lineRule="auto"/>
        <w:ind w:left="720"/>
        <w:rPr>
          <w:rFonts w:ascii="Mangal Pro" w:hAnsi="Mangal Pro" w:cs="Mangal Pro"/>
          <w:b w:val="0"/>
          <w:bCs/>
          <w:sz w:val="24"/>
          <w:szCs w:val="24"/>
        </w:rPr>
      </w:pPr>
      <w:r>
        <w:rPr>
          <w:rFonts w:ascii="Mangal Pro" w:hAnsi="Mangal Pro" w:cs="Mangal Pro"/>
          <w:b w:val="0"/>
          <w:bCs/>
          <w:noProof/>
          <w:sz w:val="24"/>
          <w:szCs w:val="24"/>
        </w:rPr>
        <mc:AlternateContent>
          <mc:Choice Requires="wps">
            <w:drawing>
              <wp:anchor distT="0" distB="0" distL="114300" distR="114300" simplePos="0" relativeHeight="251692032" behindDoc="0" locked="0" layoutInCell="1" allowOverlap="1" wp14:anchorId="3B0599EF" wp14:editId="7AFB9739">
                <wp:simplePos x="0" y="0"/>
                <wp:positionH relativeFrom="column">
                  <wp:posOffset>23495</wp:posOffset>
                </wp:positionH>
                <wp:positionV relativeFrom="paragraph">
                  <wp:posOffset>76200</wp:posOffset>
                </wp:positionV>
                <wp:extent cx="5162550" cy="619125"/>
                <wp:effectExtent l="0" t="0" r="19050" b="28575"/>
                <wp:wrapNone/>
                <wp:docPr id="638535662" name="Rectangle 11"/>
                <wp:cNvGraphicFramePr/>
                <a:graphic xmlns:a="http://schemas.openxmlformats.org/drawingml/2006/main">
                  <a:graphicData uri="http://schemas.microsoft.com/office/word/2010/wordprocessingShape">
                    <wps:wsp>
                      <wps:cNvSpPr/>
                      <wps:spPr>
                        <a:xfrm>
                          <a:off x="0" y="0"/>
                          <a:ext cx="5162550" cy="619125"/>
                        </a:xfrm>
                        <a:prstGeom prst="rect">
                          <a:avLst/>
                        </a:prstGeom>
                        <a:solidFill>
                          <a:schemeClr val="tx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52C9922" w14:textId="3AE9F80B" w:rsidR="00BA7B8F" w:rsidRPr="00BA7B8F" w:rsidRDefault="003F7FD3" w:rsidP="00BA7B8F">
                            <w:pP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A7B8F" w:rsidRPr="00BA7B8F">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scp wazuh-certificates.tar navet@192.168.8.102:/home/navet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0599EF" id="Rectangle 11" o:spid="_x0000_s1034" style="position:absolute;left:0;text-align:left;margin-left:1.85pt;margin-top:6pt;width:406.5pt;height:48.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" fillcolor="#c6d9f1 [671]" strokecolor="#0a121c [484]" strokeweight="2pt">
                <v:textbox>
                  <w:txbxContent>
                    <w:p w14:paraId="652C9922" w14:textId="3AE9F80B" w:rsidR="00BA7B8F" w:rsidRPr="00BA7B8F" w:rsidRDefault="003F7FD3" w:rsidP="00BA7B8F">
                      <w:pP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A7B8F" w:rsidRPr="00BA7B8F">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scp wazuh-certificates.tar navet@192.168.8.102:/home/navet </w:t>
                      </w:r>
                    </w:p>
                  </w:txbxContent>
                </v:textbox>
              </v:rect>
            </w:pict>
          </mc:Fallback>
        </mc:AlternateContent>
      </w:r>
    </w:p>
    <w:p w14:paraId="00AC89ED" w14:textId="77777777" w:rsidR="00BA7B8F" w:rsidRDefault="00BA7B8F" w:rsidP="00BA7B8F">
      <w:pPr>
        <w:pStyle w:val="EFtiquette"/>
        <w:numPr>
          <w:ilvl w:val="0"/>
          <w:numId w:val="0"/>
        </w:numPr>
        <w:spacing w:line="168" w:lineRule="auto"/>
        <w:ind w:left="720"/>
        <w:rPr>
          <w:rFonts w:ascii="Mangal Pro" w:hAnsi="Mangal Pro" w:cs="Mangal Pro"/>
          <w:b w:val="0"/>
          <w:bCs/>
          <w:sz w:val="24"/>
          <w:szCs w:val="24"/>
        </w:rPr>
      </w:pPr>
    </w:p>
    <w:p w14:paraId="69BB55E4" w14:textId="77777777" w:rsidR="00BA7B8F" w:rsidRDefault="00BA7B8F" w:rsidP="00BA7B8F">
      <w:pPr>
        <w:pStyle w:val="EFtiquette"/>
        <w:numPr>
          <w:ilvl w:val="0"/>
          <w:numId w:val="0"/>
        </w:numPr>
        <w:spacing w:line="168" w:lineRule="auto"/>
        <w:ind w:left="720"/>
        <w:rPr>
          <w:rFonts w:ascii="Mangal Pro" w:hAnsi="Mangal Pro" w:cs="Mangal Pro"/>
          <w:b w:val="0"/>
          <w:bCs/>
          <w:sz w:val="24"/>
          <w:szCs w:val="24"/>
        </w:rPr>
      </w:pPr>
    </w:p>
    <w:p w14:paraId="42FADA29" w14:textId="77777777" w:rsidR="00BA7B8F" w:rsidRDefault="00BA7B8F" w:rsidP="00BA7B8F">
      <w:pPr>
        <w:pStyle w:val="EFtiquette"/>
        <w:numPr>
          <w:ilvl w:val="0"/>
          <w:numId w:val="0"/>
        </w:numPr>
        <w:spacing w:line="168" w:lineRule="auto"/>
        <w:ind w:left="720"/>
        <w:rPr>
          <w:rFonts w:ascii="Mangal Pro" w:hAnsi="Mangal Pro" w:cs="Mangal Pro"/>
          <w:b w:val="0"/>
          <w:bCs/>
          <w:sz w:val="24"/>
          <w:szCs w:val="24"/>
        </w:rPr>
      </w:pPr>
    </w:p>
    <w:p w14:paraId="457EC418" w14:textId="77777777" w:rsidR="00BA7B8F" w:rsidRDefault="00BA7B8F" w:rsidP="00BA7B8F">
      <w:pPr>
        <w:pStyle w:val="EFtiquette"/>
        <w:numPr>
          <w:ilvl w:val="0"/>
          <w:numId w:val="0"/>
        </w:numPr>
        <w:spacing w:line="168" w:lineRule="auto"/>
        <w:ind w:left="720"/>
        <w:rPr>
          <w:rFonts w:ascii="Mangal Pro" w:hAnsi="Mangal Pro" w:cs="Mangal Pro"/>
          <w:b w:val="0"/>
          <w:bCs/>
          <w:sz w:val="24"/>
          <w:szCs w:val="24"/>
        </w:rPr>
      </w:pPr>
    </w:p>
    <w:p w14:paraId="463F4C22" w14:textId="0FEB2487" w:rsidR="00252A3D" w:rsidRDefault="00BA7B8F" w:rsidP="009716CF">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 xml:space="preserve">Installation des nœuds </w:t>
      </w:r>
    </w:p>
    <w:p w14:paraId="45D0DB74" w14:textId="26C9FB60" w:rsidR="00BA7B8F" w:rsidRDefault="00BA7B8F" w:rsidP="009716CF">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noProof/>
          <w:sz w:val="24"/>
          <w:szCs w:val="24"/>
        </w:rPr>
        <mc:AlternateContent>
          <mc:Choice Requires="wps">
            <w:drawing>
              <wp:anchor distT="0" distB="0" distL="114300" distR="114300" simplePos="0" relativeHeight="251691008" behindDoc="0" locked="0" layoutInCell="1" allowOverlap="1" wp14:anchorId="2DBD4E0B" wp14:editId="2B92EE41">
                <wp:simplePos x="0" y="0"/>
                <wp:positionH relativeFrom="column">
                  <wp:posOffset>23495</wp:posOffset>
                </wp:positionH>
                <wp:positionV relativeFrom="paragraph">
                  <wp:posOffset>170180</wp:posOffset>
                </wp:positionV>
                <wp:extent cx="3009900" cy="581025"/>
                <wp:effectExtent l="0" t="0" r="19050" b="28575"/>
                <wp:wrapNone/>
                <wp:docPr id="1150485987" name="Rectangle 10"/>
                <wp:cNvGraphicFramePr/>
                <a:graphic xmlns:a="http://schemas.openxmlformats.org/drawingml/2006/main">
                  <a:graphicData uri="http://schemas.microsoft.com/office/word/2010/wordprocessingShape">
                    <wps:wsp>
                      <wps:cNvSpPr/>
                      <wps:spPr>
                        <a:xfrm>
                          <a:off x="0" y="0"/>
                          <a:ext cx="3009900" cy="581025"/>
                        </a:xfrm>
                        <a:prstGeom prst="rect">
                          <a:avLst/>
                        </a:prstGeom>
                        <a:solidFill>
                          <a:schemeClr val="tx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A90BF76" w14:textId="14895AC9" w:rsidR="00BA7B8F" w:rsidRPr="00BA7B8F" w:rsidRDefault="003F7FD3" w:rsidP="00BA7B8F">
                            <w:pPr>
                              <w:rPr>
                                <w:rFonts w:ascii="Mangal Pro" w:hAnsi="Mangal Pro" w:cs="Mangal Pro"/>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A7B8F" w:rsidRPr="00BA7B8F">
                              <w:rPr>
                                <w:rFonts w:ascii="Mangal Pro" w:hAnsi="Mangal Pro" w:cs="Mangal Pro"/>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apt-get install debconf adduser procps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BD4E0B" id="Rectangle 10" o:spid="_x0000_s1035" style="position:absolute;margin-left:1.85pt;margin-top:13.4pt;width:237pt;height:45.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" fillcolor="#c6d9f1 [671]" strokecolor="#0a121c [484]" strokeweight="2pt">
                <v:textbox>
                  <w:txbxContent>
                    <w:p w14:paraId="5A90BF76" w14:textId="14895AC9" w:rsidR="00BA7B8F" w:rsidRPr="00BA7B8F" w:rsidRDefault="003F7FD3" w:rsidP="00BA7B8F">
                      <w:pPr>
                        <w:rPr>
                          <w:rFonts w:ascii="Mangal Pro" w:hAnsi="Mangal Pro" w:cs="Mangal Pro"/>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A7B8F" w:rsidRPr="00BA7B8F">
                        <w:rPr>
                          <w:rFonts w:ascii="Mangal Pro" w:hAnsi="Mangal Pro" w:cs="Mangal Pro"/>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apt-get install debconf adduser procps</w:t>
                      </w:r>
                    </w:p>
                  </w:txbxContent>
                </v:textbox>
              </v:rect>
            </w:pict>
          </mc:Fallback>
        </mc:AlternateContent>
      </w:r>
    </w:p>
    <w:p w14:paraId="68CBF5BD" w14:textId="77777777" w:rsidR="00BA7B8F" w:rsidRDefault="00BA7B8F" w:rsidP="009716CF">
      <w:pPr>
        <w:pStyle w:val="EFtiquette"/>
        <w:numPr>
          <w:ilvl w:val="0"/>
          <w:numId w:val="0"/>
        </w:numPr>
        <w:spacing w:line="168" w:lineRule="auto"/>
        <w:rPr>
          <w:rFonts w:ascii="Mangal Pro" w:hAnsi="Mangal Pro" w:cs="Mangal Pro"/>
          <w:b w:val="0"/>
          <w:bCs/>
          <w:sz w:val="24"/>
          <w:szCs w:val="24"/>
        </w:rPr>
      </w:pPr>
    </w:p>
    <w:p w14:paraId="2C4153D4" w14:textId="77777777" w:rsidR="00252A3D" w:rsidRDefault="00252A3D" w:rsidP="009716CF">
      <w:pPr>
        <w:pStyle w:val="EFtiquette"/>
        <w:numPr>
          <w:ilvl w:val="0"/>
          <w:numId w:val="0"/>
        </w:numPr>
        <w:spacing w:line="168" w:lineRule="auto"/>
        <w:rPr>
          <w:rFonts w:ascii="Mangal Pro" w:hAnsi="Mangal Pro" w:cs="Mangal Pro"/>
          <w:b w:val="0"/>
          <w:bCs/>
          <w:sz w:val="24"/>
          <w:szCs w:val="24"/>
        </w:rPr>
      </w:pPr>
    </w:p>
    <w:p w14:paraId="7672B812" w14:textId="77777777" w:rsidR="00252A3D" w:rsidRDefault="00252A3D" w:rsidP="009716CF">
      <w:pPr>
        <w:pStyle w:val="EFtiquette"/>
        <w:numPr>
          <w:ilvl w:val="0"/>
          <w:numId w:val="0"/>
        </w:numPr>
        <w:spacing w:line="168" w:lineRule="auto"/>
        <w:rPr>
          <w:rFonts w:ascii="Mangal Pro" w:hAnsi="Mangal Pro" w:cs="Mangal Pro"/>
          <w:b w:val="0"/>
          <w:bCs/>
          <w:sz w:val="24"/>
          <w:szCs w:val="24"/>
        </w:rPr>
      </w:pPr>
    </w:p>
    <w:p w14:paraId="460C1D45" w14:textId="77777777" w:rsidR="00252A3D" w:rsidRDefault="00252A3D" w:rsidP="009716CF">
      <w:pPr>
        <w:pStyle w:val="EFtiquette"/>
        <w:numPr>
          <w:ilvl w:val="0"/>
          <w:numId w:val="0"/>
        </w:numPr>
        <w:spacing w:line="168" w:lineRule="auto"/>
        <w:rPr>
          <w:rFonts w:ascii="Mangal Pro" w:hAnsi="Mangal Pro" w:cs="Mangal Pro"/>
          <w:b w:val="0"/>
          <w:bCs/>
          <w:sz w:val="24"/>
          <w:szCs w:val="24"/>
        </w:rPr>
      </w:pPr>
    </w:p>
    <w:p w14:paraId="67095E57" w14:textId="71977685" w:rsidR="00252A3D" w:rsidRDefault="00BA7B8F" w:rsidP="003F7FD3">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Ajouter du référentiel Wazuh</w:t>
      </w:r>
    </w:p>
    <w:p w14:paraId="02DE094D" w14:textId="77777777" w:rsidR="003F7FD3" w:rsidRDefault="003F7FD3" w:rsidP="003F7FD3">
      <w:pPr>
        <w:pStyle w:val="EFtiquette"/>
        <w:numPr>
          <w:ilvl w:val="0"/>
          <w:numId w:val="0"/>
        </w:numPr>
        <w:spacing w:line="168" w:lineRule="auto"/>
        <w:rPr>
          <w:rFonts w:ascii="Mangal Pro" w:hAnsi="Mangal Pro" w:cs="Mangal Pro"/>
          <w:b w:val="0"/>
          <w:bCs/>
          <w:sz w:val="24"/>
          <w:szCs w:val="24"/>
        </w:rPr>
      </w:pPr>
    </w:p>
    <w:p w14:paraId="53600522" w14:textId="059077AC" w:rsidR="003F7FD3" w:rsidRDefault="003F7FD3" w:rsidP="003F7FD3">
      <w:pPr>
        <w:pStyle w:val="EFtiquette"/>
        <w:numPr>
          <w:ilvl w:val="0"/>
          <w:numId w:val="25"/>
        </w:numPr>
        <w:spacing w:line="168" w:lineRule="auto"/>
        <w:rPr>
          <w:rFonts w:ascii="Mangal Pro" w:hAnsi="Mangal Pro" w:cs="Mangal Pro"/>
          <w:b w:val="0"/>
          <w:bCs/>
          <w:sz w:val="24"/>
          <w:szCs w:val="24"/>
        </w:rPr>
      </w:pPr>
      <w:r>
        <w:rPr>
          <w:rFonts w:ascii="Mangal Pro" w:hAnsi="Mangal Pro" w:cs="Mangal Pro"/>
          <w:b w:val="0"/>
          <w:bCs/>
          <w:sz w:val="24"/>
          <w:szCs w:val="24"/>
        </w:rPr>
        <w:t>Installez les paquets suivants s’ils manquent.</w:t>
      </w:r>
    </w:p>
    <w:p w14:paraId="25A9C4DB" w14:textId="69A24475" w:rsidR="003F7FD3" w:rsidRDefault="003F7FD3" w:rsidP="003F7FD3">
      <w:pPr>
        <w:pStyle w:val="EFtiquette"/>
        <w:numPr>
          <w:ilvl w:val="0"/>
          <w:numId w:val="0"/>
        </w:numPr>
        <w:spacing w:line="168" w:lineRule="auto"/>
        <w:ind w:left="720"/>
        <w:rPr>
          <w:rFonts w:ascii="Mangal Pro" w:hAnsi="Mangal Pro" w:cs="Mangal Pro"/>
          <w:b w:val="0"/>
          <w:bCs/>
          <w:sz w:val="24"/>
          <w:szCs w:val="24"/>
        </w:rPr>
      </w:pPr>
      <w:r>
        <w:rPr>
          <w:rFonts w:ascii="Mangal Pro" w:hAnsi="Mangal Pro" w:cs="Mangal Pro"/>
          <w:b w:val="0"/>
          <w:bCs/>
          <w:noProof/>
          <w:sz w:val="24"/>
          <w:szCs w:val="24"/>
        </w:rPr>
        <mc:AlternateContent>
          <mc:Choice Requires="wps">
            <w:drawing>
              <wp:anchor distT="0" distB="0" distL="114300" distR="114300" simplePos="0" relativeHeight="251694080" behindDoc="0" locked="0" layoutInCell="1" allowOverlap="1" wp14:anchorId="112930F2" wp14:editId="491D6BB4">
                <wp:simplePos x="0" y="0"/>
                <wp:positionH relativeFrom="column">
                  <wp:posOffset>52070</wp:posOffset>
                </wp:positionH>
                <wp:positionV relativeFrom="paragraph">
                  <wp:posOffset>45085</wp:posOffset>
                </wp:positionV>
                <wp:extent cx="3876675" cy="552450"/>
                <wp:effectExtent l="0" t="0" r="28575" b="19050"/>
                <wp:wrapNone/>
                <wp:docPr id="1478507982" name="Rectangle 13"/>
                <wp:cNvGraphicFramePr/>
                <a:graphic xmlns:a="http://schemas.openxmlformats.org/drawingml/2006/main">
                  <a:graphicData uri="http://schemas.microsoft.com/office/word/2010/wordprocessingShape">
                    <wps:wsp>
                      <wps:cNvSpPr/>
                      <wps:spPr>
                        <a:xfrm>
                          <a:off x="0" y="0"/>
                          <a:ext cx="3876675" cy="552450"/>
                        </a:xfrm>
                        <a:prstGeom prst="rect">
                          <a:avLst/>
                        </a:prstGeom>
                        <a:solidFill>
                          <a:schemeClr val="tx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B303573" w14:textId="074AECDA" w:rsidR="003F7FD3" w:rsidRPr="003F7FD3" w:rsidRDefault="003F7FD3" w:rsidP="003F7FD3">
                            <w:pP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F7FD3">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apt-get install gnupg apt-transport-https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2930F2" id="Rectangle 13" o:spid="_x0000_s1036" style="position:absolute;left:0;text-align:left;margin-left:4.1pt;margin-top:3.55pt;width:305.25pt;height:43.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" fillcolor="#c6d9f1 [671]" strokecolor="#0a121c [484]" strokeweight="2pt">
                <v:textbox>
                  <w:txbxContent>
                    <w:p w14:paraId="2B303573" w14:textId="074AECDA" w:rsidR="003F7FD3" w:rsidRPr="003F7FD3" w:rsidRDefault="003F7FD3" w:rsidP="003F7FD3">
                      <w:pP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F7FD3">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apt-get install gnupg apt-transport-https</w:t>
                      </w:r>
                    </w:p>
                  </w:txbxContent>
                </v:textbox>
              </v:rect>
            </w:pict>
          </mc:Fallback>
        </mc:AlternateContent>
      </w:r>
    </w:p>
    <w:p w14:paraId="68B64617" w14:textId="77777777" w:rsidR="003F7FD3" w:rsidRDefault="003F7FD3" w:rsidP="003F7FD3">
      <w:pPr>
        <w:pStyle w:val="EFtiquette"/>
        <w:numPr>
          <w:ilvl w:val="0"/>
          <w:numId w:val="0"/>
        </w:numPr>
        <w:spacing w:line="168" w:lineRule="auto"/>
        <w:ind w:left="720"/>
        <w:rPr>
          <w:rFonts w:ascii="Mangal Pro" w:hAnsi="Mangal Pro" w:cs="Mangal Pro"/>
          <w:b w:val="0"/>
          <w:bCs/>
          <w:sz w:val="24"/>
          <w:szCs w:val="24"/>
        </w:rPr>
      </w:pPr>
    </w:p>
    <w:p w14:paraId="748C9746" w14:textId="77777777" w:rsidR="003F7FD3" w:rsidRDefault="003F7FD3" w:rsidP="003F7FD3">
      <w:pPr>
        <w:pStyle w:val="EFtiquette"/>
        <w:numPr>
          <w:ilvl w:val="0"/>
          <w:numId w:val="0"/>
        </w:numPr>
        <w:spacing w:line="168" w:lineRule="auto"/>
        <w:ind w:left="720"/>
        <w:rPr>
          <w:rFonts w:ascii="Mangal Pro" w:hAnsi="Mangal Pro" w:cs="Mangal Pro"/>
          <w:b w:val="0"/>
          <w:bCs/>
          <w:sz w:val="24"/>
          <w:szCs w:val="24"/>
        </w:rPr>
      </w:pPr>
    </w:p>
    <w:p w14:paraId="2B9F87D7" w14:textId="77777777" w:rsidR="003F7FD3" w:rsidRDefault="003F7FD3" w:rsidP="003F7FD3">
      <w:pPr>
        <w:pStyle w:val="EFtiquette"/>
        <w:numPr>
          <w:ilvl w:val="0"/>
          <w:numId w:val="0"/>
        </w:numPr>
        <w:spacing w:line="168" w:lineRule="auto"/>
        <w:ind w:left="720"/>
        <w:rPr>
          <w:rFonts w:ascii="Mangal Pro" w:hAnsi="Mangal Pro" w:cs="Mangal Pro"/>
          <w:b w:val="0"/>
          <w:bCs/>
          <w:sz w:val="24"/>
          <w:szCs w:val="24"/>
        </w:rPr>
      </w:pPr>
    </w:p>
    <w:p w14:paraId="53B77937" w14:textId="77777777" w:rsidR="003F7FD3" w:rsidRDefault="003F7FD3" w:rsidP="003F7FD3">
      <w:pPr>
        <w:pStyle w:val="EFtiquette"/>
        <w:numPr>
          <w:ilvl w:val="0"/>
          <w:numId w:val="0"/>
        </w:numPr>
        <w:spacing w:line="168" w:lineRule="auto"/>
        <w:ind w:left="720"/>
        <w:rPr>
          <w:rFonts w:ascii="Mangal Pro" w:hAnsi="Mangal Pro" w:cs="Mangal Pro"/>
          <w:b w:val="0"/>
          <w:bCs/>
          <w:sz w:val="24"/>
          <w:szCs w:val="24"/>
        </w:rPr>
      </w:pPr>
    </w:p>
    <w:p w14:paraId="44AB43B4" w14:textId="4E3BD9FE" w:rsidR="003F7FD3" w:rsidRDefault="003F7FD3" w:rsidP="003F7FD3">
      <w:pPr>
        <w:pStyle w:val="EFtiquette"/>
        <w:numPr>
          <w:ilvl w:val="0"/>
          <w:numId w:val="25"/>
        </w:numPr>
        <w:spacing w:line="168" w:lineRule="auto"/>
        <w:rPr>
          <w:rFonts w:ascii="Mangal Pro" w:hAnsi="Mangal Pro" w:cs="Mangal Pro"/>
          <w:b w:val="0"/>
          <w:bCs/>
          <w:sz w:val="24"/>
          <w:szCs w:val="24"/>
        </w:rPr>
      </w:pPr>
      <w:r>
        <w:rPr>
          <w:rFonts w:ascii="Mangal Pro" w:hAnsi="Mangal Pro" w:cs="Mangal Pro"/>
          <w:b w:val="0"/>
          <w:bCs/>
          <w:sz w:val="24"/>
          <w:szCs w:val="24"/>
        </w:rPr>
        <w:t>Installez la GPG Key.</w:t>
      </w:r>
    </w:p>
    <w:p w14:paraId="6A005BCA" w14:textId="53BB242F" w:rsidR="00BA7B8F" w:rsidRPr="003F7FD3" w:rsidRDefault="003F7FD3" w:rsidP="003F7FD3">
      <w:pPr>
        <w:pStyle w:val="EFtiquette"/>
        <w:numPr>
          <w:ilvl w:val="0"/>
          <w:numId w:val="0"/>
        </w:numPr>
        <w:spacing w:line="168" w:lineRule="auto"/>
        <w:ind w:left="720"/>
        <w:rPr>
          <w:rFonts w:ascii="Mangal Pro" w:hAnsi="Mangal Pro" w:cs="Mangal Pro"/>
          <w:b w:val="0"/>
          <w:bCs/>
          <w:sz w:val="24"/>
          <w:szCs w:val="24"/>
        </w:rPr>
      </w:pPr>
      <w:r>
        <w:rPr>
          <w:rFonts w:ascii="Mangal Pro" w:hAnsi="Mangal Pro" w:cs="Mangal Pro"/>
          <w:b w:val="0"/>
          <w:bCs/>
          <w:noProof/>
          <w:sz w:val="24"/>
          <w:szCs w:val="24"/>
        </w:rPr>
        <mc:AlternateContent>
          <mc:Choice Requires="wps">
            <w:drawing>
              <wp:anchor distT="0" distB="0" distL="114300" distR="114300" simplePos="0" relativeHeight="251693056" behindDoc="0" locked="0" layoutInCell="1" allowOverlap="1" wp14:anchorId="3306D0D7" wp14:editId="4BD3A054">
                <wp:simplePos x="0" y="0"/>
                <wp:positionH relativeFrom="margin">
                  <wp:align>left</wp:align>
                </wp:positionH>
                <wp:positionV relativeFrom="paragraph">
                  <wp:posOffset>51435</wp:posOffset>
                </wp:positionV>
                <wp:extent cx="5781675" cy="2066925"/>
                <wp:effectExtent l="0" t="0" r="28575" b="28575"/>
                <wp:wrapNone/>
                <wp:docPr id="6515581" name="Rectangle 12"/>
                <wp:cNvGraphicFramePr/>
                <a:graphic xmlns:a="http://schemas.openxmlformats.org/drawingml/2006/main">
                  <a:graphicData uri="http://schemas.microsoft.com/office/word/2010/wordprocessingShape">
                    <wps:wsp>
                      <wps:cNvSpPr/>
                      <wps:spPr>
                        <a:xfrm>
                          <a:off x="0" y="0"/>
                          <a:ext cx="5781675" cy="2066925"/>
                        </a:xfrm>
                        <a:prstGeom prst="rect">
                          <a:avLst/>
                        </a:prstGeom>
                        <a:solidFill>
                          <a:schemeClr val="tx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91E0CC4" w14:textId="7DF4EBAB" w:rsidR="00BA7B8F" w:rsidRDefault="003F7FD3" w:rsidP="003F7FD3">
                            <w:pPr>
                              <w:spacing w:line="14" w:lineRule="atLeast"/>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A7B8F" w:rsidRPr="00BA7B8F">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curl -s https://packages.wazuh.com/key/GPG-KEY-WAZUH | </w:t>
                            </w:r>
                            <w:r w:rsidR="00BA7B8F">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B8C441" w14:textId="77777777" w:rsidR="003F7FD3" w:rsidRDefault="00BA7B8F" w:rsidP="003F7FD3">
                            <w:pPr>
                              <w:spacing w:line="14" w:lineRule="atLeast"/>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7B8F">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gpg --no-default-keyring </w:t>
                            </w:r>
                            <w:r w:rsidR="003F7FD3">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A7B8F">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keyring</w:t>
                            </w:r>
                            <w:r w:rsidR="003F7FD3">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D29632" w14:textId="77777777" w:rsidR="003F7FD3" w:rsidRDefault="003F7FD3" w:rsidP="003F7FD3">
                            <w:pPr>
                              <w:spacing w:line="14" w:lineRule="atLeast"/>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7FD3">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keyring </w:t>
                            </w:r>
                            <w:r w:rsidR="00BA7B8F" w:rsidRPr="003F7FD3">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gnupg-ring:/usr/share/keyrings/wazuh.gpg </w:t>
                            </w:r>
                            <w: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CEBAF2" w14:textId="77777777" w:rsidR="003F7FD3" w:rsidRDefault="00BA7B8F" w:rsidP="003F7FD3">
                            <w:pPr>
                              <w:spacing w:line="14" w:lineRule="atLeast"/>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7FD3">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--import &amp;&amp; </w:t>
                            </w:r>
                            <w:r w:rsidR="003F7FD3">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A9AA3D" w14:textId="7B6FDF19" w:rsidR="00BA7B8F" w:rsidRPr="003F7FD3" w:rsidRDefault="00BA7B8F" w:rsidP="003F7FD3">
                            <w:pPr>
                              <w:spacing w:line="14" w:lineRule="atLeast"/>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7FD3">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chmod 644 /usr/share/keyrings/wazuh.gpg</w:t>
                            </w:r>
                          </w:p>
                          <w:p w14:paraId="65CD46D3" w14:textId="29D161ED" w:rsidR="00BA7B8F" w:rsidRPr="00BA7B8F" w:rsidRDefault="00BA7B8F" w:rsidP="00BA7B8F">
                            <w:pP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22F04F" w14:textId="77777777" w:rsidR="00BA7B8F" w:rsidRPr="00BA7B8F" w:rsidRDefault="00BA7B8F" w:rsidP="00BA7B8F">
                            <w:pP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5870A4" w14:textId="4802EBA1" w:rsidR="00BA7B8F" w:rsidRPr="00BA7B8F" w:rsidRDefault="00BA7B8F" w:rsidP="00BA7B8F">
                            <w:pP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6D0D7" id="Rectangle 12" o:spid="_x0000_s1037" style="position:absolute;left:0;text-align:left;margin-left:0;margin-top:4.05pt;width:455.25pt;height:162.7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" fillcolor="#c6d9f1 [671]" strokecolor="#0a121c [484]" strokeweight="2pt">
                <v:textbox>
                  <w:txbxContent>
                    <w:p w14:paraId="491E0CC4" w14:textId="7DF4EBAB" w:rsidR="00BA7B8F" w:rsidRDefault="003F7FD3" w:rsidP="003F7FD3">
                      <w:pPr>
                        <w:spacing w:line="14" w:lineRule="atLeast"/>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A7B8F" w:rsidRPr="00BA7B8F">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curl -s https://packages.wazuh.com/key/GPG-KEY-WAZUH | </w:t>
                      </w:r>
                      <w:r w:rsidR="00BA7B8F">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B8C441" w14:textId="77777777" w:rsidR="003F7FD3" w:rsidRDefault="00BA7B8F" w:rsidP="003F7FD3">
                      <w:pPr>
                        <w:spacing w:line="14" w:lineRule="atLeast"/>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7B8F">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gpg --no-default-keyring </w:t>
                      </w:r>
                      <w:r w:rsidR="003F7FD3">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A7B8F">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keyring</w:t>
                      </w:r>
                      <w:r w:rsidR="003F7FD3">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D29632" w14:textId="77777777" w:rsidR="003F7FD3" w:rsidRDefault="003F7FD3" w:rsidP="003F7FD3">
                      <w:pPr>
                        <w:spacing w:line="14" w:lineRule="atLeast"/>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7FD3">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keyring </w:t>
                      </w:r>
                      <w:r w:rsidR="00BA7B8F" w:rsidRPr="003F7FD3">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gnupg-ring:/usr/share/keyrings/wazuh.gpg </w:t>
                      </w:r>
                      <w: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CEBAF2" w14:textId="77777777" w:rsidR="003F7FD3" w:rsidRDefault="00BA7B8F" w:rsidP="003F7FD3">
                      <w:pPr>
                        <w:spacing w:line="14" w:lineRule="atLeast"/>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7FD3">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--import &amp;&amp; </w:t>
                      </w:r>
                      <w:r w:rsidR="003F7FD3">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A9AA3D" w14:textId="7B6FDF19" w:rsidR="00BA7B8F" w:rsidRPr="003F7FD3" w:rsidRDefault="00BA7B8F" w:rsidP="003F7FD3">
                      <w:pPr>
                        <w:spacing w:line="14" w:lineRule="atLeast"/>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7FD3">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chmod 644 /usr/share/keyrings/wazuh.gpg</w:t>
                      </w:r>
                    </w:p>
                    <w:p w14:paraId="65CD46D3" w14:textId="29D161ED" w:rsidR="00BA7B8F" w:rsidRPr="00BA7B8F" w:rsidRDefault="00BA7B8F" w:rsidP="00BA7B8F">
                      <w:pP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22F04F" w14:textId="77777777" w:rsidR="00BA7B8F" w:rsidRPr="00BA7B8F" w:rsidRDefault="00BA7B8F" w:rsidP="00BA7B8F">
                      <w:pP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5870A4" w14:textId="4802EBA1" w:rsidR="00BA7B8F" w:rsidRPr="00BA7B8F" w:rsidRDefault="00BA7B8F" w:rsidP="00BA7B8F">
                      <w:pP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p>
    <w:p w14:paraId="2133CAA8" w14:textId="5EAB0CEB" w:rsidR="00FE4B54" w:rsidRDefault="00FE4B54" w:rsidP="009716CF">
      <w:pPr>
        <w:pStyle w:val="EFtiquette"/>
        <w:numPr>
          <w:ilvl w:val="0"/>
          <w:numId w:val="0"/>
        </w:numPr>
        <w:spacing w:line="168" w:lineRule="auto"/>
        <w:rPr>
          <w:rFonts w:ascii="Mangal Pro" w:hAnsi="Mangal Pro" w:cs="Mangal Pro"/>
          <w:b w:val="0"/>
          <w:bCs/>
          <w:sz w:val="24"/>
          <w:szCs w:val="24"/>
        </w:rPr>
      </w:pPr>
    </w:p>
    <w:p w14:paraId="7D1D464D" w14:textId="77777777" w:rsidR="00FE4B54" w:rsidRDefault="00FE4B54" w:rsidP="009716CF">
      <w:pPr>
        <w:pStyle w:val="EFtiquette"/>
        <w:numPr>
          <w:ilvl w:val="0"/>
          <w:numId w:val="0"/>
        </w:numPr>
        <w:spacing w:line="168" w:lineRule="auto"/>
        <w:rPr>
          <w:rFonts w:ascii="Mangal Pro" w:hAnsi="Mangal Pro" w:cs="Mangal Pro"/>
          <w:b w:val="0"/>
          <w:bCs/>
          <w:sz w:val="24"/>
          <w:szCs w:val="24"/>
        </w:rPr>
      </w:pPr>
    </w:p>
    <w:p w14:paraId="28211F2C" w14:textId="77777777" w:rsidR="00FE4B54" w:rsidRDefault="00FE4B54" w:rsidP="009716CF">
      <w:pPr>
        <w:pStyle w:val="EFtiquette"/>
        <w:numPr>
          <w:ilvl w:val="0"/>
          <w:numId w:val="0"/>
        </w:numPr>
        <w:spacing w:line="168" w:lineRule="auto"/>
        <w:rPr>
          <w:rFonts w:ascii="Mangal Pro" w:hAnsi="Mangal Pro" w:cs="Mangal Pro"/>
          <w:b w:val="0"/>
          <w:bCs/>
          <w:sz w:val="24"/>
          <w:szCs w:val="24"/>
        </w:rPr>
      </w:pPr>
    </w:p>
    <w:p w14:paraId="6666282F" w14:textId="77777777" w:rsidR="00FE4B54" w:rsidRDefault="00FE4B54" w:rsidP="009716CF">
      <w:pPr>
        <w:pStyle w:val="EFtiquette"/>
        <w:numPr>
          <w:ilvl w:val="0"/>
          <w:numId w:val="0"/>
        </w:numPr>
        <w:spacing w:line="168" w:lineRule="auto"/>
        <w:rPr>
          <w:rFonts w:ascii="Mangal Pro" w:hAnsi="Mangal Pro" w:cs="Mangal Pro"/>
          <w:b w:val="0"/>
          <w:bCs/>
          <w:sz w:val="24"/>
          <w:szCs w:val="24"/>
        </w:rPr>
      </w:pPr>
    </w:p>
    <w:p w14:paraId="0F5DFA6A" w14:textId="77777777" w:rsidR="00FE4B54" w:rsidRDefault="00FE4B54" w:rsidP="009716CF">
      <w:pPr>
        <w:pStyle w:val="EFtiquette"/>
        <w:numPr>
          <w:ilvl w:val="0"/>
          <w:numId w:val="0"/>
        </w:numPr>
        <w:spacing w:line="168" w:lineRule="auto"/>
        <w:rPr>
          <w:rFonts w:ascii="Mangal Pro" w:hAnsi="Mangal Pro" w:cs="Mangal Pro"/>
          <w:b w:val="0"/>
          <w:bCs/>
          <w:sz w:val="24"/>
          <w:szCs w:val="24"/>
        </w:rPr>
      </w:pPr>
    </w:p>
    <w:p w14:paraId="51059703" w14:textId="77777777" w:rsidR="00FE4B54" w:rsidRDefault="00FE4B54" w:rsidP="009716CF">
      <w:pPr>
        <w:pStyle w:val="EFtiquette"/>
        <w:numPr>
          <w:ilvl w:val="0"/>
          <w:numId w:val="0"/>
        </w:numPr>
        <w:spacing w:line="168" w:lineRule="auto"/>
        <w:rPr>
          <w:rFonts w:ascii="Mangal Pro" w:hAnsi="Mangal Pro" w:cs="Mangal Pro"/>
          <w:b w:val="0"/>
          <w:bCs/>
          <w:sz w:val="24"/>
          <w:szCs w:val="24"/>
        </w:rPr>
      </w:pPr>
    </w:p>
    <w:p w14:paraId="34B7F776" w14:textId="77777777" w:rsidR="00FE4B54" w:rsidRDefault="00FE4B54" w:rsidP="009716CF">
      <w:pPr>
        <w:pStyle w:val="EFtiquette"/>
        <w:numPr>
          <w:ilvl w:val="0"/>
          <w:numId w:val="0"/>
        </w:numPr>
        <w:spacing w:line="168" w:lineRule="auto"/>
        <w:rPr>
          <w:rFonts w:ascii="Mangal Pro" w:hAnsi="Mangal Pro" w:cs="Mangal Pro"/>
          <w:b w:val="0"/>
          <w:bCs/>
          <w:sz w:val="24"/>
          <w:szCs w:val="24"/>
        </w:rPr>
      </w:pPr>
    </w:p>
    <w:p w14:paraId="211F7D7B" w14:textId="77777777" w:rsidR="00FE4B54" w:rsidRDefault="00FE4B54" w:rsidP="009716CF">
      <w:pPr>
        <w:pStyle w:val="EFtiquette"/>
        <w:numPr>
          <w:ilvl w:val="0"/>
          <w:numId w:val="0"/>
        </w:numPr>
        <w:spacing w:line="168" w:lineRule="auto"/>
        <w:rPr>
          <w:rFonts w:ascii="Mangal Pro" w:hAnsi="Mangal Pro" w:cs="Mangal Pro"/>
          <w:b w:val="0"/>
          <w:bCs/>
          <w:sz w:val="24"/>
          <w:szCs w:val="24"/>
        </w:rPr>
      </w:pPr>
    </w:p>
    <w:p w14:paraId="19F763FB" w14:textId="77777777" w:rsidR="00FE4B54" w:rsidRDefault="00FE4B54" w:rsidP="009716CF">
      <w:pPr>
        <w:pStyle w:val="EFtiquette"/>
        <w:numPr>
          <w:ilvl w:val="0"/>
          <w:numId w:val="0"/>
        </w:numPr>
        <w:spacing w:line="168" w:lineRule="auto"/>
        <w:rPr>
          <w:rFonts w:ascii="Mangal Pro" w:hAnsi="Mangal Pro" w:cs="Mangal Pro"/>
          <w:b w:val="0"/>
          <w:bCs/>
          <w:sz w:val="24"/>
          <w:szCs w:val="24"/>
        </w:rPr>
      </w:pPr>
    </w:p>
    <w:p w14:paraId="5ACE96FA" w14:textId="77777777" w:rsidR="00FE4B54" w:rsidRDefault="00FE4B54" w:rsidP="009716CF">
      <w:pPr>
        <w:pStyle w:val="EFtiquette"/>
        <w:numPr>
          <w:ilvl w:val="0"/>
          <w:numId w:val="0"/>
        </w:numPr>
        <w:spacing w:line="168" w:lineRule="auto"/>
        <w:rPr>
          <w:rFonts w:ascii="Mangal Pro" w:hAnsi="Mangal Pro" w:cs="Mangal Pro"/>
          <w:b w:val="0"/>
          <w:bCs/>
          <w:sz w:val="24"/>
          <w:szCs w:val="24"/>
        </w:rPr>
      </w:pPr>
    </w:p>
    <w:p w14:paraId="4850FCC3" w14:textId="77777777" w:rsidR="00FE4B54" w:rsidRDefault="00FE4B54" w:rsidP="009716CF">
      <w:pPr>
        <w:pStyle w:val="EFtiquette"/>
        <w:numPr>
          <w:ilvl w:val="0"/>
          <w:numId w:val="0"/>
        </w:numPr>
        <w:spacing w:line="168" w:lineRule="auto"/>
        <w:rPr>
          <w:rFonts w:ascii="Mangal Pro" w:hAnsi="Mangal Pro" w:cs="Mangal Pro"/>
          <w:b w:val="0"/>
          <w:bCs/>
          <w:sz w:val="24"/>
          <w:szCs w:val="24"/>
        </w:rPr>
      </w:pPr>
    </w:p>
    <w:p w14:paraId="544EAB3F" w14:textId="77777777" w:rsidR="00FE4B54" w:rsidRDefault="00FE4B54" w:rsidP="009716CF">
      <w:pPr>
        <w:pStyle w:val="EFtiquette"/>
        <w:numPr>
          <w:ilvl w:val="0"/>
          <w:numId w:val="0"/>
        </w:numPr>
        <w:spacing w:line="168" w:lineRule="auto"/>
        <w:rPr>
          <w:rFonts w:ascii="Mangal Pro" w:hAnsi="Mangal Pro" w:cs="Mangal Pro"/>
          <w:b w:val="0"/>
          <w:bCs/>
          <w:sz w:val="24"/>
          <w:szCs w:val="24"/>
        </w:rPr>
      </w:pPr>
    </w:p>
    <w:p w14:paraId="2308D76F" w14:textId="6CF9796F" w:rsidR="003F7FD3" w:rsidRDefault="003F7FD3" w:rsidP="003F7FD3">
      <w:pPr>
        <w:pStyle w:val="EFtiquette"/>
        <w:numPr>
          <w:ilvl w:val="0"/>
          <w:numId w:val="25"/>
        </w:numPr>
        <w:spacing w:line="168" w:lineRule="auto"/>
        <w:rPr>
          <w:rFonts w:ascii="Mangal Pro" w:hAnsi="Mangal Pro" w:cs="Mangal Pro"/>
          <w:b w:val="0"/>
          <w:bCs/>
          <w:sz w:val="24"/>
          <w:szCs w:val="24"/>
        </w:rPr>
      </w:pPr>
      <w:r>
        <w:rPr>
          <w:rFonts w:ascii="Mangal Pro" w:hAnsi="Mangal Pro" w:cs="Mangal Pro"/>
          <w:b w:val="0"/>
          <w:bCs/>
          <w:sz w:val="24"/>
          <w:szCs w:val="24"/>
        </w:rPr>
        <w:lastRenderedPageBreak/>
        <w:t>Ajouter le référentiel.</w:t>
      </w:r>
    </w:p>
    <w:p w14:paraId="1EDE981D" w14:textId="12F96200" w:rsidR="00FE4B54" w:rsidRDefault="003F7FD3" w:rsidP="009716CF">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noProof/>
          <w:sz w:val="24"/>
          <w:szCs w:val="24"/>
        </w:rPr>
        <mc:AlternateContent>
          <mc:Choice Requires="wps">
            <w:drawing>
              <wp:anchor distT="0" distB="0" distL="114300" distR="114300" simplePos="0" relativeHeight="251695104" behindDoc="0" locked="0" layoutInCell="1" allowOverlap="1" wp14:anchorId="04314B02" wp14:editId="3248E810">
                <wp:simplePos x="0" y="0"/>
                <wp:positionH relativeFrom="margin">
                  <wp:align>right</wp:align>
                </wp:positionH>
                <wp:positionV relativeFrom="paragraph">
                  <wp:posOffset>72390</wp:posOffset>
                </wp:positionV>
                <wp:extent cx="5724525" cy="1428750"/>
                <wp:effectExtent l="0" t="0" r="28575" b="19050"/>
                <wp:wrapNone/>
                <wp:docPr id="452800839" name="Rectangle 14"/>
                <wp:cNvGraphicFramePr/>
                <a:graphic xmlns:a="http://schemas.openxmlformats.org/drawingml/2006/main">
                  <a:graphicData uri="http://schemas.microsoft.com/office/word/2010/wordprocessingShape">
                    <wps:wsp>
                      <wps:cNvSpPr/>
                      <wps:spPr>
                        <a:xfrm>
                          <a:off x="0" y="0"/>
                          <a:ext cx="5724525" cy="1428750"/>
                        </a:xfrm>
                        <a:prstGeom prst="rect">
                          <a:avLst/>
                        </a:prstGeom>
                        <a:solidFill>
                          <a:schemeClr val="tx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50C197D" w14:textId="35E23FBA" w:rsidR="003F7FD3" w:rsidRPr="003F7FD3" w:rsidRDefault="003F7FD3" w:rsidP="003F7FD3">
                            <w:pP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F7FD3">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echo "deb [signed-by=/usr/share/keyrings/wazuh.gpg] \</w:t>
                            </w:r>
                          </w:p>
                          <w:p w14:paraId="0C3A94F9" w14:textId="77777777" w:rsidR="003F7FD3" w:rsidRPr="003F7FD3" w:rsidRDefault="003F7FD3" w:rsidP="003F7FD3">
                            <w:pP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7FD3">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https://packages.wazuh.com/4.x/apt/ stable main" | \</w:t>
                            </w:r>
                          </w:p>
                          <w:p w14:paraId="509747BE" w14:textId="3E71CFA7" w:rsidR="003F7FD3" w:rsidRPr="003F7FD3" w:rsidRDefault="003F7FD3" w:rsidP="003F7FD3">
                            <w:pP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7FD3">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tee -a /etc/apt/sources.list.d/wazuh.list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314B02" id="Rectangle 14" o:spid="_x0000_s1038" style="position:absolute;margin-left:399.55pt;margin-top:5.7pt;width:450.75pt;height:112.5pt;z-index:251695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" fillcolor="#c6d9f1 [671]" strokecolor="#0a121c [484]" strokeweight="2pt">
                <v:textbox>
                  <w:txbxContent>
                    <w:p w14:paraId="150C197D" w14:textId="35E23FBA" w:rsidR="003F7FD3" w:rsidRPr="003F7FD3" w:rsidRDefault="003F7FD3" w:rsidP="003F7FD3">
                      <w:pP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F7FD3">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echo "deb [signed-by=/usr/share/keyrings/wazuh.gpg] \</w:t>
                      </w:r>
                    </w:p>
                    <w:p w14:paraId="0C3A94F9" w14:textId="77777777" w:rsidR="003F7FD3" w:rsidRPr="003F7FD3" w:rsidRDefault="003F7FD3" w:rsidP="003F7FD3">
                      <w:pP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7FD3">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https://packages.wazuh.com/4.x/apt/ stable main" | \</w:t>
                      </w:r>
                    </w:p>
                    <w:p w14:paraId="509747BE" w14:textId="3E71CFA7" w:rsidR="003F7FD3" w:rsidRPr="003F7FD3" w:rsidRDefault="003F7FD3" w:rsidP="003F7FD3">
                      <w:pP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7FD3">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tee -a /etc/apt/sources.list.d/wazuh.list</w:t>
                      </w:r>
                    </w:p>
                  </w:txbxContent>
                </v:textbox>
                <w10:wrap anchorx="margin"/>
              </v:rect>
            </w:pict>
          </mc:Fallback>
        </mc:AlternateContent>
      </w:r>
    </w:p>
    <w:p w14:paraId="72C79B7A" w14:textId="77777777" w:rsidR="00FE4B54" w:rsidRDefault="00FE4B54" w:rsidP="009716CF">
      <w:pPr>
        <w:pStyle w:val="EFtiquette"/>
        <w:numPr>
          <w:ilvl w:val="0"/>
          <w:numId w:val="0"/>
        </w:numPr>
        <w:spacing w:line="168" w:lineRule="auto"/>
        <w:rPr>
          <w:rFonts w:ascii="Mangal Pro" w:hAnsi="Mangal Pro" w:cs="Mangal Pro"/>
          <w:b w:val="0"/>
          <w:bCs/>
          <w:sz w:val="24"/>
          <w:szCs w:val="24"/>
        </w:rPr>
      </w:pPr>
    </w:p>
    <w:p w14:paraId="36FD5367" w14:textId="77777777" w:rsidR="00FE4B54" w:rsidRDefault="00FE4B54" w:rsidP="009716CF">
      <w:pPr>
        <w:pStyle w:val="EFtiquette"/>
        <w:numPr>
          <w:ilvl w:val="0"/>
          <w:numId w:val="0"/>
        </w:numPr>
        <w:spacing w:line="168" w:lineRule="auto"/>
        <w:rPr>
          <w:rFonts w:ascii="Mangal Pro" w:hAnsi="Mangal Pro" w:cs="Mangal Pro"/>
          <w:b w:val="0"/>
          <w:bCs/>
          <w:sz w:val="24"/>
          <w:szCs w:val="24"/>
        </w:rPr>
      </w:pPr>
    </w:p>
    <w:p w14:paraId="44DC829E" w14:textId="777C68F7" w:rsidR="00FE4B54" w:rsidRDefault="00FE4B54" w:rsidP="009716CF">
      <w:pPr>
        <w:pStyle w:val="EFtiquette"/>
        <w:numPr>
          <w:ilvl w:val="0"/>
          <w:numId w:val="0"/>
        </w:numPr>
        <w:spacing w:line="168" w:lineRule="auto"/>
        <w:rPr>
          <w:rFonts w:ascii="Mangal Pro" w:hAnsi="Mangal Pro" w:cs="Mangal Pro"/>
          <w:b w:val="0"/>
          <w:bCs/>
          <w:sz w:val="24"/>
          <w:szCs w:val="24"/>
        </w:rPr>
      </w:pPr>
    </w:p>
    <w:p w14:paraId="3ECBCF78" w14:textId="2F180C5D" w:rsidR="00FE4B54" w:rsidRDefault="00FE4B54" w:rsidP="009716CF">
      <w:pPr>
        <w:pStyle w:val="EFtiquette"/>
        <w:numPr>
          <w:ilvl w:val="0"/>
          <w:numId w:val="0"/>
        </w:numPr>
        <w:spacing w:line="168" w:lineRule="auto"/>
        <w:rPr>
          <w:rFonts w:ascii="Mangal Pro" w:hAnsi="Mangal Pro" w:cs="Mangal Pro"/>
          <w:b w:val="0"/>
          <w:bCs/>
          <w:sz w:val="24"/>
          <w:szCs w:val="24"/>
        </w:rPr>
      </w:pPr>
    </w:p>
    <w:p w14:paraId="07211A34" w14:textId="4FC912F6" w:rsidR="00FE4B54" w:rsidRDefault="00FE4B54" w:rsidP="009716CF">
      <w:pPr>
        <w:pStyle w:val="EFtiquette"/>
        <w:numPr>
          <w:ilvl w:val="0"/>
          <w:numId w:val="0"/>
        </w:numPr>
        <w:spacing w:line="168" w:lineRule="auto"/>
        <w:rPr>
          <w:rFonts w:ascii="Mangal Pro" w:hAnsi="Mangal Pro" w:cs="Mangal Pro"/>
          <w:b w:val="0"/>
          <w:bCs/>
          <w:sz w:val="24"/>
          <w:szCs w:val="24"/>
        </w:rPr>
      </w:pPr>
    </w:p>
    <w:p w14:paraId="6D1C648C" w14:textId="77777777" w:rsidR="00FE4B54" w:rsidRDefault="00FE4B54" w:rsidP="009716CF">
      <w:pPr>
        <w:pStyle w:val="EFtiquette"/>
        <w:numPr>
          <w:ilvl w:val="0"/>
          <w:numId w:val="0"/>
        </w:numPr>
        <w:spacing w:line="168" w:lineRule="auto"/>
        <w:rPr>
          <w:rFonts w:ascii="Mangal Pro" w:hAnsi="Mangal Pro" w:cs="Mangal Pro"/>
          <w:b w:val="0"/>
          <w:bCs/>
          <w:sz w:val="24"/>
          <w:szCs w:val="24"/>
        </w:rPr>
      </w:pPr>
    </w:p>
    <w:p w14:paraId="3EAE0BCC" w14:textId="022FDE98" w:rsidR="00FE4B54" w:rsidRDefault="00FE4B54" w:rsidP="009716CF">
      <w:pPr>
        <w:pStyle w:val="EFtiquette"/>
        <w:numPr>
          <w:ilvl w:val="0"/>
          <w:numId w:val="0"/>
        </w:numPr>
        <w:spacing w:line="168" w:lineRule="auto"/>
        <w:rPr>
          <w:rFonts w:ascii="Mangal Pro" w:hAnsi="Mangal Pro" w:cs="Mangal Pro"/>
          <w:b w:val="0"/>
          <w:bCs/>
          <w:sz w:val="24"/>
          <w:szCs w:val="24"/>
        </w:rPr>
      </w:pPr>
    </w:p>
    <w:p w14:paraId="577628BD" w14:textId="10AB3745" w:rsidR="00FE4B54" w:rsidRDefault="00FE4B54" w:rsidP="009716CF">
      <w:pPr>
        <w:pStyle w:val="EFtiquette"/>
        <w:numPr>
          <w:ilvl w:val="0"/>
          <w:numId w:val="0"/>
        </w:numPr>
        <w:spacing w:line="168" w:lineRule="auto"/>
        <w:rPr>
          <w:rFonts w:ascii="Mangal Pro" w:hAnsi="Mangal Pro" w:cs="Mangal Pro"/>
          <w:b w:val="0"/>
          <w:bCs/>
          <w:sz w:val="24"/>
          <w:szCs w:val="24"/>
        </w:rPr>
      </w:pPr>
    </w:p>
    <w:p w14:paraId="1CBD293E" w14:textId="6947B2F3" w:rsidR="00FE4B54" w:rsidRDefault="003F7FD3" w:rsidP="003F7FD3">
      <w:pPr>
        <w:pStyle w:val="EFtiquette"/>
        <w:numPr>
          <w:ilvl w:val="0"/>
          <w:numId w:val="25"/>
        </w:numPr>
        <w:spacing w:line="168" w:lineRule="auto"/>
        <w:rPr>
          <w:rFonts w:ascii="Mangal Pro" w:hAnsi="Mangal Pro" w:cs="Mangal Pro"/>
          <w:b w:val="0"/>
          <w:bCs/>
          <w:sz w:val="24"/>
          <w:szCs w:val="24"/>
        </w:rPr>
      </w:pPr>
      <w:r w:rsidRPr="003F7FD3">
        <w:rPr>
          <w:rFonts w:ascii="Mangal Pro" w:hAnsi="Mangal Pro" w:cs="Mangal Pro"/>
          <w:b w:val="0"/>
          <w:bCs/>
          <w:sz w:val="24"/>
          <w:szCs w:val="24"/>
        </w:rPr>
        <w:t>Mise à jour des informations sur les paquets</w:t>
      </w:r>
      <w:r>
        <w:rPr>
          <w:rFonts w:ascii="Mangal Pro" w:hAnsi="Mangal Pro" w:cs="Mangal Pro"/>
          <w:b w:val="0"/>
          <w:bCs/>
          <w:sz w:val="24"/>
          <w:szCs w:val="24"/>
        </w:rPr>
        <w:t>.</w:t>
      </w:r>
    </w:p>
    <w:p w14:paraId="4F52B807" w14:textId="79469BE3" w:rsidR="003F7FD3" w:rsidRDefault="003F7FD3" w:rsidP="009716CF">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noProof/>
          <w:sz w:val="24"/>
          <w:szCs w:val="24"/>
        </w:rPr>
        <mc:AlternateContent>
          <mc:Choice Requires="wps">
            <w:drawing>
              <wp:anchor distT="0" distB="0" distL="114300" distR="114300" simplePos="0" relativeHeight="251696128" behindDoc="0" locked="0" layoutInCell="1" allowOverlap="1" wp14:anchorId="5DCEE9B9" wp14:editId="3C2539FE">
                <wp:simplePos x="0" y="0"/>
                <wp:positionH relativeFrom="margin">
                  <wp:align>left</wp:align>
                </wp:positionH>
                <wp:positionV relativeFrom="paragraph">
                  <wp:posOffset>64770</wp:posOffset>
                </wp:positionV>
                <wp:extent cx="2200275" cy="447675"/>
                <wp:effectExtent l="0" t="0" r="28575" b="28575"/>
                <wp:wrapNone/>
                <wp:docPr id="2045121932" name="Rectangle 15"/>
                <wp:cNvGraphicFramePr/>
                <a:graphic xmlns:a="http://schemas.openxmlformats.org/drawingml/2006/main">
                  <a:graphicData uri="http://schemas.microsoft.com/office/word/2010/wordprocessingShape">
                    <wps:wsp>
                      <wps:cNvSpPr/>
                      <wps:spPr>
                        <a:xfrm>
                          <a:off x="0" y="0"/>
                          <a:ext cx="2200275" cy="447675"/>
                        </a:xfrm>
                        <a:prstGeom prst="rect">
                          <a:avLst/>
                        </a:prstGeom>
                        <a:solidFill>
                          <a:schemeClr val="tx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847066F" w14:textId="40248C98" w:rsidR="003F7FD3" w:rsidRPr="003F7FD3" w:rsidRDefault="003F7FD3" w:rsidP="003F7FD3">
                            <w:pP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F7FD3">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apt-get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EE9B9" id="Rectangle 15" o:spid="_x0000_s1039" style="position:absolute;margin-left:0;margin-top:5.1pt;width:173.25pt;height:35.2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" fillcolor="#c6d9f1 [671]" strokecolor="#0a121c [484]" strokeweight="2pt">
                <v:textbox>
                  <w:txbxContent>
                    <w:p w14:paraId="6847066F" w14:textId="40248C98" w:rsidR="003F7FD3" w:rsidRPr="003F7FD3" w:rsidRDefault="003F7FD3" w:rsidP="003F7FD3">
                      <w:pP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F7FD3">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apt-get update</w:t>
                      </w:r>
                    </w:p>
                  </w:txbxContent>
                </v:textbox>
                <w10:wrap anchorx="margin"/>
              </v:rect>
            </w:pict>
          </mc:Fallback>
        </mc:AlternateContent>
      </w:r>
    </w:p>
    <w:p w14:paraId="42ABCD6F" w14:textId="7C699358" w:rsidR="003F7FD3" w:rsidRDefault="003F7FD3" w:rsidP="009716CF">
      <w:pPr>
        <w:pStyle w:val="EFtiquette"/>
        <w:numPr>
          <w:ilvl w:val="0"/>
          <w:numId w:val="0"/>
        </w:numPr>
        <w:spacing w:line="168" w:lineRule="auto"/>
        <w:rPr>
          <w:rFonts w:ascii="Mangal Pro" w:hAnsi="Mangal Pro" w:cs="Mangal Pro"/>
          <w:b w:val="0"/>
          <w:bCs/>
          <w:sz w:val="24"/>
          <w:szCs w:val="24"/>
        </w:rPr>
      </w:pPr>
    </w:p>
    <w:p w14:paraId="066B32F3" w14:textId="77777777" w:rsidR="00FE4B54" w:rsidRDefault="00FE4B54" w:rsidP="009716CF">
      <w:pPr>
        <w:pStyle w:val="EFtiquette"/>
        <w:numPr>
          <w:ilvl w:val="0"/>
          <w:numId w:val="0"/>
        </w:numPr>
        <w:spacing w:line="168" w:lineRule="auto"/>
        <w:rPr>
          <w:rFonts w:ascii="Mangal Pro" w:hAnsi="Mangal Pro" w:cs="Mangal Pro"/>
          <w:b w:val="0"/>
          <w:bCs/>
          <w:sz w:val="24"/>
          <w:szCs w:val="24"/>
        </w:rPr>
      </w:pPr>
    </w:p>
    <w:p w14:paraId="129B578C" w14:textId="77777777" w:rsidR="00FE4B54" w:rsidRDefault="00FE4B54" w:rsidP="009716CF">
      <w:pPr>
        <w:pStyle w:val="EFtiquette"/>
        <w:numPr>
          <w:ilvl w:val="0"/>
          <w:numId w:val="0"/>
        </w:numPr>
        <w:spacing w:line="168" w:lineRule="auto"/>
        <w:rPr>
          <w:rFonts w:ascii="Mangal Pro" w:hAnsi="Mangal Pro" w:cs="Mangal Pro"/>
          <w:b w:val="0"/>
          <w:bCs/>
          <w:sz w:val="24"/>
          <w:szCs w:val="24"/>
        </w:rPr>
      </w:pPr>
    </w:p>
    <w:p w14:paraId="6C6F845A" w14:textId="36C0CFDE" w:rsidR="00FE4B54" w:rsidRDefault="003F7FD3" w:rsidP="009716CF">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Installation de l’indexeur Wazuh</w:t>
      </w:r>
    </w:p>
    <w:p w14:paraId="3AE86806" w14:textId="516828D9" w:rsidR="003F7FD3" w:rsidRDefault="003F7FD3" w:rsidP="009716CF">
      <w:pPr>
        <w:pStyle w:val="EFtiquette"/>
        <w:numPr>
          <w:ilvl w:val="0"/>
          <w:numId w:val="0"/>
        </w:numPr>
        <w:spacing w:line="168" w:lineRule="auto"/>
        <w:rPr>
          <w:rFonts w:ascii="Mangal Pro" w:hAnsi="Mangal Pro" w:cs="Mangal Pro"/>
          <w:b w:val="0"/>
          <w:bCs/>
          <w:sz w:val="24"/>
          <w:szCs w:val="24"/>
        </w:rPr>
      </w:pPr>
    </w:p>
    <w:p w14:paraId="6230F42C" w14:textId="57DEC377" w:rsidR="003F7FD3" w:rsidRDefault="003F7FD3" w:rsidP="003F7FD3">
      <w:pPr>
        <w:pStyle w:val="EFtiquette"/>
        <w:numPr>
          <w:ilvl w:val="0"/>
          <w:numId w:val="25"/>
        </w:numPr>
        <w:spacing w:line="168" w:lineRule="auto"/>
        <w:rPr>
          <w:rFonts w:ascii="Mangal Pro" w:hAnsi="Mangal Pro" w:cs="Mangal Pro"/>
          <w:b w:val="0"/>
          <w:bCs/>
          <w:sz w:val="24"/>
          <w:szCs w:val="24"/>
        </w:rPr>
      </w:pPr>
      <w:r>
        <w:rPr>
          <w:rFonts w:ascii="Mangal Pro" w:hAnsi="Mangal Pro" w:cs="Mangal Pro"/>
          <w:b w:val="0"/>
          <w:bCs/>
          <w:sz w:val="24"/>
          <w:szCs w:val="24"/>
        </w:rPr>
        <w:t>Installer le paquetage de l’indexeur Wazuh</w:t>
      </w:r>
    </w:p>
    <w:p w14:paraId="42292E55" w14:textId="17FD8C24" w:rsidR="00FE4B54" w:rsidRDefault="003F7FD3" w:rsidP="009716CF">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noProof/>
          <w:sz w:val="24"/>
          <w:szCs w:val="24"/>
        </w:rPr>
        <mc:AlternateContent>
          <mc:Choice Requires="wps">
            <w:drawing>
              <wp:anchor distT="0" distB="0" distL="114300" distR="114300" simplePos="0" relativeHeight="251697152" behindDoc="0" locked="0" layoutInCell="1" allowOverlap="1" wp14:anchorId="24401F2F" wp14:editId="72E79E06">
                <wp:simplePos x="0" y="0"/>
                <wp:positionH relativeFrom="margin">
                  <wp:align>left</wp:align>
                </wp:positionH>
                <wp:positionV relativeFrom="paragraph">
                  <wp:posOffset>53340</wp:posOffset>
                </wp:positionV>
                <wp:extent cx="2876550" cy="504825"/>
                <wp:effectExtent l="0" t="0" r="19050" b="28575"/>
                <wp:wrapNone/>
                <wp:docPr id="2010231558" name="Rectangle 16"/>
                <wp:cNvGraphicFramePr/>
                <a:graphic xmlns:a="http://schemas.openxmlformats.org/drawingml/2006/main">
                  <a:graphicData uri="http://schemas.microsoft.com/office/word/2010/wordprocessingShape">
                    <wps:wsp>
                      <wps:cNvSpPr/>
                      <wps:spPr>
                        <a:xfrm>
                          <a:off x="0" y="0"/>
                          <a:ext cx="2876550" cy="504825"/>
                        </a:xfrm>
                        <a:prstGeom prst="rect">
                          <a:avLst/>
                        </a:prstGeom>
                        <a:solidFill>
                          <a:schemeClr val="tx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213F696" w14:textId="6166763B" w:rsidR="003F7FD3" w:rsidRPr="003F7FD3" w:rsidRDefault="003F7FD3" w:rsidP="003F7FD3">
                            <w:pP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F7FD3">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apt-get -y install wazuh-indexer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401F2F" id="Rectangle 16" o:spid="_x0000_s1040" style="position:absolute;margin-left:0;margin-top:4.2pt;width:226.5pt;height:39.75pt;z-index:25169715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" fillcolor="#c6d9f1 [671]" strokecolor="#0a121c [484]" strokeweight="2pt">
                <v:textbox>
                  <w:txbxContent>
                    <w:p w14:paraId="2213F696" w14:textId="6166763B" w:rsidR="003F7FD3" w:rsidRPr="003F7FD3" w:rsidRDefault="003F7FD3" w:rsidP="003F7FD3">
                      <w:pP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F7FD3">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apt-get -y install wazuh-indexer</w:t>
                      </w:r>
                    </w:p>
                  </w:txbxContent>
                </v:textbox>
                <w10:wrap anchorx="margin"/>
              </v:rect>
            </w:pict>
          </mc:Fallback>
        </mc:AlternateContent>
      </w:r>
    </w:p>
    <w:p w14:paraId="4B0B5FA4" w14:textId="4C8D115B" w:rsidR="00FE4B54" w:rsidRDefault="00FE4B54" w:rsidP="009716CF">
      <w:pPr>
        <w:pStyle w:val="EFtiquette"/>
        <w:numPr>
          <w:ilvl w:val="0"/>
          <w:numId w:val="0"/>
        </w:numPr>
        <w:spacing w:line="168" w:lineRule="auto"/>
        <w:rPr>
          <w:rFonts w:ascii="Mangal Pro" w:hAnsi="Mangal Pro" w:cs="Mangal Pro"/>
          <w:b w:val="0"/>
          <w:bCs/>
          <w:sz w:val="24"/>
          <w:szCs w:val="24"/>
        </w:rPr>
      </w:pPr>
    </w:p>
    <w:p w14:paraId="34EBAEF7"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50B444BA"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5F5C802F" w14:textId="0388C45F" w:rsidR="003F7FD3" w:rsidRDefault="003F7FD3" w:rsidP="009716CF">
      <w:pPr>
        <w:pStyle w:val="EFtiquette"/>
        <w:numPr>
          <w:ilvl w:val="0"/>
          <w:numId w:val="0"/>
        </w:numPr>
        <w:spacing w:line="168" w:lineRule="auto"/>
        <w:rPr>
          <w:rFonts w:ascii="Mangal Pro" w:hAnsi="Mangal Pro" w:cs="Mangal Pro"/>
          <w:b w:val="0"/>
          <w:bCs/>
          <w:sz w:val="24"/>
          <w:szCs w:val="24"/>
        </w:rPr>
      </w:pPr>
    </w:p>
    <w:p w14:paraId="0C2A849E" w14:textId="77777777" w:rsidR="00A044AA" w:rsidRDefault="00A044AA" w:rsidP="009716CF">
      <w:pPr>
        <w:pStyle w:val="EFtiquette"/>
        <w:numPr>
          <w:ilvl w:val="0"/>
          <w:numId w:val="0"/>
        </w:numPr>
        <w:spacing w:line="168" w:lineRule="auto"/>
        <w:rPr>
          <w:rFonts w:ascii="Mangal Pro" w:hAnsi="Mangal Pro" w:cs="Mangal Pro"/>
          <w:b w:val="0"/>
          <w:bCs/>
          <w:sz w:val="24"/>
          <w:szCs w:val="24"/>
        </w:rPr>
      </w:pPr>
    </w:p>
    <w:p w14:paraId="6FB04EA7" w14:textId="77777777" w:rsidR="00A044AA" w:rsidRDefault="00A044AA" w:rsidP="009716CF">
      <w:pPr>
        <w:pStyle w:val="EFtiquette"/>
        <w:numPr>
          <w:ilvl w:val="0"/>
          <w:numId w:val="0"/>
        </w:numPr>
        <w:spacing w:line="168" w:lineRule="auto"/>
        <w:rPr>
          <w:rFonts w:ascii="Mangal Pro" w:hAnsi="Mangal Pro" w:cs="Mangal Pro"/>
          <w:b w:val="0"/>
          <w:bCs/>
          <w:sz w:val="24"/>
          <w:szCs w:val="24"/>
        </w:rPr>
      </w:pPr>
    </w:p>
    <w:p w14:paraId="2E989996" w14:textId="77777777" w:rsidR="00A044AA" w:rsidRDefault="00A044AA" w:rsidP="009716CF">
      <w:pPr>
        <w:pStyle w:val="EFtiquette"/>
        <w:numPr>
          <w:ilvl w:val="0"/>
          <w:numId w:val="0"/>
        </w:numPr>
        <w:spacing w:line="168" w:lineRule="auto"/>
        <w:rPr>
          <w:rFonts w:ascii="Mangal Pro" w:hAnsi="Mangal Pro" w:cs="Mangal Pro"/>
          <w:b w:val="0"/>
          <w:bCs/>
          <w:sz w:val="24"/>
          <w:szCs w:val="24"/>
        </w:rPr>
      </w:pPr>
    </w:p>
    <w:p w14:paraId="3134422B" w14:textId="77777777" w:rsidR="00A044AA" w:rsidRDefault="00A044AA" w:rsidP="009716CF">
      <w:pPr>
        <w:pStyle w:val="EFtiquette"/>
        <w:numPr>
          <w:ilvl w:val="0"/>
          <w:numId w:val="0"/>
        </w:numPr>
        <w:spacing w:line="168" w:lineRule="auto"/>
        <w:rPr>
          <w:rFonts w:ascii="Mangal Pro" w:hAnsi="Mangal Pro" w:cs="Mangal Pro"/>
          <w:b w:val="0"/>
          <w:bCs/>
          <w:sz w:val="24"/>
          <w:szCs w:val="24"/>
        </w:rPr>
      </w:pPr>
    </w:p>
    <w:p w14:paraId="31E5CC5A" w14:textId="77777777" w:rsidR="00A044AA" w:rsidRDefault="00A044AA" w:rsidP="009716CF">
      <w:pPr>
        <w:pStyle w:val="EFtiquette"/>
        <w:numPr>
          <w:ilvl w:val="0"/>
          <w:numId w:val="0"/>
        </w:numPr>
        <w:spacing w:line="168" w:lineRule="auto"/>
        <w:rPr>
          <w:rFonts w:ascii="Mangal Pro" w:hAnsi="Mangal Pro" w:cs="Mangal Pro"/>
          <w:b w:val="0"/>
          <w:bCs/>
          <w:sz w:val="24"/>
          <w:szCs w:val="24"/>
        </w:rPr>
      </w:pPr>
    </w:p>
    <w:p w14:paraId="214E198B" w14:textId="77777777" w:rsidR="00A044AA" w:rsidRDefault="00A044AA" w:rsidP="009716CF">
      <w:pPr>
        <w:pStyle w:val="EFtiquette"/>
        <w:numPr>
          <w:ilvl w:val="0"/>
          <w:numId w:val="0"/>
        </w:numPr>
        <w:spacing w:line="168" w:lineRule="auto"/>
        <w:rPr>
          <w:rFonts w:ascii="Mangal Pro" w:hAnsi="Mangal Pro" w:cs="Mangal Pro"/>
          <w:b w:val="0"/>
          <w:bCs/>
          <w:sz w:val="24"/>
          <w:szCs w:val="24"/>
        </w:rPr>
      </w:pPr>
    </w:p>
    <w:p w14:paraId="7AE8A332" w14:textId="77777777" w:rsidR="00A044AA" w:rsidRDefault="00A044AA" w:rsidP="009716CF">
      <w:pPr>
        <w:pStyle w:val="EFtiquette"/>
        <w:numPr>
          <w:ilvl w:val="0"/>
          <w:numId w:val="0"/>
        </w:numPr>
        <w:spacing w:line="168" w:lineRule="auto"/>
        <w:rPr>
          <w:rFonts w:ascii="Mangal Pro" w:hAnsi="Mangal Pro" w:cs="Mangal Pro"/>
          <w:b w:val="0"/>
          <w:bCs/>
          <w:sz w:val="24"/>
          <w:szCs w:val="24"/>
        </w:rPr>
      </w:pPr>
    </w:p>
    <w:p w14:paraId="773E6CE5" w14:textId="04A33D10" w:rsidR="003F7FD3" w:rsidRDefault="003F7FD3" w:rsidP="009716CF">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Configuration de Wazuh indexer</w:t>
      </w:r>
    </w:p>
    <w:p w14:paraId="10032F71" w14:textId="3AE327E7" w:rsidR="003F7FD3" w:rsidRDefault="003F7FD3" w:rsidP="009716CF">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noProof/>
          <w:sz w:val="24"/>
          <w:szCs w:val="24"/>
        </w:rPr>
        <mc:AlternateContent>
          <mc:Choice Requires="wps">
            <w:drawing>
              <wp:anchor distT="0" distB="0" distL="114300" distR="114300" simplePos="0" relativeHeight="251698176" behindDoc="0" locked="0" layoutInCell="1" allowOverlap="1" wp14:anchorId="377EA1EF" wp14:editId="5B1F9AED">
                <wp:simplePos x="0" y="0"/>
                <wp:positionH relativeFrom="column">
                  <wp:posOffset>13970</wp:posOffset>
                </wp:positionH>
                <wp:positionV relativeFrom="paragraph">
                  <wp:posOffset>60325</wp:posOffset>
                </wp:positionV>
                <wp:extent cx="3019425" cy="476250"/>
                <wp:effectExtent l="0" t="0" r="28575" b="19050"/>
                <wp:wrapNone/>
                <wp:docPr id="933303388" name="Rectangle 17"/>
                <wp:cNvGraphicFramePr/>
                <a:graphic xmlns:a="http://schemas.openxmlformats.org/drawingml/2006/main">
                  <a:graphicData uri="http://schemas.microsoft.com/office/word/2010/wordprocessingShape">
                    <wps:wsp>
                      <wps:cNvSpPr/>
                      <wps:spPr>
                        <a:xfrm>
                          <a:off x="0" y="0"/>
                          <a:ext cx="3019425" cy="476250"/>
                        </a:xfrm>
                        <a:prstGeom prst="rect">
                          <a:avLst/>
                        </a:prstGeom>
                        <a:solidFill>
                          <a:schemeClr val="tx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97B8628" w14:textId="611015E4" w:rsidR="003F7FD3" w:rsidRPr="003F7FD3" w:rsidRDefault="003F7FD3" w:rsidP="003F7FD3">
                            <w:pP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F7FD3">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nano /etc/wazuh/opensearch.yml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7EA1EF" id="Rectangle 17" o:spid="_x0000_s1041" style="position:absolute;margin-left:1.1pt;margin-top:4.75pt;width:237.75pt;height:3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" fillcolor="#c6d9f1 [671]" strokecolor="#0a121c [484]" strokeweight="2pt">
                <v:textbox>
                  <w:txbxContent>
                    <w:p w14:paraId="497B8628" w14:textId="611015E4" w:rsidR="003F7FD3" w:rsidRPr="003F7FD3" w:rsidRDefault="003F7FD3" w:rsidP="003F7FD3">
                      <w:pP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F7FD3">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nano /etc/wazuh/opensearch.yml </w:t>
                      </w:r>
                    </w:p>
                  </w:txbxContent>
                </v:textbox>
              </v:rect>
            </w:pict>
          </mc:Fallback>
        </mc:AlternateContent>
      </w:r>
      <w:r>
        <w:rPr>
          <w:rFonts w:ascii="Mangal Pro" w:hAnsi="Mangal Pro" w:cs="Mangal Pro"/>
          <w:b w:val="0"/>
          <w:bCs/>
          <w:sz w:val="24"/>
          <w:szCs w:val="24"/>
        </w:rPr>
        <w:t xml:space="preserve"> </w:t>
      </w:r>
    </w:p>
    <w:p w14:paraId="58014F44"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1CD3E4E5"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25D50F27"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67D098B5" w14:textId="6571E88D" w:rsidR="003F7FD3" w:rsidRDefault="003F7FD3" w:rsidP="009716CF">
      <w:pPr>
        <w:pStyle w:val="EFtiquette"/>
        <w:numPr>
          <w:ilvl w:val="0"/>
          <w:numId w:val="0"/>
        </w:numPr>
        <w:spacing w:line="168" w:lineRule="auto"/>
        <w:rPr>
          <w:rFonts w:ascii="Mangal Pro" w:hAnsi="Mangal Pro" w:cs="Mangal Pro"/>
          <w:b w:val="0"/>
          <w:bCs/>
          <w:sz w:val="24"/>
          <w:szCs w:val="24"/>
        </w:rPr>
      </w:pPr>
    </w:p>
    <w:p w14:paraId="3D7B1889" w14:textId="734576C3" w:rsidR="003F7FD3" w:rsidRDefault="003F7FD3" w:rsidP="009716CF">
      <w:pPr>
        <w:pStyle w:val="EFtiquette"/>
        <w:numPr>
          <w:ilvl w:val="0"/>
          <w:numId w:val="0"/>
        </w:numPr>
        <w:spacing w:line="168" w:lineRule="auto"/>
        <w:rPr>
          <w:rFonts w:ascii="Mangal Pro" w:hAnsi="Mangal Pro" w:cs="Mangal Pro"/>
          <w:b w:val="0"/>
          <w:bCs/>
          <w:sz w:val="24"/>
          <w:szCs w:val="24"/>
        </w:rPr>
      </w:pPr>
    </w:p>
    <w:p w14:paraId="26B8C926"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67DE2E27"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21B9C339"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63C7FF24"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6842EF8A"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674F18D7"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540D82B5"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2B98D78F"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4D87F3AB"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1EA77311" w14:textId="1D2F3C82" w:rsidR="003F7FD3" w:rsidRDefault="003F7FD3" w:rsidP="009716CF">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noProof/>
          <w:sz w:val="24"/>
          <w:szCs w:val="24"/>
        </w:rPr>
        <w:lastRenderedPageBreak/>
        <w:drawing>
          <wp:anchor distT="0" distB="0" distL="114300" distR="114300" simplePos="0" relativeHeight="251699200" behindDoc="0" locked="0" layoutInCell="1" allowOverlap="1" wp14:anchorId="450FDDF9" wp14:editId="5AFB8690">
            <wp:simplePos x="0" y="0"/>
            <wp:positionH relativeFrom="margin">
              <wp:align>left</wp:align>
            </wp:positionH>
            <wp:positionV relativeFrom="paragraph">
              <wp:posOffset>-5080</wp:posOffset>
            </wp:positionV>
            <wp:extent cx="5759450" cy="6485255"/>
            <wp:effectExtent l="0" t="0" r="0" b="0"/>
            <wp:wrapNone/>
            <wp:docPr id="1507538825" name="Image 18"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38825" name="Image 18" descr="Une image contenant texte, Appareils électroniques, capture d’écran, affichage&#10;&#10;Description générée automatiquement"/>
                    <pic:cNvPicPr/>
                  </pic:nvPicPr>
                  <pic:blipFill>
                    <a:blip r:embed="rId37"/>
                    <a:stretch>
                      <a:fillRect/>
                    </a:stretch>
                  </pic:blipFill>
                  <pic:spPr>
                    <a:xfrm>
                      <a:off x="0" y="0"/>
                      <a:ext cx="5759450" cy="6485255"/>
                    </a:xfrm>
                    <a:prstGeom prst="rect">
                      <a:avLst/>
                    </a:prstGeom>
                  </pic:spPr>
                </pic:pic>
              </a:graphicData>
            </a:graphic>
          </wp:anchor>
        </w:drawing>
      </w:r>
    </w:p>
    <w:p w14:paraId="63F4EC05" w14:textId="1AB497C6" w:rsidR="003F7FD3" w:rsidRDefault="003F7FD3" w:rsidP="009716CF">
      <w:pPr>
        <w:pStyle w:val="EFtiquette"/>
        <w:numPr>
          <w:ilvl w:val="0"/>
          <w:numId w:val="0"/>
        </w:numPr>
        <w:spacing w:line="168" w:lineRule="auto"/>
        <w:rPr>
          <w:rFonts w:ascii="Mangal Pro" w:hAnsi="Mangal Pro" w:cs="Mangal Pro"/>
          <w:b w:val="0"/>
          <w:bCs/>
          <w:sz w:val="24"/>
          <w:szCs w:val="24"/>
        </w:rPr>
      </w:pPr>
    </w:p>
    <w:p w14:paraId="11D11470"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5EF71991"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4094B4CE"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553442A3"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54169F4E"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206FDAA9"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26D50640"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76921130"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12FA633D"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285ACA1A"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00172C48"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4B6A13BC"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3FD4169F"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3A688B80"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5DA4B552"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37EFAA43"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4E776AF0"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07D3C7C4"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040D962D"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1F5486A9"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246A43FF" w14:textId="77777777" w:rsidR="00FE4B54" w:rsidRDefault="00FE4B54" w:rsidP="009716CF">
      <w:pPr>
        <w:pStyle w:val="EFtiquette"/>
        <w:numPr>
          <w:ilvl w:val="0"/>
          <w:numId w:val="0"/>
        </w:numPr>
        <w:spacing w:line="168" w:lineRule="auto"/>
        <w:rPr>
          <w:rFonts w:ascii="Mangal Pro" w:hAnsi="Mangal Pro" w:cs="Mangal Pro"/>
          <w:b w:val="0"/>
          <w:bCs/>
          <w:sz w:val="24"/>
          <w:szCs w:val="24"/>
        </w:rPr>
      </w:pPr>
    </w:p>
    <w:p w14:paraId="4C13AD5C"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1157199E"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3711CBCB"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4FC776B3"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64573407"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0365A44A"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796E3128"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3271F2D1"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02BF6265"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2A590D01"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1C43CF19"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1CC8E62E"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572724F9"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7163FAB2" w14:textId="4C3F4F33" w:rsidR="003F7FD3" w:rsidRDefault="003F7FD3" w:rsidP="009716CF">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 xml:space="preserve">Déploiement de certificats </w:t>
      </w:r>
    </w:p>
    <w:p w14:paraId="33B8A20D" w14:textId="1839CD6B" w:rsidR="003F7FD3" w:rsidRDefault="003F7FD3" w:rsidP="009716CF">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 xml:space="preserve">Exécutez </w:t>
      </w:r>
      <w:r w:rsidR="007E779D">
        <w:rPr>
          <w:rFonts w:ascii="Mangal Pro" w:hAnsi="Mangal Pro" w:cs="Mangal Pro"/>
          <w:b w:val="0"/>
          <w:bCs/>
          <w:sz w:val="24"/>
          <w:szCs w:val="24"/>
        </w:rPr>
        <w:t>les commandes suivantes</w:t>
      </w:r>
      <w:r>
        <w:rPr>
          <w:rFonts w:ascii="Mangal Pro" w:hAnsi="Mangal Pro" w:cs="Mangal Pro"/>
          <w:b w:val="0"/>
          <w:bCs/>
          <w:sz w:val="24"/>
          <w:szCs w:val="24"/>
        </w:rPr>
        <w:t xml:space="preserve"> en remplaçant &lt;indexer-node-name&gt; par le nom du nœud de l’indexeur Wazuh que vous configurez, tel que défini dans config.yml. Par exemple, node-1. Ceci déploie les certificats SSL pour cryter les communications entre les composants centraux de Wazuh.</w:t>
      </w:r>
    </w:p>
    <w:p w14:paraId="3E38DF1C"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42827A68"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04FA4F78"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62B45C27"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63AB5D81"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3CCB83BC" w14:textId="6105605C" w:rsidR="003F7FD3" w:rsidRDefault="003F7FD3" w:rsidP="009716CF">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noProof/>
          <w:sz w:val="24"/>
          <w:szCs w:val="24"/>
        </w:rPr>
        <w:lastRenderedPageBreak/>
        <mc:AlternateContent>
          <mc:Choice Requires="wps">
            <w:drawing>
              <wp:anchor distT="0" distB="0" distL="114300" distR="114300" simplePos="0" relativeHeight="251700224" behindDoc="0" locked="0" layoutInCell="1" allowOverlap="1" wp14:anchorId="264E8450" wp14:editId="0E97CD72">
                <wp:simplePos x="0" y="0"/>
                <wp:positionH relativeFrom="margin">
                  <wp:align>left</wp:align>
                </wp:positionH>
                <wp:positionV relativeFrom="paragraph">
                  <wp:posOffset>-147955</wp:posOffset>
                </wp:positionV>
                <wp:extent cx="5991225" cy="3867150"/>
                <wp:effectExtent l="0" t="0" r="28575" b="19050"/>
                <wp:wrapNone/>
                <wp:docPr id="523058927" name="Rectangle 19"/>
                <wp:cNvGraphicFramePr/>
                <a:graphic xmlns:a="http://schemas.openxmlformats.org/drawingml/2006/main">
                  <a:graphicData uri="http://schemas.microsoft.com/office/word/2010/wordprocessingShape">
                    <wps:wsp>
                      <wps:cNvSpPr/>
                      <wps:spPr>
                        <a:xfrm>
                          <a:off x="0" y="0"/>
                          <a:ext cx="5991225" cy="3867150"/>
                        </a:xfrm>
                        <a:prstGeom prst="rect">
                          <a:avLst/>
                        </a:prstGeom>
                        <a:solidFill>
                          <a:schemeClr val="tx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46A0180" w14:textId="22D05C8E" w:rsidR="003F7FD3" w:rsidRPr="003F7FD3" w:rsidRDefault="003F7FD3" w:rsidP="003F7FD3">
                            <w:pPr>
                              <w:rPr>
                                <w:rFonts w:ascii="Mangal Pro" w:hAnsi="Mangal Pro" w:cs="Mangal Pro"/>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7FD3">
                              <w:rPr>
                                <w:rFonts w:ascii="Mangal Pro" w:hAnsi="Mangal Pro" w:cs="Mangal Pro"/>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NODE_NAME=master</w:t>
                            </w:r>
                          </w:p>
                          <w:p w14:paraId="66FD4445" w14:textId="0CCCD790" w:rsidR="003F7FD3" w:rsidRPr="003F7FD3" w:rsidRDefault="003F7FD3" w:rsidP="003F7FD3">
                            <w:pPr>
                              <w:rPr>
                                <w:rFonts w:ascii="Mangal Pro" w:hAnsi="Mangal Pro" w:cs="Mangal Pro"/>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7FD3">
                              <w:rPr>
                                <w:rFonts w:ascii="Mangal Pro" w:hAnsi="Mangal Pro" w:cs="Mangal Pro"/>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mkdir /etc/wazuh-indexer/certs</w:t>
                            </w:r>
                          </w:p>
                          <w:p w14:paraId="1D30E67B" w14:textId="7B82ADD0" w:rsidR="003F7FD3" w:rsidRPr="003F7FD3" w:rsidRDefault="003F7FD3" w:rsidP="003F7FD3">
                            <w:pPr>
                              <w:rPr>
                                <w:rFonts w:ascii="Mangal Pro" w:hAnsi="Mangal Pro" w:cs="Mangal Pro"/>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7FD3">
                              <w:rPr>
                                <w:rFonts w:ascii="Mangal Pro" w:hAnsi="Mangal Pro" w:cs="Mangal Pro"/>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tar -xf ./wazuh-certificates.tar -C /etc/wazuh-indexer/certs/ ./$NODE_NAME.pem ./$NODE_NAME-key.pem ./admin.pem ./admin-key.pem ./root-ca.pem</w:t>
                            </w:r>
                          </w:p>
                          <w:p w14:paraId="7806C73C" w14:textId="61088C8E" w:rsidR="003F7FD3" w:rsidRPr="003F7FD3" w:rsidRDefault="003F7FD3" w:rsidP="003F7FD3">
                            <w:pPr>
                              <w:rPr>
                                <w:rFonts w:ascii="Mangal Pro" w:hAnsi="Mangal Pro" w:cs="Mangal Pr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7FD3">
                              <w:rPr>
                                <w:rFonts w:ascii="Mangal Pro" w:hAnsi="Mangal Pro" w:cs="Mangal Pr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mv -n /etc/wazuh-indexer/certs/$NODE_NAME.pem /etc/wazuh-indexer/certs/indexer.pem</w:t>
                            </w:r>
                          </w:p>
                          <w:p w14:paraId="37163EBC" w14:textId="708C3E4E" w:rsidR="003F7FD3" w:rsidRPr="003F7FD3" w:rsidRDefault="003F7FD3" w:rsidP="003F7FD3">
                            <w:pPr>
                              <w:rPr>
                                <w:rFonts w:ascii="Mangal Pro" w:hAnsi="Mangal Pro" w:cs="Mangal Pr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7FD3">
                              <w:rPr>
                                <w:rFonts w:ascii="Mangal Pro" w:hAnsi="Mangal Pro" w:cs="Mangal Pr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mv -n /etc/wazuh-indexer/certs/$NODE_NAME-key.pem /etc/wazuh-indexer/certs/indexer-key.pem</w:t>
                            </w:r>
                          </w:p>
                          <w:p w14:paraId="6B718889" w14:textId="1356F2E7" w:rsidR="003F7FD3" w:rsidRPr="003F7FD3" w:rsidRDefault="003F7FD3" w:rsidP="003F7FD3">
                            <w:pPr>
                              <w:rPr>
                                <w:rFonts w:ascii="Mangal Pro" w:hAnsi="Mangal Pro" w:cs="Mangal Pr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7FD3">
                              <w:rPr>
                                <w:rFonts w:ascii="Mangal Pro" w:hAnsi="Mangal Pro" w:cs="Mangal Pr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chmod 500 /etc/wazuh-indexer/certs</w:t>
                            </w:r>
                          </w:p>
                          <w:p w14:paraId="7D8FF297" w14:textId="512EAA67" w:rsidR="003F7FD3" w:rsidRPr="003F7FD3" w:rsidRDefault="003F7FD3" w:rsidP="003F7FD3">
                            <w:pPr>
                              <w:rPr>
                                <w:rFonts w:ascii="Mangal Pro" w:hAnsi="Mangal Pro" w:cs="Mangal Pr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7FD3">
                              <w:rPr>
                                <w:rFonts w:ascii="Mangal Pro" w:hAnsi="Mangal Pro" w:cs="Mangal Pr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chmod 400 /etc/wazuh-indexer/certs/*</w:t>
                            </w:r>
                          </w:p>
                          <w:p w14:paraId="7683CE7C" w14:textId="0C5834C1" w:rsidR="003F7FD3" w:rsidRPr="003F7FD3" w:rsidRDefault="003F7FD3" w:rsidP="003F7FD3">
                            <w:pPr>
                              <w:rPr>
                                <w:rFonts w:ascii="Mangal Pro" w:hAnsi="Mangal Pro" w:cs="Mangal Pro"/>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7FD3">
                              <w:rPr>
                                <w:rFonts w:ascii="Mangal Pro" w:hAnsi="Mangal Pro" w:cs="Mangal Pro"/>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chown -R wazuh-indexer:wazuh-indexer /etc/wazuh-indexer/certs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4E8450" id="Rectangle 19" o:spid="_x0000_s1042" style="position:absolute;margin-left:0;margin-top:-11.65pt;width:471.75pt;height:304.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" fillcolor="#c6d9f1 [671]" strokecolor="#0a121c [484]" strokeweight="2pt">
                <v:textbox>
                  <w:txbxContent>
                    <w:p w14:paraId="446A0180" w14:textId="22D05C8E" w:rsidR="003F7FD3" w:rsidRPr="003F7FD3" w:rsidRDefault="003F7FD3" w:rsidP="003F7FD3">
                      <w:pPr>
                        <w:rPr>
                          <w:rFonts w:ascii="Mangal Pro" w:hAnsi="Mangal Pro" w:cs="Mangal Pro"/>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7FD3">
                        <w:rPr>
                          <w:rFonts w:ascii="Mangal Pro" w:hAnsi="Mangal Pro" w:cs="Mangal Pro"/>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NODE_NAME=master</w:t>
                      </w:r>
                    </w:p>
                    <w:p w14:paraId="66FD4445" w14:textId="0CCCD790" w:rsidR="003F7FD3" w:rsidRPr="003F7FD3" w:rsidRDefault="003F7FD3" w:rsidP="003F7FD3">
                      <w:pPr>
                        <w:rPr>
                          <w:rFonts w:ascii="Mangal Pro" w:hAnsi="Mangal Pro" w:cs="Mangal Pro"/>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7FD3">
                        <w:rPr>
                          <w:rFonts w:ascii="Mangal Pro" w:hAnsi="Mangal Pro" w:cs="Mangal Pro"/>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mkdir /etc/wazuh-indexer/certs</w:t>
                      </w:r>
                    </w:p>
                    <w:p w14:paraId="1D30E67B" w14:textId="7B82ADD0" w:rsidR="003F7FD3" w:rsidRPr="003F7FD3" w:rsidRDefault="003F7FD3" w:rsidP="003F7FD3">
                      <w:pPr>
                        <w:rPr>
                          <w:rFonts w:ascii="Mangal Pro" w:hAnsi="Mangal Pro" w:cs="Mangal Pro"/>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7FD3">
                        <w:rPr>
                          <w:rFonts w:ascii="Mangal Pro" w:hAnsi="Mangal Pro" w:cs="Mangal Pro"/>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tar -xf ./wazuh-certificates.tar -C /etc/wazuh-indexer/certs/ ./$NODE_NAME.pem ./$NODE_NAME-key.pem ./admin.pem ./admin-key.pem ./root-ca.pem</w:t>
                      </w:r>
                    </w:p>
                    <w:p w14:paraId="7806C73C" w14:textId="61088C8E" w:rsidR="003F7FD3" w:rsidRPr="003F7FD3" w:rsidRDefault="003F7FD3" w:rsidP="003F7FD3">
                      <w:pPr>
                        <w:rPr>
                          <w:rFonts w:ascii="Mangal Pro" w:hAnsi="Mangal Pro" w:cs="Mangal Pr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7FD3">
                        <w:rPr>
                          <w:rFonts w:ascii="Mangal Pro" w:hAnsi="Mangal Pro" w:cs="Mangal Pr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mv -n /etc/wazuh-indexer/certs/$NODE_NAME.pem /etc/wazuh-indexer/certs/indexer.pem</w:t>
                      </w:r>
                    </w:p>
                    <w:p w14:paraId="37163EBC" w14:textId="708C3E4E" w:rsidR="003F7FD3" w:rsidRPr="003F7FD3" w:rsidRDefault="003F7FD3" w:rsidP="003F7FD3">
                      <w:pPr>
                        <w:rPr>
                          <w:rFonts w:ascii="Mangal Pro" w:hAnsi="Mangal Pro" w:cs="Mangal Pr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7FD3">
                        <w:rPr>
                          <w:rFonts w:ascii="Mangal Pro" w:hAnsi="Mangal Pro" w:cs="Mangal Pr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mv -n /etc/wazuh-indexer/certs/$NODE_NAME-key.pem /etc/wazuh-indexer/certs/indexer-key.pem</w:t>
                      </w:r>
                    </w:p>
                    <w:p w14:paraId="6B718889" w14:textId="1356F2E7" w:rsidR="003F7FD3" w:rsidRPr="003F7FD3" w:rsidRDefault="003F7FD3" w:rsidP="003F7FD3">
                      <w:pPr>
                        <w:rPr>
                          <w:rFonts w:ascii="Mangal Pro" w:hAnsi="Mangal Pro" w:cs="Mangal Pr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7FD3">
                        <w:rPr>
                          <w:rFonts w:ascii="Mangal Pro" w:hAnsi="Mangal Pro" w:cs="Mangal Pr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chmod 500 /etc/wazuh-indexer/certs</w:t>
                      </w:r>
                    </w:p>
                    <w:p w14:paraId="7D8FF297" w14:textId="512EAA67" w:rsidR="003F7FD3" w:rsidRPr="003F7FD3" w:rsidRDefault="003F7FD3" w:rsidP="003F7FD3">
                      <w:pPr>
                        <w:rPr>
                          <w:rFonts w:ascii="Mangal Pro" w:hAnsi="Mangal Pro" w:cs="Mangal Pr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7FD3">
                        <w:rPr>
                          <w:rFonts w:ascii="Mangal Pro" w:hAnsi="Mangal Pro" w:cs="Mangal Pr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chmod 400 /etc/wazuh-indexer/certs/*</w:t>
                      </w:r>
                    </w:p>
                    <w:p w14:paraId="7683CE7C" w14:textId="0C5834C1" w:rsidR="003F7FD3" w:rsidRPr="003F7FD3" w:rsidRDefault="003F7FD3" w:rsidP="003F7FD3">
                      <w:pPr>
                        <w:rPr>
                          <w:rFonts w:ascii="Mangal Pro" w:hAnsi="Mangal Pro" w:cs="Mangal Pro"/>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7FD3">
                        <w:rPr>
                          <w:rFonts w:ascii="Mangal Pro" w:hAnsi="Mangal Pro" w:cs="Mangal Pro"/>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chown -R wazuh-indexer:wazuh-indexer /etc/wazuh-indexer/certs</w:t>
                      </w:r>
                    </w:p>
                  </w:txbxContent>
                </v:textbox>
                <w10:wrap anchorx="margin"/>
              </v:rect>
            </w:pict>
          </mc:Fallback>
        </mc:AlternateContent>
      </w:r>
    </w:p>
    <w:p w14:paraId="3B17C469"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572123A7"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52C39CDA"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4AA87E48"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00D63629"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2ECBCE93"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0AB5BD89"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3181C156"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2438E175"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44055532"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23181E38"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367A3BB6"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76A81BD5"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6B323AF9"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032C69AE"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05BB760C"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56991054"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46F17F44"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56B38A26"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6BC3A451"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1DF5F090" w14:textId="3FFE5BBB" w:rsidR="003F7FD3" w:rsidRDefault="003F7FD3" w:rsidP="009716CF">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sz w:val="24"/>
          <w:szCs w:val="24"/>
        </w:rPr>
        <w:t xml:space="preserve">Starting the service </w:t>
      </w:r>
    </w:p>
    <w:p w14:paraId="3E8526ED" w14:textId="3DCF3B5C" w:rsidR="003F7FD3" w:rsidRDefault="003F7FD3" w:rsidP="009716CF">
      <w:pPr>
        <w:pStyle w:val="EFtiquette"/>
        <w:numPr>
          <w:ilvl w:val="0"/>
          <w:numId w:val="0"/>
        </w:numPr>
        <w:spacing w:line="168" w:lineRule="auto"/>
        <w:rPr>
          <w:rFonts w:ascii="Mangal Pro" w:hAnsi="Mangal Pro" w:cs="Mangal Pro"/>
          <w:b w:val="0"/>
          <w:bCs/>
          <w:sz w:val="24"/>
          <w:szCs w:val="24"/>
        </w:rPr>
      </w:pPr>
      <w:r>
        <w:rPr>
          <w:rFonts w:ascii="Mangal Pro" w:hAnsi="Mangal Pro" w:cs="Mangal Pro"/>
          <w:b w:val="0"/>
          <w:bCs/>
          <w:noProof/>
          <w:sz w:val="24"/>
          <w:szCs w:val="24"/>
        </w:rPr>
        <mc:AlternateContent>
          <mc:Choice Requires="wps">
            <w:drawing>
              <wp:anchor distT="0" distB="0" distL="114300" distR="114300" simplePos="0" relativeHeight="251701248" behindDoc="0" locked="0" layoutInCell="1" allowOverlap="1" wp14:anchorId="18494EDC" wp14:editId="7C4715A2">
                <wp:simplePos x="0" y="0"/>
                <wp:positionH relativeFrom="margin">
                  <wp:align>left</wp:align>
                </wp:positionH>
                <wp:positionV relativeFrom="paragraph">
                  <wp:posOffset>68580</wp:posOffset>
                </wp:positionV>
                <wp:extent cx="2952750" cy="1219200"/>
                <wp:effectExtent l="0" t="0" r="19050" b="19050"/>
                <wp:wrapNone/>
                <wp:docPr id="572211336" name="Rectangle 20"/>
                <wp:cNvGraphicFramePr/>
                <a:graphic xmlns:a="http://schemas.openxmlformats.org/drawingml/2006/main">
                  <a:graphicData uri="http://schemas.microsoft.com/office/word/2010/wordprocessingShape">
                    <wps:wsp>
                      <wps:cNvSpPr/>
                      <wps:spPr>
                        <a:xfrm>
                          <a:off x="0" y="0"/>
                          <a:ext cx="2952750" cy="1219200"/>
                        </a:xfrm>
                        <a:prstGeom prst="rect">
                          <a:avLst/>
                        </a:prstGeom>
                        <a:solidFill>
                          <a:schemeClr val="tx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7EE713F" w14:textId="3C7A27DD" w:rsidR="003F7FD3" w:rsidRPr="003F7FD3" w:rsidRDefault="003F7FD3" w:rsidP="003F7FD3">
                            <w:pPr>
                              <w:spacing w:line="168" w:lineRule="auto"/>
                              <w:jc w:val="both"/>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F7FD3">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systemctl daemon-reload</w:t>
                            </w:r>
                          </w:p>
                          <w:p w14:paraId="217B61FE" w14:textId="43E919A1" w:rsidR="003F7FD3" w:rsidRPr="003F7FD3" w:rsidRDefault="003F7FD3" w:rsidP="003F7FD3">
                            <w:pPr>
                              <w:spacing w:line="168" w:lineRule="auto"/>
                              <w:jc w:val="both"/>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F7FD3">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systemctl enable wazuh-indexer</w:t>
                            </w:r>
                          </w:p>
                          <w:p w14:paraId="6E4E9877" w14:textId="1DF9451D" w:rsidR="003F7FD3" w:rsidRPr="003F7FD3" w:rsidRDefault="003F7FD3" w:rsidP="003F7FD3">
                            <w:pPr>
                              <w:spacing w:line="168" w:lineRule="auto"/>
                              <w:jc w:val="both"/>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F7FD3">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systemctl start wazuh-indexer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94EDC" id="Rectangle 20" o:spid="_x0000_s1043" style="position:absolute;margin-left:0;margin-top:5.4pt;width:232.5pt;height:96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" fillcolor="#c6d9f1 [671]" strokecolor="#0a121c [484]" strokeweight="2pt">
                <v:textbox>
                  <w:txbxContent>
                    <w:p w14:paraId="47EE713F" w14:textId="3C7A27DD" w:rsidR="003F7FD3" w:rsidRPr="003F7FD3" w:rsidRDefault="003F7FD3" w:rsidP="003F7FD3">
                      <w:pPr>
                        <w:spacing w:line="168" w:lineRule="auto"/>
                        <w:jc w:val="both"/>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F7FD3">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systemctl daemon-reload</w:t>
                      </w:r>
                    </w:p>
                    <w:p w14:paraId="217B61FE" w14:textId="43E919A1" w:rsidR="003F7FD3" w:rsidRPr="003F7FD3" w:rsidRDefault="003F7FD3" w:rsidP="003F7FD3">
                      <w:pPr>
                        <w:spacing w:line="168" w:lineRule="auto"/>
                        <w:jc w:val="both"/>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F7FD3">
                        <w:rPr>
                          <w:rFonts w:ascii="Mangal Pro" w:hAnsi="Mangal Pro" w:cs="Mangal Pro"/>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systemctl enable wazuh-indexer</w:t>
                      </w:r>
                    </w:p>
                    <w:p w14:paraId="6E4E9877" w14:textId="1DF9451D" w:rsidR="003F7FD3" w:rsidRPr="003F7FD3" w:rsidRDefault="003F7FD3" w:rsidP="003F7FD3">
                      <w:pPr>
                        <w:spacing w:line="168" w:lineRule="auto"/>
                        <w:jc w:val="both"/>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F7FD3">
                        <w:rPr>
                          <w:rFonts w:ascii="Mangal Pro" w:hAnsi="Mangal Pro" w:cs="Mangal 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systemctl start wazuh-indexer</w:t>
                      </w:r>
                    </w:p>
                  </w:txbxContent>
                </v:textbox>
                <w10:wrap anchorx="margin"/>
              </v:rect>
            </w:pict>
          </mc:Fallback>
        </mc:AlternateContent>
      </w:r>
    </w:p>
    <w:p w14:paraId="4B770C8F" w14:textId="7268E968" w:rsidR="003F7FD3" w:rsidRDefault="003F7FD3" w:rsidP="009716CF">
      <w:pPr>
        <w:pStyle w:val="EFtiquette"/>
        <w:numPr>
          <w:ilvl w:val="0"/>
          <w:numId w:val="0"/>
        </w:numPr>
        <w:spacing w:line="168" w:lineRule="auto"/>
        <w:rPr>
          <w:rFonts w:ascii="Mangal Pro" w:hAnsi="Mangal Pro" w:cs="Mangal Pro"/>
          <w:b w:val="0"/>
          <w:bCs/>
          <w:sz w:val="24"/>
          <w:szCs w:val="24"/>
        </w:rPr>
      </w:pPr>
    </w:p>
    <w:p w14:paraId="374C9CB7" w14:textId="04D9D04E" w:rsidR="003F7FD3" w:rsidRDefault="003F7FD3" w:rsidP="009716CF">
      <w:pPr>
        <w:pStyle w:val="EFtiquette"/>
        <w:numPr>
          <w:ilvl w:val="0"/>
          <w:numId w:val="0"/>
        </w:numPr>
        <w:spacing w:line="168" w:lineRule="auto"/>
        <w:rPr>
          <w:rFonts w:ascii="Mangal Pro" w:hAnsi="Mangal Pro" w:cs="Mangal Pro"/>
          <w:b w:val="0"/>
          <w:bCs/>
          <w:sz w:val="24"/>
          <w:szCs w:val="24"/>
        </w:rPr>
      </w:pPr>
    </w:p>
    <w:p w14:paraId="1C5FB10B" w14:textId="55173D58" w:rsidR="003F7FD3" w:rsidRDefault="003F7FD3" w:rsidP="009716CF">
      <w:pPr>
        <w:pStyle w:val="EFtiquette"/>
        <w:numPr>
          <w:ilvl w:val="0"/>
          <w:numId w:val="0"/>
        </w:numPr>
        <w:spacing w:line="168" w:lineRule="auto"/>
        <w:rPr>
          <w:rFonts w:ascii="Mangal Pro" w:hAnsi="Mangal Pro" w:cs="Mangal Pro"/>
          <w:b w:val="0"/>
          <w:bCs/>
          <w:sz w:val="24"/>
          <w:szCs w:val="24"/>
        </w:rPr>
      </w:pPr>
    </w:p>
    <w:p w14:paraId="735B0B3D"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02389645"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13642A2C"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11143AF8"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27700816"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50F59ABA" w14:textId="77777777" w:rsidR="003F7FD3" w:rsidRDefault="003F7FD3" w:rsidP="009716CF">
      <w:pPr>
        <w:pStyle w:val="EFtiquette"/>
        <w:numPr>
          <w:ilvl w:val="0"/>
          <w:numId w:val="0"/>
        </w:numPr>
        <w:spacing w:line="168" w:lineRule="auto"/>
        <w:rPr>
          <w:rFonts w:ascii="Mangal Pro" w:hAnsi="Mangal Pro" w:cs="Mangal Pro"/>
          <w:b w:val="0"/>
          <w:bCs/>
          <w:color w:val="292C32"/>
          <w:sz w:val="24"/>
          <w:szCs w:val="24"/>
          <w:shd w:val="clear" w:color="auto" w:fill="FFFFFF"/>
        </w:rPr>
      </w:pPr>
      <w:r w:rsidRPr="003F7FD3">
        <w:rPr>
          <w:rFonts w:ascii="Mangal Pro" w:hAnsi="Mangal Pro" w:cs="Mangal Pro"/>
          <w:b w:val="0"/>
          <w:bCs/>
          <w:color w:val="292C32"/>
          <w:sz w:val="24"/>
          <w:szCs w:val="24"/>
          <w:shd w:val="clear" w:color="auto" w:fill="FFFFFF"/>
        </w:rPr>
        <w:t xml:space="preserve">Répétez cette étape du processus d'installation pour chaque nœud d'indexation Wazuh dans votre cluster. </w:t>
      </w:r>
    </w:p>
    <w:p w14:paraId="4A1A278D" w14:textId="594F4421" w:rsidR="003F7FD3" w:rsidRPr="003F7FD3" w:rsidRDefault="003F7FD3" w:rsidP="009716CF">
      <w:pPr>
        <w:pStyle w:val="EFtiquette"/>
        <w:numPr>
          <w:ilvl w:val="0"/>
          <w:numId w:val="0"/>
        </w:numPr>
        <w:spacing w:line="168" w:lineRule="auto"/>
        <w:rPr>
          <w:rFonts w:ascii="Mangal Pro" w:hAnsi="Mangal Pro" w:cs="Mangal Pro"/>
          <w:b w:val="0"/>
          <w:bCs/>
          <w:sz w:val="24"/>
          <w:szCs w:val="24"/>
        </w:rPr>
      </w:pPr>
      <w:r w:rsidRPr="003F7FD3">
        <w:rPr>
          <w:rFonts w:ascii="Mangal Pro" w:hAnsi="Mangal Pro" w:cs="Mangal Pro"/>
          <w:b w:val="0"/>
          <w:bCs/>
          <w:color w:val="292C32"/>
          <w:sz w:val="24"/>
          <w:szCs w:val="24"/>
          <w:shd w:val="clear" w:color="auto" w:fill="FFFFFF"/>
        </w:rPr>
        <w:t>Procédez ensuite à l'initialisation de votre cluster à un ou plusieurs nœuds dans l'étape suivante.</w:t>
      </w:r>
    </w:p>
    <w:p w14:paraId="19E5AF80"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67CF5414"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643B5B9E"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6F2C00D7" w14:textId="3D1FB270" w:rsidR="003F7FD3" w:rsidRDefault="003F7FD3" w:rsidP="009716CF">
      <w:pPr>
        <w:pStyle w:val="EFtiquette"/>
        <w:numPr>
          <w:ilvl w:val="0"/>
          <w:numId w:val="0"/>
        </w:numPr>
        <w:spacing w:line="168" w:lineRule="auto"/>
        <w:rPr>
          <w:rFonts w:ascii="Mangal Pro" w:hAnsi="Mangal Pro" w:cs="Mangal Pro"/>
          <w:b w:val="0"/>
          <w:bCs/>
          <w:sz w:val="24"/>
          <w:szCs w:val="24"/>
        </w:rPr>
      </w:pPr>
    </w:p>
    <w:p w14:paraId="66F5669F"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20C8DF20" w14:textId="465A067C" w:rsidR="003F7FD3" w:rsidRDefault="003F7FD3" w:rsidP="009716CF">
      <w:pPr>
        <w:pStyle w:val="EFtiquette"/>
        <w:numPr>
          <w:ilvl w:val="0"/>
          <w:numId w:val="0"/>
        </w:numPr>
        <w:spacing w:line="168" w:lineRule="auto"/>
        <w:rPr>
          <w:rFonts w:ascii="Mangal Pro" w:hAnsi="Mangal Pro" w:cs="Mangal Pro"/>
          <w:b w:val="0"/>
          <w:bCs/>
          <w:sz w:val="24"/>
          <w:szCs w:val="24"/>
        </w:rPr>
      </w:pPr>
    </w:p>
    <w:p w14:paraId="77FD9F5F" w14:textId="30C0952F" w:rsidR="003F7FD3" w:rsidRDefault="003F7FD3" w:rsidP="009716CF">
      <w:pPr>
        <w:pStyle w:val="EFtiquette"/>
        <w:numPr>
          <w:ilvl w:val="0"/>
          <w:numId w:val="0"/>
        </w:numPr>
        <w:spacing w:line="168" w:lineRule="auto"/>
        <w:rPr>
          <w:rFonts w:ascii="Mangal Pro" w:hAnsi="Mangal Pro" w:cs="Mangal Pro"/>
          <w:b w:val="0"/>
          <w:bCs/>
          <w:sz w:val="24"/>
          <w:szCs w:val="24"/>
        </w:rPr>
      </w:pPr>
    </w:p>
    <w:p w14:paraId="4619B186" w14:textId="3233049F" w:rsidR="003F7FD3" w:rsidRDefault="003F7FD3" w:rsidP="009716CF">
      <w:pPr>
        <w:pStyle w:val="EFtiquette"/>
        <w:numPr>
          <w:ilvl w:val="0"/>
          <w:numId w:val="0"/>
        </w:numPr>
        <w:spacing w:line="168" w:lineRule="auto"/>
        <w:rPr>
          <w:rFonts w:ascii="Mangal Pro" w:hAnsi="Mangal Pro" w:cs="Mangal Pro"/>
          <w:b w:val="0"/>
          <w:bCs/>
          <w:sz w:val="24"/>
          <w:szCs w:val="24"/>
        </w:rPr>
      </w:pPr>
    </w:p>
    <w:p w14:paraId="431FE174" w14:textId="68404939" w:rsidR="003F7FD3" w:rsidRDefault="003F7FD3" w:rsidP="009716CF">
      <w:pPr>
        <w:pStyle w:val="EFtiquette"/>
        <w:numPr>
          <w:ilvl w:val="0"/>
          <w:numId w:val="0"/>
        </w:numPr>
        <w:spacing w:line="168" w:lineRule="auto"/>
        <w:rPr>
          <w:rFonts w:ascii="Mangal Pro" w:hAnsi="Mangal Pro" w:cs="Mangal Pro"/>
          <w:b w:val="0"/>
          <w:bCs/>
          <w:sz w:val="24"/>
          <w:szCs w:val="24"/>
        </w:rPr>
      </w:pPr>
    </w:p>
    <w:p w14:paraId="2DA152C9" w14:textId="1D41E626" w:rsidR="003F7FD3" w:rsidRDefault="003F7FD3" w:rsidP="009716CF">
      <w:pPr>
        <w:pStyle w:val="EFtiquette"/>
        <w:numPr>
          <w:ilvl w:val="0"/>
          <w:numId w:val="0"/>
        </w:numPr>
        <w:spacing w:line="168" w:lineRule="auto"/>
        <w:rPr>
          <w:rFonts w:ascii="Mangal Pro" w:hAnsi="Mangal Pro" w:cs="Mangal Pro"/>
          <w:b w:val="0"/>
          <w:bCs/>
          <w:sz w:val="24"/>
          <w:szCs w:val="24"/>
        </w:rPr>
      </w:pPr>
    </w:p>
    <w:p w14:paraId="1E452661" w14:textId="20817509" w:rsidR="003F7FD3" w:rsidRDefault="003F7FD3" w:rsidP="009716CF">
      <w:pPr>
        <w:pStyle w:val="EFtiquette"/>
        <w:numPr>
          <w:ilvl w:val="0"/>
          <w:numId w:val="0"/>
        </w:numPr>
        <w:spacing w:line="168" w:lineRule="auto"/>
        <w:rPr>
          <w:rFonts w:ascii="Mangal Pro" w:hAnsi="Mangal Pro" w:cs="Mangal Pro"/>
          <w:b w:val="0"/>
          <w:bCs/>
          <w:sz w:val="24"/>
          <w:szCs w:val="24"/>
        </w:rPr>
      </w:pPr>
    </w:p>
    <w:p w14:paraId="1E64CC9F" w14:textId="08AF3CC8" w:rsidR="003F7FD3" w:rsidRDefault="00AB1AAA" w:rsidP="00390075">
      <w:pPr>
        <w:pStyle w:val="EFtiquette"/>
        <w:numPr>
          <w:ilvl w:val="0"/>
          <w:numId w:val="0"/>
        </w:numPr>
        <w:spacing w:line="168" w:lineRule="auto"/>
        <w:ind w:left="720"/>
        <w:rPr>
          <w:rFonts w:ascii="Mangal Pro" w:hAnsi="Mangal Pro" w:cs="Mangal Pro"/>
          <w:b w:val="0"/>
          <w:bCs/>
          <w:sz w:val="24"/>
          <w:szCs w:val="24"/>
        </w:rPr>
      </w:pPr>
      <w:r w:rsidRPr="00AB1AAA">
        <w:rPr>
          <w:rFonts w:ascii="Mangal Pro" w:hAnsi="Mangal Pro" w:cs="Mangal Pro"/>
          <w:b w:val="0"/>
          <w:bCs/>
          <w:noProof/>
          <w:sz w:val="24"/>
          <w:szCs w:val="24"/>
        </w:rPr>
        <w:lastRenderedPageBreak/>
        <w:drawing>
          <wp:anchor distT="0" distB="0" distL="114300" distR="114300" simplePos="0" relativeHeight="251702272" behindDoc="0" locked="0" layoutInCell="1" allowOverlap="1" wp14:anchorId="685DBD23" wp14:editId="544FF0C6">
            <wp:simplePos x="0" y="0"/>
            <wp:positionH relativeFrom="margin">
              <wp:align>left</wp:align>
            </wp:positionH>
            <wp:positionV relativeFrom="paragraph">
              <wp:posOffset>161925</wp:posOffset>
            </wp:positionV>
            <wp:extent cx="5759450" cy="2567940"/>
            <wp:effectExtent l="0" t="0" r="0" b="3810"/>
            <wp:wrapThrough wrapText="bothSides">
              <wp:wrapPolygon edited="0">
                <wp:start x="0" y="0"/>
                <wp:lineTo x="0" y="21472"/>
                <wp:lineTo x="21505" y="21472"/>
                <wp:lineTo x="21505" y="0"/>
                <wp:lineTo x="0" y="0"/>
              </wp:wrapPolygon>
            </wp:wrapThrough>
            <wp:docPr id="1186674424" name="Image 1" descr="Une image contenant texte, Appareils électroniques, capture d’écran,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74424" name="Image 1" descr="Une image contenant texte, Appareils électroniques, capture d’écran, logiciel"/>
                    <pic:cNvPicPr/>
                  </pic:nvPicPr>
                  <pic:blipFill>
                    <a:blip r:embed="rId38"/>
                    <a:stretch>
                      <a:fillRect/>
                    </a:stretch>
                  </pic:blipFill>
                  <pic:spPr>
                    <a:xfrm>
                      <a:off x="0" y="0"/>
                      <a:ext cx="5759450" cy="2567940"/>
                    </a:xfrm>
                    <a:prstGeom prst="rect">
                      <a:avLst/>
                    </a:prstGeom>
                  </pic:spPr>
                </pic:pic>
              </a:graphicData>
            </a:graphic>
          </wp:anchor>
        </w:drawing>
      </w:r>
    </w:p>
    <w:p w14:paraId="366E7726" w14:textId="340BA410" w:rsidR="003F7FD3" w:rsidRPr="00390075" w:rsidRDefault="003F7FD3" w:rsidP="009716CF">
      <w:pPr>
        <w:pStyle w:val="EFtiquette"/>
        <w:numPr>
          <w:ilvl w:val="0"/>
          <w:numId w:val="0"/>
        </w:numPr>
        <w:spacing w:line="168" w:lineRule="auto"/>
        <w:rPr>
          <w:rFonts w:ascii="Mangal Pro" w:hAnsi="Mangal Pro" w:cs="Mangal Pro"/>
          <w:b w:val="0"/>
          <w:bCs/>
          <w:sz w:val="24"/>
          <w:szCs w:val="24"/>
        </w:rPr>
      </w:pPr>
    </w:p>
    <w:p w14:paraId="62B0509E" w14:textId="58FDA09D" w:rsidR="003F7FD3" w:rsidRPr="00390075" w:rsidRDefault="00390075" w:rsidP="00390075">
      <w:pPr>
        <w:pStyle w:val="EFtiquette"/>
        <w:numPr>
          <w:ilvl w:val="0"/>
          <w:numId w:val="25"/>
        </w:numPr>
        <w:spacing w:line="168" w:lineRule="auto"/>
        <w:rPr>
          <w:rFonts w:ascii="Mangal Pro" w:hAnsi="Mangal Pro" w:cs="Mangal Pro"/>
          <w:b w:val="0"/>
          <w:bCs/>
          <w:sz w:val="24"/>
          <w:szCs w:val="24"/>
        </w:rPr>
      </w:pPr>
      <w:r w:rsidRPr="00390075">
        <w:rPr>
          <w:rFonts w:ascii="Mangal Pro" w:hAnsi="Mangal Pro" w:cs="Mangal Pro"/>
          <w:b w:val="0"/>
          <w:bCs/>
          <w:color w:val="292C32"/>
          <w:sz w:val="24"/>
          <w:szCs w:val="24"/>
          <w:shd w:val="clear" w:color="auto" w:fill="FFFFFF"/>
        </w:rPr>
        <w:t>Remplacez &lt;WAZUH_INDEXER_IP&gt; et exécutez la commande suivante pour vérifier si le cluster à un ou plusieurs nœuds fonctionne correctement.</w:t>
      </w:r>
    </w:p>
    <w:p w14:paraId="0506E0E5" w14:textId="4447A6C9" w:rsidR="003F7FD3" w:rsidRDefault="003F7FD3" w:rsidP="009716CF">
      <w:pPr>
        <w:pStyle w:val="EFtiquette"/>
        <w:numPr>
          <w:ilvl w:val="0"/>
          <w:numId w:val="0"/>
        </w:numPr>
        <w:spacing w:line="168" w:lineRule="auto"/>
        <w:rPr>
          <w:rFonts w:ascii="Mangal Pro" w:hAnsi="Mangal Pro" w:cs="Mangal Pro"/>
          <w:b w:val="0"/>
          <w:bCs/>
          <w:sz w:val="24"/>
          <w:szCs w:val="24"/>
        </w:rPr>
      </w:pPr>
    </w:p>
    <w:p w14:paraId="59C87AE2" w14:textId="7BA96E09" w:rsidR="00390075" w:rsidRDefault="00390075" w:rsidP="009716CF">
      <w:pPr>
        <w:pStyle w:val="EFtiquette"/>
        <w:numPr>
          <w:ilvl w:val="0"/>
          <w:numId w:val="0"/>
        </w:numPr>
        <w:spacing w:line="168" w:lineRule="auto"/>
        <w:rPr>
          <w:rFonts w:ascii="Mangal Pro" w:hAnsi="Mangal Pro" w:cs="Mangal Pro"/>
          <w:b w:val="0"/>
          <w:bCs/>
          <w:sz w:val="24"/>
          <w:szCs w:val="24"/>
        </w:rPr>
      </w:pPr>
    </w:p>
    <w:p w14:paraId="7C998835" w14:textId="77777777" w:rsidR="00390075" w:rsidRDefault="00390075" w:rsidP="009716CF">
      <w:pPr>
        <w:pStyle w:val="EFtiquette"/>
        <w:numPr>
          <w:ilvl w:val="0"/>
          <w:numId w:val="0"/>
        </w:numPr>
        <w:spacing w:line="168" w:lineRule="auto"/>
        <w:rPr>
          <w:rFonts w:ascii="Mangal Pro" w:hAnsi="Mangal Pro" w:cs="Mangal Pro"/>
          <w:b w:val="0"/>
          <w:bCs/>
          <w:sz w:val="24"/>
          <w:szCs w:val="24"/>
        </w:rPr>
      </w:pPr>
    </w:p>
    <w:p w14:paraId="40F40A34" w14:textId="77777777" w:rsidR="00390075" w:rsidRDefault="00390075" w:rsidP="009716CF">
      <w:pPr>
        <w:pStyle w:val="EFtiquette"/>
        <w:numPr>
          <w:ilvl w:val="0"/>
          <w:numId w:val="0"/>
        </w:numPr>
        <w:spacing w:line="168" w:lineRule="auto"/>
        <w:rPr>
          <w:rFonts w:ascii="Mangal Pro" w:hAnsi="Mangal Pro" w:cs="Mangal Pro"/>
          <w:b w:val="0"/>
          <w:bCs/>
          <w:sz w:val="24"/>
          <w:szCs w:val="24"/>
        </w:rPr>
      </w:pPr>
    </w:p>
    <w:p w14:paraId="7AF6B22B"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38295908"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63B371FE"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1B1D8CF7"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45B6BF75"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45EE874B"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5DD73F53"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3540FB1C"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2758AE32"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253B922D"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27D3CA29"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59CC7EF2"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422F1CEF"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32EA50BD"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01B75657"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31345ECC"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6A6B21CE"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407DF99B"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4EEA0A63"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606A04E7"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609CC412"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14AEBFC1"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4B8C9DFD"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15996CD9"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50DBA4CC"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56DFF882" w14:textId="77777777" w:rsidR="003F7FD3" w:rsidRDefault="003F7FD3" w:rsidP="009716CF">
      <w:pPr>
        <w:pStyle w:val="EFtiquette"/>
        <w:numPr>
          <w:ilvl w:val="0"/>
          <w:numId w:val="0"/>
        </w:numPr>
        <w:spacing w:line="168" w:lineRule="auto"/>
        <w:rPr>
          <w:rFonts w:ascii="Mangal Pro" w:hAnsi="Mangal Pro" w:cs="Mangal Pro"/>
          <w:b w:val="0"/>
          <w:bCs/>
          <w:sz w:val="24"/>
          <w:szCs w:val="24"/>
        </w:rPr>
      </w:pPr>
    </w:p>
    <w:p w14:paraId="0B7C6E34" w14:textId="77777777" w:rsidR="003F7FD3" w:rsidRPr="00DA6A42" w:rsidRDefault="003F7FD3" w:rsidP="009716CF">
      <w:pPr>
        <w:pStyle w:val="EFtiquette"/>
        <w:numPr>
          <w:ilvl w:val="0"/>
          <w:numId w:val="0"/>
        </w:numPr>
        <w:spacing w:line="168" w:lineRule="auto"/>
        <w:rPr>
          <w:rFonts w:ascii="Mangal Pro" w:hAnsi="Mangal Pro" w:cs="Mangal Pro"/>
          <w:b w:val="0"/>
          <w:bCs/>
          <w:sz w:val="24"/>
          <w:szCs w:val="24"/>
        </w:rPr>
      </w:pPr>
    </w:p>
    <w:p w14:paraId="76A0523E" w14:textId="0C1E3354" w:rsidR="00AE507D" w:rsidRPr="006A41D1" w:rsidRDefault="00B64A02" w:rsidP="00CA21E2">
      <w:pPr>
        <w:pStyle w:val="EFtextestandard"/>
      </w:pPr>
      <w:r>
        <w:t xml:space="preserve"> </w:t>
      </w:r>
    </w:p>
    <w:sectPr w:rsidR="00AE507D" w:rsidRPr="006A41D1" w:rsidSect="005560C3">
      <w:headerReference w:type="default" r:id="rId39"/>
      <w:footerReference w:type="default" r:id="rId40"/>
      <w:type w:val="continuous"/>
      <w:pgSz w:w="11906" w:h="16838" w:code="9"/>
      <w:pgMar w:top="1418" w:right="1418" w:bottom="1418" w:left="1418" w:header="56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DEDFE" w14:textId="77777777" w:rsidR="005560C3" w:rsidRDefault="005560C3">
      <w:pPr>
        <w:spacing w:before="0"/>
      </w:pPr>
      <w:r>
        <w:separator/>
      </w:r>
    </w:p>
  </w:endnote>
  <w:endnote w:type="continuationSeparator" w:id="0">
    <w:p w14:paraId="3C22D679" w14:textId="77777777" w:rsidR="005560C3" w:rsidRDefault="005560C3">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Pro">
    <w:charset w:val="00"/>
    <w:family w:val="auto"/>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Gras">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ankRuehl">
    <w:charset w:val="B1"/>
    <w:family w:val="swiss"/>
    <w:pitch w:val="variable"/>
    <w:sig w:usb0="00000803" w:usb1="00000000" w:usb2="00000000" w:usb3="00000000" w:csb0="00000021" w:csb1="00000000"/>
  </w:font>
  <w:font w:name="Segoe UI Emoji">
    <w:panose1 w:val="020B0502040204020203"/>
    <w:charset w:val="00"/>
    <w:family w:val="swiss"/>
    <w:pitch w:val="variable"/>
    <w:sig w:usb0="00000003" w:usb1="02000000" w:usb2="00000000"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6417E" w14:textId="7D924689" w:rsidR="00C25E6F" w:rsidRDefault="00AB3C20" w:rsidP="00F419BC">
    <w:pPr>
      <w:pStyle w:val="Pieddepage"/>
      <w:rPr>
        <w:spacing w:val="-6"/>
      </w:rPr>
    </w:pPr>
    <w:r>
      <w:rPr>
        <w:spacing w:val="-6"/>
      </w:rPr>
      <w:t xml:space="preserve">Easyformer - </w:t>
    </w:r>
    <w:r w:rsidRPr="00F419BC">
      <w:t>12</w:t>
    </w:r>
    <w:r w:rsidR="00C25E6F">
      <w:rPr>
        <w:spacing w:val="-6"/>
      </w:rPr>
      <w:t xml:space="preserve"> rue des violettes</w:t>
    </w:r>
    <w:r w:rsidR="00C25E6F" w:rsidRPr="00F419BC">
      <w:rPr>
        <w:spacing w:val="-6"/>
      </w:rPr>
      <w:t xml:space="preserve"> </w:t>
    </w:r>
    <w:r w:rsidRPr="00F419BC">
      <w:rPr>
        <w:spacing w:val="-6"/>
      </w:rPr>
      <w:t>-</w:t>
    </w:r>
    <w:r>
      <w:rPr>
        <w:spacing w:val="-6"/>
      </w:rPr>
      <w:t xml:space="preserve"> 95000</w:t>
    </w:r>
    <w:r w:rsidR="00C25E6F">
      <w:rPr>
        <w:spacing w:val="-6"/>
      </w:rPr>
      <w:t xml:space="preserve"> Cergy</w:t>
    </w:r>
  </w:p>
  <w:p w14:paraId="049B57B8" w14:textId="18633D80" w:rsidR="00C25E6F" w:rsidRPr="00CA21E2" w:rsidRDefault="00C25E6F" w:rsidP="00AB3C20">
    <w:pPr>
      <w:pStyle w:val="Pieddepage"/>
      <w:jc w:val="left"/>
      <w:rPr>
        <w:spacing w:val="-6"/>
      </w:rPr>
    </w:pPr>
    <w:r>
      <w:rPr>
        <w:spacing w:val="-6"/>
      </w:rPr>
      <w:t xml:space="preserve"> </w:t>
    </w:r>
    <w:r w:rsidR="00AB3C20">
      <w:rPr>
        <w:spacing w:val="-6"/>
      </w:rPr>
      <w:tab/>
    </w:r>
    <w:r>
      <w:rPr>
        <w:spacing w:val="-6"/>
      </w:rPr>
      <w:t xml:space="preserve">    </w:t>
    </w:r>
    <w:r w:rsidRPr="00CA21E2">
      <w:rPr>
        <w:spacing w:val="-6"/>
      </w:rPr>
      <w:t xml:space="preserve">Email : </w:t>
    </w:r>
    <w:r w:rsidR="00CE1B05" w:rsidRPr="00CA21E2">
      <w:rPr>
        <w:spacing w:val="-6"/>
      </w:rPr>
      <w:t>info@easyformer</w:t>
    </w:r>
    <w:r w:rsidRPr="00CA21E2">
      <w:rPr>
        <w:spacing w:val="-6"/>
      </w:rPr>
      <w:t xml:space="preserve">.fr   </w:t>
    </w:r>
    <w:r w:rsidR="00AB3C20" w:rsidRPr="00CA21E2">
      <w:rPr>
        <w:spacing w:val="-6"/>
      </w:rPr>
      <w:t xml:space="preserve"> Web</w:t>
    </w:r>
    <w:r w:rsidRPr="00CA21E2">
      <w:rPr>
        <w:spacing w:val="-6"/>
      </w:rPr>
      <w:t xml:space="preserve"> :</w:t>
    </w:r>
    <w:r w:rsidR="00AB3C20" w:rsidRPr="00CA21E2">
      <w:rPr>
        <w:spacing w:val="-6"/>
      </w:rPr>
      <w:t xml:space="preserve"> www.easyformer.fr</w:t>
    </w:r>
  </w:p>
  <w:p w14:paraId="3C8A97BF" w14:textId="0683CB2A" w:rsidR="00AB3C20" w:rsidRPr="00F419BC" w:rsidRDefault="00AB3C20" w:rsidP="00AB3C20">
    <w:pPr>
      <w:pStyle w:val="Pieddepage"/>
      <w:jc w:val="left"/>
      <w:rPr>
        <w:spacing w:val="-6"/>
      </w:rPr>
    </w:pPr>
    <w:r w:rsidRPr="00CA21E2">
      <w:rPr>
        <w:spacing w:val="-6"/>
      </w:rPr>
      <w:tab/>
    </w:r>
    <w:r>
      <w:rPr>
        <w:spacing w:val="-6"/>
      </w:rPr>
      <w:t>Document réservé aux formateurs EasyFormer</w:t>
    </w:r>
  </w:p>
  <w:p w14:paraId="5680D242" w14:textId="77777777" w:rsidR="00C25E6F" w:rsidRPr="00F419BC" w:rsidRDefault="00C25E6F">
    <w:pPr>
      <w:pStyle w:val="Pieddepage"/>
      <w:spacing w:before="0"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56" w:type="dxa"/>
      <w:tblInd w:w="-72" w:type="dxa"/>
      <w:tblBorders>
        <w:insideH w:val="single" w:sz="4" w:space="0" w:color="0A9E97"/>
      </w:tblBorders>
      <w:tblLayout w:type="fixed"/>
      <w:tblCellMar>
        <w:left w:w="70" w:type="dxa"/>
        <w:right w:w="70" w:type="dxa"/>
      </w:tblCellMar>
      <w:tblLook w:val="0000" w:firstRow="0" w:lastRow="0" w:firstColumn="0" w:lastColumn="0" w:noHBand="0" w:noVBand="0"/>
    </w:tblPr>
    <w:tblGrid>
      <w:gridCol w:w="1418"/>
      <w:gridCol w:w="6237"/>
      <w:gridCol w:w="1701"/>
    </w:tblGrid>
    <w:tr w:rsidR="00C25E6F" w14:paraId="6FCC416E" w14:textId="77777777" w:rsidTr="007C6322">
      <w:trPr>
        <w:cantSplit/>
        <w:trHeight w:val="285"/>
      </w:trPr>
      <w:tc>
        <w:tcPr>
          <w:tcW w:w="1418" w:type="dxa"/>
          <w:vMerge w:val="restart"/>
        </w:tcPr>
        <w:p w14:paraId="35C73BA2" w14:textId="77777777" w:rsidR="00C25E6F" w:rsidRDefault="00C25E6F">
          <w:pPr>
            <w:spacing w:before="0" w:after="40"/>
            <w:ind w:left="-68" w:right="-68"/>
            <w:rPr>
              <w:rFonts w:ascii="Arial" w:hAnsi="Arial" w:cs="Arial"/>
              <w:bCs/>
              <w:spacing w:val="60"/>
              <w:sz w:val="24"/>
            </w:rPr>
          </w:pPr>
          <w:r>
            <w:object w:dxaOrig="960" w:dyaOrig="960" w14:anchorId="184EEE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75pt;height:44.25pt" o:ole="">
                <v:imagedata r:id="rId1" o:title=""/>
              </v:shape>
              <o:OLEObject Type="Embed" ProgID="PBrush" ShapeID="_x0000_i1026" DrawAspect="Content" ObjectID="_1774594803" r:id="rId2"/>
            </w:object>
          </w:r>
        </w:p>
      </w:tc>
      <w:tc>
        <w:tcPr>
          <w:tcW w:w="6237" w:type="dxa"/>
          <w:vAlign w:val="center"/>
        </w:tcPr>
        <w:p w14:paraId="37477E29" w14:textId="4E33B1FB" w:rsidR="00C25E6F" w:rsidRDefault="00000000">
          <w:pPr>
            <w:pStyle w:val="En-Tete"/>
            <w:spacing w:before="0" w:after="0"/>
          </w:pPr>
          <w:fldSimple w:instr=" STYLEREF Type-document \* MERGEFORMAT ">
            <w:r w:rsidR="00CA21E2">
              <w:rPr>
                <w:noProof/>
              </w:rPr>
              <w:t>Cluster de pfsense et Wazuh</w:t>
            </w:r>
          </w:fldSimple>
          <w:r w:rsidR="00C25E6F">
            <w:t xml:space="preserve">    </w:t>
          </w:r>
        </w:p>
      </w:tc>
      <w:tc>
        <w:tcPr>
          <w:tcW w:w="1701" w:type="dxa"/>
          <w:vAlign w:val="center"/>
        </w:tcPr>
        <w:p w14:paraId="4CBFA93C" w14:textId="77777777" w:rsidR="00C25E6F" w:rsidRDefault="00C25E6F">
          <w:pPr>
            <w:pStyle w:val="En-Tete"/>
            <w:spacing w:before="0" w:after="0"/>
            <w:ind w:right="-57"/>
            <w:jc w:val="right"/>
          </w:pPr>
          <w:r>
            <w:rPr>
              <w:snapToGrid w:val="0"/>
            </w:rPr>
            <w:t xml:space="preserve">Page </w:t>
          </w:r>
          <w:r>
            <w:rPr>
              <w:snapToGrid w:val="0"/>
            </w:rPr>
            <w:fldChar w:fldCharType="begin"/>
          </w:r>
          <w:r>
            <w:rPr>
              <w:snapToGrid w:val="0"/>
            </w:rPr>
            <w:instrText xml:space="preserve"> PAGE </w:instrText>
          </w:r>
          <w:r>
            <w:rPr>
              <w:snapToGrid w:val="0"/>
            </w:rPr>
            <w:fldChar w:fldCharType="separate"/>
          </w:r>
          <w:r>
            <w:rPr>
              <w:noProof/>
              <w:snapToGrid w:val="0"/>
            </w:rPr>
            <w:t>4</w:t>
          </w:r>
          <w:r>
            <w:rPr>
              <w:snapToGrid w:val="0"/>
            </w:rPr>
            <w:fldChar w:fldCharType="end"/>
          </w:r>
          <w:r>
            <w:rPr>
              <w:snapToGrid w:val="0"/>
            </w:rPr>
            <w:t xml:space="preserve"> sur </w:t>
          </w:r>
          <w:fldSimple w:instr=" NUMPAGES  \* MERGEFORMAT ">
            <w:r w:rsidRPr="00582198">
              <w:rPr>
                <w:noProof/>
                <w:snapToGrid w:val="0"/>
              </w:rPr>
              <w:t>4</w:t>
            </w:r>
          </w:fldSimple>
        </w:p>
      </w:tc>
    </w:tr>
    <w:tr w:rsidR="00C25E6F" w14:paraId="451A102B" w14:textId="77777777" w:rsidTr="007C6322">
      <w:trPr>
        <w:cantSplit/>
        <w:trHeight w:val="285"/>
      </w:trPr>
      <w:tc>
        <w:tcPr>
          <w:tcW w:w="1418" w:type="dxa"/>
          <w:vMerge/>
        </w:tcPr>
        <w:p w14:paraId="09F7029D" w14:textId="77777777" w:rsidR="00C25E6F" w:rsidRDefault="00C25E6F">
          <w:pPr>
            <w:ind w:left="68" w:right="-68"/>
          </w:pPr>
        </w:p>
      </w:tc>
      <w:tc>
        <w:tcPr>
          <w:tcW w:w="6237" w:type="dxa"/>
          <w:vAlign w:val="center"/>
        </w:tcPr>
        <w:p w14:paraId="642BF901" w14:textId="4A76A104" w:rsidR="00C25E6F" w:rsidRDefault="00C25E6F" w:rsidP="00F419BC">
          <w:pPr>
            <w:pStyle w:val="En-Tete"/>
            <w:spacing w:before="0" w:after="0"/>
          </w:pPr>
          <w:r>
            <w:t xml:space="preserve">© </w:t>
          </w:r>
          <w:r w:rsidR="001413A4">
            <w:t>EASYFORMER</w:t>
          </w:r>
          <w:r>
            <w:t xml:space="preserve"> 20</w:t>
          </w:r>
          <w:r w:rsidR="00BD04E4">
            <w:t>24</w:t>
          </w:r>
          <w:r>
            <w:t xml:space="preserve"> - Tous droits réservés</w:t>
          </w:r>
        </w:p>
      </w:tc>
      <w:tc>
        <w:tcPr>
          <w:tcW w:w="1701" w:type="dxa"/>
          <w:vAlign w:val="center"/>
        </w:tcPr>
        <w:p w14:paraId="05FC8F82" w14:textId="3D98BB07" w:rsidR="00C25E6F" w:rsidRDefault="00C25E6F">
          <w:pPr>
            <w:pStyle w:val="En-Tete"/>
            <w:spacing w:before="0" w:after="0"/>
            <w:ind w:right="-57"/>
            <w:jc w:val="right"/>
          </w:pPr>
          <w:r>
            <w:t xml:space="preserve">Date : </w:t>
          </w:r>
          <w:r>
            <w:rPr>
              <w:rStyle w:val="Rfrence"/>
              <w:sz w:val="18"/>
            </w:rPr>
            <w:fldChar w:fldCharType="begin"/>
          </w:r>
          <w:r>
            <w:rPr>
              <w:rStyle w:val="Rfrence"/>
              <w:sz w:val="18"/>
            </w:rPr>
            <w:instrText xml:space="preserve"> DATE \@ "dd/MM/yy" \* MERGEFORMAT </w:instrText>
          </w:r>
          <w:r>
            <w:rPr>
              <w:rStyle w:val="Rfrence"/>
              <w:sz w:val="18"/>
            </w:rPr>
            <w:fldChar w:fldCharType="separate"/>
          </w:r>
          <w:r w:rsidR="00CA21E2">
            <w:rPr>
              <w:rStyle w:val="Rfrence"/>
              <w:noProof/>
              <w:sz w:val="18"/>
            </w:rPr>
            <w:t>14/04/24</w:t>
          </w:r>
          <w:r>
            <w:rPr>
              <w:rStyle w:val="Rfrence"/>
              <w:sz w:val="18"/>
            </w:rPr>
            <w:fldChar w:fldCharType="end"/>
          </w:r>
        </w:p>
      </w:tc>
    </w:tr>
  </w:tbl>
  <w:p w14:paraId="13EB2654" w14:textId="77777777" w:rsidR="00C25E6F" w:rsidRDefault="00C25E6F">
    <w:pPr>
      <w:pStyle w:val="Pieddepage"/>
      <w:ind w:left="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8D3F7" w14:textId="77777777" w:rsidR="005560C3" w:rsidRDefault="005560C3">
      <w:pPr>
        <w:spacing w:before="0"/>
      </w:pPr>
      <w:r>
        <w:separator/>
      </w:r>
    </w:p>
  </w:footnote>
  <w:footnote w:type="continuationSeparator" w:id="0">
    <w:p w14:paraId="7D16222A" w14:textId="77777777" w:rsidR="005560C3" w:rsidRDefault="005560C3">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080" w:type="dxa"/>
      <w:tblInd w:w="637" w:type="dxa"/>
      <w:tblBorders>
        <w:top w:val="single" w:sz="8" w:space="0" w:color="auto"/>
        <w:left w:val="single" w:sz="8" w:space="0" w:color="auto"/>
        <w:bottom w:val="single" w:sz="8" w:space="0" w:color="auto"/>
        <w:right w:val="single" w:sz="8" w:space="0" w:color="auto"/>
      </w:tblBorders>
      <w:tblLayout w:type="fixed"/>
      <w:tblCellMar>
        <w:left w:w="70" w:type="dxa"/>
        <w:right w:w="70" w:type="dxa"/>
      </w:tblCellMar>
      <w:tblLook w:val="0000" w:firstRow="0" w:lastRow="0" w:firstColumn="0" w:lastColumn="0" w:noHBand="0" w:noVBand="0"/>
    </w:tblPr>
    <w:tblGrid>
      <w:gridCol w:w="8080"/>
    </w:tblGrid>
    <w:tr w:rsidR="00C25E6F" w14:paraId="70E1EAC2" w14:textId="77777777">
      <w:trPr>
        <w:cantSplit/>
        <w:trHeight w:val="1416"/>
      </w:trPr>
      <w:tc>
        <w:tcPr>
          <w:tcW w:w="8080" w:type="dxa"/>
          <w:tcBorders>
            <w:top w:val="nil"/>
            <w:left w:val="nil"/>
            <w:bottom w:val="nil"/>
            <w:right w:val="nil"/>
          </w:tcBorders>
          <w:vAlign w:val="center"/>
        </w:tcPr>
        <w:p w14:paraId="00BB2205" w14:textId="77777777" w:rsidR="00C25E6F" w:rsidRDefault="00C25E6F" w:rsidP="00821D49">
          <w:pPr>
            <w:pStyle w:val="En-tte"/>
            <w:spacing w:before="0"/>
            <w:jc w:val="center"/>
            <w:rPr>
              <w:color w:val="3A1D00"/>
              <w:spacing w:val="-6"/>
            </w:rPr>
          </w:pPr>
          <w:r w:rsidRPr="00733300">
            <w:rPr>
              <w:b/>
              <w:i/>
              <w:noProof/>
              <w:color w:val="3A1D00"/>
              <w:spacing w:val="-6"/>
            </w:rPr>
            <w:drawing>
              <wp:inline distT="0" distB="0" distL="0" distR="0" wp14:anchorId="6FB4624E" wp14:editId="762C3089">
                <wp:extent cx="1133475" cy="323850"/>
                <wp:effectExtent l="0" t="0" r="0" b="0"/>
                <wp:docPr id="9" name="Image 9" descr="F:\___save-a\Professionel\_1901\Easyformer\2017-01-03 save Easyformer\Identité visuelle\easyFormer- texte only (midd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F:\___save-a\Professionel\_1901\Easyformer\2017-01-03 save Easyformer\Identité visuelle\easyFormer- texte only (middl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3475" cy="323850"/>
                        </a:xfrm>
                        <a:prstGeom prst="rect">
                          <a:avLst/>
                        </a:prstGeom>
                        <a:noFill/>
                        <a:ln>
                          <a:noFill/>
                        </a:ln>
                      </pic:spPr>
                    </pic:pic>
                  </a:graphicData>
                </a:graphic>
              </wp:inline>
            </w:drawing>
          </w:r>
        </w:p>
        <w:p w14:paraId="2614CAE5" w14:textId="77777777" w:rsidR="00C25E6F" w:rsidRPr="00DB5F53" w:rsidRDefault="00C25E6F" w:rsidP="00821D49">
          <w:pPr>
            <w:pStyle w:val="En-tte"/>
            <w:spacing w:before="0"/>
            <w:jc w:val="center"/>
            <w:rPr>
              <w:rFonts w:cs="FrankRuehl"/>
              <w:b/>
              <w:i/>
              <w:color w:val="808080" w:themeColor="background1" w:themeShade="80"/>
              <w:lang w:bidi="he-IL"/>
            </w:rPr>
          </w:pPr>
          <w:r w:rsidRPr="00DB5F53">
            <w:rPr>
              <w:rFonts w:cs="FrankRuehl"/>
              <w:b/>
              <w:i/>
              <w:color w:val="808080" w:themeColor="background1" w:themeShade="80"/>
              <w:spacing w:val="-6"/>
              <w:lang w:bidi="he-IL"/>
            </w:rPr>
            <w:t>La formation à 360°</w:t>
          </w:r>
        </w:p>
        <w:p w14:paraId="06B88C10" w14:textId="77777777" w:rsidR="00C25E6F" w:rsidRDefault="00C25E6F">
          <w:pPr>
            <w:spacing w:before="0"/>
            <w:ind w:left="-68" w:right="-70"/>
            <w:jc w:val="center"/>
            <w:rPr>
              <w:rFonts w:ascii="Arial" w:hAnsi="Arial" w:cs="Arial"/>
              <w:color w:val="000000"/>
              <w:sz w:val="18"/>
            </w:rPr>
          </w:pPr>
        </w:p>
      </w:tc>
    </w:tr>
  </w:tbl>
  <w:p w14:paraId="25F80BBA" w14:textId="77777777" w:rsidR="00C25E6F" w:rsidRDefault="00C25E6F">
    <w:pPr>
      <w:pStyle w:val="MRS-Pictos-Conceptio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4" w:type="dxa"/>
      <w:tblInd w:w="70" w:type="dxa"/>
      <w:tblBorders>
        <w:top w:val="single" w:sz="8" w:space="0" w:color="auto"/>
        <w:left w:val="single" w:sz="8" w:space="0" w:color="auto"/>
        <w:bottom w:val="single" w:sz="8" w:space="0" w:color="auto"/>
        <w:right w:val="single" w:sz="8" w:space="0" w:color="auto"/>
      </w:tblBorders>
      <w:tblLayout w:type="fixed"/>
      <w:tblCellMar>
        <w:left w:w="70" w:type="dxa"/>
        <w:right w:w="70" w:type="dxa"/>
      </w:tblCellMar>
      <w:tblLook w:val="0000" w:firstRow="0" w:lastRow="0" w:firstColumn="0" w:lastColumn="0" w:noHBand="0" w:noVBand="0"/>
    </w:tblPr>
    <w:tblGrid>
      <w:gridCol w:w="5670"/>
      <w:gridCol w:w="2410"/>
      <w:gridCol w:w="1134"/>
    </w:tblGrid>
    <w:tr w:rsidR="00C25E6F" w14:paraId="37963DBA" w14:textId="77777777">
      <w:trPr>
        <w:cantSplit/>
        <w:trHeight w:val="350"/>
      </w:trPr>
      <w:tc>
        <w:tcPr>
          <w:tcW w:w="5670" w:type="dxa"/>
          <w:tcBorders>
            <w:top w:val="nil"/>
            <w:left w:val="nil"/>
            <w:bottom w:val="single" w:sz="4" w:space="0" w:color="auto"/>
            <w:right w:val="nil"/>
          </w:tcBorders>
          <w:vAlign w:val="center"/>
        </w:tcPr>
        <w:p w14:paraId="0843DC3D" w14:textId="0BD59517" w:rsidR="00C25E6F" w:rsidRDefault="00000000">
          <w:pPr>
            <w:pStyle w:val="En-Tete"/>
            <w:spacing w:before="0" w:after="0"/>
            <w:ind w:left="-68" w:right="0"/>
            <w:jc w:val="left"/>
          </w:pPr>
          <w:fldSimple w:instr=" STYLEREF &quot;Titre du document&quot; \* MERGEFORMAT ">
            <w:r w:rsidR="00CA21E2">
              <w:rPr>
                <w:noProof/>
              </w:rPr>
              <w:t>pfSense Cluster avec Wazuh</w:t>
            </w:r>
          </w:fldSimple>
        </w:p>
      </w:tc>
      <w:tc>
        <w:tcPr>
          <w:tcW w:w="2410" w:type="dxa"/>
          <w:tcBorders>
            <w:top w:val="nil"/>
            <w:left w:val="nil"/>
            <w:bottom w:val="single" w:sz="4" w:space="0" w:color="auto"/>
            <w:right w:val="nil"/>
          </w:tcBorders>
          <w:vAlign w:val="center"/>
        </w:tcPr>
        <w:p w14:paraId="2E64B972" w14:textId="7BAB1A7E" w:rsidR="00C25E6F" w:rsidRDefault="00C25E6F">
          <w:pPr>
            <w:pStyle w:val="En-Tete"/>
            <w:spacing w:before="0" w:after="0"/>
            <w:ind w:left="-70" w:right="0"/>
            <w:jc w:val="left"/>
          </w:pPr>
          <w:r>
            <w:t xml:space="preserve">Référence : </w:t>
          </w:r>
          <w:fldSimple w:instr=" STYLEREF Titre-projet \* MERGEFORMAT ">
            <w:r w:rsidR="00CA21E2">
              <w:rPr>
                <w:noProof/>
              </w:rPr>
              <w:t>Promu246</w:t>
            </w:r>
          </w:fldSimple>
        </w:p>
      </w:tc>
      <w:tc>
        <w:tcPr>
          <w:tcW w:w="1134" w:type="dxa"/>
          <w:tcBorders>
            <w:top w:val="nil"/>
            <w:left w:val="nil"/>
            <w:bottom w:val="single" w:sz="4" w:space="0" w:color="auto"/>
            <w:right w:val="nil"/>
          </w:tcBorders>
          <w:vAlign w:val="center"/>
        </w:tcPr>
        <w:p w14:paraId="692B2779" w14:textId="04151FCB" w:rsidR="00C25E6F" w:rsidRDefault="00C25E6F">
          <w:pPr>
            <w:pStyle w:val="En-Tete"/>
            <w:spacing w:before="0" w:after="0"/>
            <w:ind w:left="-70" w:right="0"/>
            <w:jc w:val="right"/>
          </w:pPr>
          <w:r>
            <w:t xml:space="preserve">Version : </w:t>
          </w:r>
          <w:fldSimple w:instr=" STYLEREF N°Version \* MERGEFORMAT ">
            <w:r w:rsidR="00CA21E2" w:rsidRPr="00CA21E2">
              <w:rPr>
                <w:b/>
                <w:bCs/>
                <w:noProof/>
              </w:rPr>
              <w:t>1</w:t>
            </w:r>
          </w:fldSimple>
        </w:p>
      </w:tc>
    </w:tr>
  </w:tbl>
  <w:p w14:paraId="19CACA36" w14:textId="77777777" w:rsidR="00C25E6F" w:rsidRDefault="00C25E6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582C2862"/>
    <w:lvl w:ilvl="0">
      <w:start w:val="1"/>
      <w:numFmt w:val="decimal"/>
      <w:pStyle w:val="Listenumros"/>
      <w:lvlText w:val="%1."/>
      <w:lvlJc w:val="left"/>
      <w:pPr>
        <w:tabs>
          <w:tab w:val="num" w:pos="360"/>
        </w:tabs>
        <w:ind w:left="360" w:hanging="360"/>
      </w:pPr>
      <w:rPr>
        <w:rFonts w:cs="Times New Roman"/>
      </w:rPr>
    </w:lvl>
  </w:abstractNum>
  <w:abstractNum w:abstractNumId="1" w15:restartNumberingAfterBreak="0">
    <w:nsid w:val="FFFFFF89"/>
    <w:multiLevelType w:val="singleLevel"/>
    <w:tmpl w:val="6DB2AFE4"/>
    <w:lvl w:ilvl="0">
      <w:start w:val="1"/>
      <w:numFmt w:val="bullet"/>
      <w:pStyle w:val="NumTableau"/>
      <w:lvlText w:val=""/>
      <w:lvlJc w:val="left"/>
      <w:pPr>
        <w:tabs>
          <w:tab w:val="num" w:pos="360"/>
        </w:tabs>
        <w:ind w:left="360" w:hanging="360"/>
      </w:pPr>
      <w:rPr>
        <w:rFonts w:ascii="Symbol" w:hAnsi="Symbol" w:hint="default"/>
      </w:rPr>
    </w:lvl>
  </w:abstractNum>
  <w:abstractNum w:abstractNumId="2" w15:restartNumberingAfterBreak="0">
    <w:nsid w:val="010F5C68"/>
    <w:multiLevelType w:val="hybridMultilevel"/>
    <w:tmpl w:val="79E271FA"/>
    <w:lvl w:ilvl="0" w:tplc="040C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 w15:restartNumberingAfterBreak="0">
    <w:nsid w:val="02744F19"/>
    <w:multiLevelType w:val="hybridMultilevel"/>
    <w:tmpl w:val="7C00A796"/>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46688"/>
    <w:multiLevelType w:val="hybridMultilevel"/>
    <w:tmpl w:val="097AFEB0"/>
    <w:lvl w:ilvl="0" w:tplc="FFFFFFFF">
      <w:start w:val="1"/>
      <w:numFmt w:val="upperLetter"/>
      <w:pStyle w:val="Sous-titreAlphabtique"/>
      <w:lvlText w:val="%1."/>
      <w:lvlJc w:val="left"/>
      <w:pPr>
        <w:tabs>
          <w:tab w:val="num" w:pos="388"/>
        </w:tabs>
        <w:ind w:left="369" w:hanging="341"/>
      </w:pPr>
      <w:rPr>
        <w:rFonts w:ascii="Arial" w:hAnsi="Arial" w:cs="Times New Roman" w:hint="default"/>
        <w:b/>
        <w:i w:val="0"/>
        <w:sz w:val="22"/>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5" w15:restartNumberingAfterBreak="0">
    <w:nsid w:val="0A591893"/>
    <w:multiLevelType w:val="hybridMultilevel"/>
    <w:tmpl w:val="CF34A9DE"/>
    <w:lvl w:ilvl="0" w:tplc="BC405CA6">
      <w:start w:val="1"/>
      <w:numFmt w:val="bullet"/>
      <w:lvlText w:val=""/>
      <w:lvlJc w:val="left"/>
      <w:pPr>
        <w:ind w:left="435" w:hanging="360"/>
      </w:pPr>
      <w:rPr>
        <w:rFonts w:ascii="Wingdings" w:eastAsia="Times New Roman" w:hAnsi="Wingdings" w:cs="Mangal Pro"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6" w15:restartNumberingAfterBreak="0">
    <w:nsid w:val="1DAD3B66"/>
    <w:multiLevelType w:val="singleLevel"/>
    <w:tmpl w:val="A8AE854C"/>
    <w:lvl w:ilvl="0">
      <w:start w:val="1"/>
      <w:numFmt w:val="bullet"/>
      <w:pStyle w:val="Listepuces2"/>
      <w:lvlText w:val="–"/>
      <w:lvlJc w:val="left"/>
      <w:pPr>
        <w:tabs>
          <w:tab w:val="num" w:pos="0"/>
        </w:tabs>
        <w:ind w:left="708" w:hanging="283"/>
      </w:pPr>
      <w:rPr>
        <w:rFonts w:ascii="Times New Roman" w:hAnsi="Times New Roman" w:hint="default"/>
      </w:rPr>
    </w:lvl>
  </w:abstractNum>
  <w:abstractNum w:abstractNumId="7" w15:restartNumberingAfterBreak="0">
    <w:nsid w:val="2CD107BA"/>
    <w:multiLevelType w:val="multilevel"/>
    <w:tmpl w:val="0FB4F2C2"/>
    <w:name w:val="EPMI - 1.1.1."/>
    <w:styleLink w:val="EPMI-111"/>
    <w:lvl w:ilvl="0">
      <w:start w:val="1"/>
      <w:numFmt w:val="decimal"/>
      <w:lvlText w:val="%1."/>
      <w:lvlJc w:val="left"/>
      <w:pPr>
        <w:ind w:left="340" w:hanging="340"/>
      </w:pPr>
      <w:rPr>
        <w:rFonts w:cs="Times New Roman" w:hint="default"/>
      </w:rPr>
    </w:lvl>
    <w:lvl w:ilvl="1">
      <w:start w:val="1"/>
      <w:numFmt w:val="decimal"/>
      <w:lvlRestart w:val="0"/>
      <w:lvlText w:val="%2.%1."/>
      <w:lvlJc w:val="left"/>
      <w:rPr>
        <w:rFonts w:cs="Times New Roman" w:hint="default"/>
      </w:rPr>
    </w:lvl>
    <w:lvl w:ilvl="2">
      <w:start w:val="1"/>
      <w:numFmt w:val="decimal"/>
      <w:lvlText w:val="%2.%1.%3."/>
      <w:lvlJc w:val="left"/>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8" w15:restartNumberingAfterBreak="0">
    <w:nsid w:val="2D986BEA"/>
    <w:multiLevelType w:val="hybridMultilevel"/>
    <w:tmpl w:val="77C42742"/>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FE40D9"/>
    <w:multiLevelType w:val="multilevel"/>
    <w:tmpl w:val="CB66B9FA"/>
    <w:styleLink w:val="EPMINchapitemodule"/>
    <w:lvl w:ilvl="0">
      <w:start w:val="1"/>
      <w:numFmt w:val="decimal"/>
      <w:pStyle w:val="CLI"/>
      <w:isLgl/>
      <w:lvlText w:val="%1."/>
      <w:lvlJc w:val="left"/>
      <w:pPr>
        <w:ind w:left="360" w:hanging="360"/>
      </w:pPr>
      <w:rPr>
        <w:rFonts w:cs="Times New Roman" w:hint="default"/>
      </w:rPr>
    </w:lvl>
    <w:lvl w:ilvl="1">
      <w:start w:val="1"/>
      <w:numFmt w:val="decimal"/>
      <w:lvlText w:val="%1.%2."/>
      <w:lvlJc w:val="left"/>
      <w:pPr>
        <w:ind w:left="340" w:hanging="340"/>
      </w:pPr>
      <w:rPr>
        <w:rFonts w:cs="Times New Roman" w:hint="default"/>
      </w:rPr>
    </w:lvl>
    <w:lvl w:ilvl="2">
      <w:start w:val="1"/>
      <w:numFmt w:val="lowerRoman"/>
      <w:lvlText w:val="%3."/>
      <w:lvlJc w:val="right"/>
      <w:pPr>
        <w:ind w:left="2160" w:hanging="180"/>
      </w:pPr>
      <w:rPr>
        <w:rFonts w:cs="Times New Roman" w:hint="default"/>
      </w:rPr>
    </w:lvl>
    <w:lvl w:ilvl="3">
      <w:start w:val="1"/>
      <w:numFmt w:val="decimal"/>
      <w:lvlText w:val="%4."/>
      <w:lvlJc w:val="left"/>
      <w:pPr>
        <w:ind w:left="2880" w:hanging="360"/>
      </w:pPr>
      <w:rPr>
        <w:rFonts w:cs="Times New Roman" w:hint="default"/>
      </w:rPr>
    </w:lvl>
    <w:lvl w:ilvl="4">
      <w:start w:val="1"/>
      <w:numFmt w:val="lowerLetter"/>
      <w:lvlText w:val="%5."/>
      <w:lvlJc w:val="left"/>
      <w:pPr>
        <w:ind w:left="3600" w:hanging="360"/>
      </w:pPr>
      <w:rPr>
        <w:rFonts w:cs="Times New Roman" w:hint="default"/>
      </w:rPr>
    </w:lvl>
    <w:lvl w:ilvl="5">
      <w:start w:val="1"/>
      <w:numFmt w:val="lowerRoman"/>
      <w:lvlText w:val="%6."/>
      <w:lvlJc w:val="right"/>
      <w:pPr>
        <w:ind w:left="4320" w:hanging="180"/>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10" w15:restartNumberingAfterBreak="0">
    <w:nsid w:val="3D552A54"/>
    <w:multiLevelType w:val="hybridMultilevel"/>
    <w:tmpl w:val="3BFE13C6"/>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7738F0"/>
    <w:multiLevelType w:val="hybridMultilevel"/>
    <w:tmpl w:val="1890AA26"/>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267B6C"/>
    <w:multiLevelType w:val="multilevel"/>
    <w:tmpl w:val="0FB4F2C2"/>
    <w:name w:val="EPMI - 1.1.1.2"/>
    <w:numStyleLink w:val="EPMI-111"/>
  </w:abstractNum>
  <w:abstractNum w:abstractNumId="13" w15:restartNumberingAfterBreak="0">
    <w:nsid w:val="4C440203"/>
    <w:multiLevelType w:val="hybridMultilevel"/>
    <w:tmpl w:val="CFA0C6C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E72D09"/>
    <w:multiLevelType w:val="multilevel"/>
    <w:tmpl w:val="862010AA"/>
    <w:lvl w:ilvl="0">
      <w:start w:val="1"/>
      <w:numFmt w:val="decimal"/>
      <w:pStyle w:val="EF-chapitretitre"/>
      <w:lvlText w:val="%1"/>
      <w:lvlJc w:val="left"/>
      <w:pPr>
        <w:ind w:left="360" w:hanging="360"/>
      </w:pPr>
      <w:rPr>
        <w:rFonts w:cs="Times New Roman" w:hint="default"/>
      </w:rPr>
    </w:lvl>
    <w:lvl w:ilvl="1">
      <w:start w:val="1"/>
      <w:numFmt w:val="decimal"/>
      <w:pStyle w:val="EFmoduletitre"/>
      <w:isLgl/>
      <w:lvlText w:val="%1.%2"/>
      <w:lvlJc w:val="left"/>
      <w:pPr>
        <w:ind w:left="1080" w:hanging="720"/>
      </w:pPr>
      <w:rPr>
        <w:rFonts w:cs="Times New Roman" w:hint="default"/>
      </w:rPr>
    </w:lvl>
    <w:lvl w:ilvl="2">
      <w:start w:val="1"/>
      <w:numFmt w:val="decimal"/>
      <w:pStyle w:val="EFtiquette"/>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2160" w:hanging="180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520" w:hanging="2160"/>
      </w:pPr>
      <w:rPr>
        <w:rFonts w:cs="Times New Roman" w:hint="default"/>
      </w:rPr>
    </w:lvl>
    <w:lvl w:ilvl="8">
      <w:start w:val="1"/>
      <w:numFmt w:val="decimal"/>
      <w:isLgl/>
      <w:lvlText w:val="%1.%2.%3.%4.%5.%6.%7.%8.%9"/>
      <w:lvlJc w:val="left"/>
      <w:pPr>
        <w:ind w:left="2880" w:hanging="2520"/>
      </w:pPr>
      <w:rPr>
        <w:rFonts w:cs="Times New Roman" w:hint="default"/>
      </w:rPr>
    </w:lvl>
  </w:abstractNum>
  <w:abstractNum w:abstractNumId="15" w15:restartNumberingAfterBreak="0">
    <w:nsid w:val="4F722005"/>
    <w:multiLevelType w:val="hybridMultilevel"/>
    <w:tmpl w:val="3008F960"/>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201189"/>
    <w:multiLevelType w:val="hybridMultilevel"/>
    <w:tmpl w:val="C11AB512"/>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5D4025"/>
    <w:multiLevelType w:val="singleLevel"/>
    <w:tmpl w:val="3392BBD0"/>
    <w:lvl w:ilvl="0">
      <w:start w:val="1"/>
      <w:numFmt w:val="bullet"/>
      <w:pStyle w:val="Listepuces"/>
      <w:lvlText w:val=""/>
      <w:lvlJc w:val="left"/>
      <w:pPr>
        <w:tabs>
          <w:tab w:val="num" w:pos="360"/>
        </w:tabs>
        <w:ind w:left="360" w:hanging="360"/>
      </w:pPr>
      <w:rPr>
        <w:rFonts w:ascii="Symbol" w:hAnsi="Symbol" w:hint="default"/>
      </w:rPr>
    </w:lvl>
  </w:abstractNum>
  <w:abstractNum w:abstractNumId="18" w15:restartNumberingAfterBreak="0">
    <w:nsid w:val="60A31CA2"/>
    <w:multiLevelType w:val="hybridMultilevel"/>
    <w:tmpl w:val="EF203DA8"/>
    <w:lvl w:ilvl="0" w:tplc="DE2A8738">
      <w:start w:val="1"/>
      <w:numFmt w:val="bullet"/>
      <w:lvlText w:val=""/>
      <w:lvlJc w:val="left"/>
      <w:pPr>
        <w:ind w:left="720" w:hanging="360"/>
      </w:pPr>
      <w:rPr>
        <w:rFonts w:ascii="Wingdings" w:eastAsia="Times New Roman" w:hAnsi="Wingdings" w:cs="Mangal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220C99"/>
    <w:multiLevelType w:val="multilevel"/>
    <w:tmpl w:val="040C001D"/>
    <w:name w:val="EasyFormer 1.1.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BE61319"/>
    <w:multiLevelType w:val="hybridMultilevel"/>
    <w:tmpl w:val="B54E1CE6"/>
    <w:lvl w:ilvl="0" w:tplc="040C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1" w15:restartNumberingAfterBreak="0">
    <w:nsid w:val="76D33ECB"/>
    <w:multiLevelType w:val="hybridMultilevel"/>
    <w:tmpl w:val="9A1EEA1E"/>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B52638"/>
    <w:multiLevelType w:val="hybridMultilevel"/>
    <w:tmpl w:val="FABED4F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060359"/>
    <w:multiLevelType w:val="multilevel"/>
    <w:tmpl w:val="2A8EED8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DFF6D06"/>
    <w:multiLevelType w:val="hybridMultilevel"/>
    <w:tmpl w:val="82765CF6"/>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7965758">
    <w:abstractNumId w:val="0"/>
  </w:num>
  <w:num w:numId="2" w16cid:durableId="992610481">
    <w:abstractNumId w:val="0"/>
  </w:num>
  <w:num w:numId="3" w16cid:durableId="271789025">
    <w:abstractNumId w:val="1"/>
  </w:num>
  <w:num w:numId="4" w16cid:durableId="564143853">
    <w:abstractNumId w:val="17"/>
  </w:num>
  <w:num w:numId="5" w16cid:durableId="1324897899">
    <w:abstractNumId w:val="6"/>
  </w:num>
  <w:num w:numId="6" w16cid:durableId="1392314334">
    <w:abstractNumId w:val="4"/>
  </w:num>
  <w:num w:numId="7" w16cid:durableId="211887722">
    <w:abstractNumId w:val="14"/>
  </w:num>
  <w:num w:numId="8" w16cid:durableId="1337222478">
    <w:abstractNumId w:val="9"/>
  </w:num>
  <w:num w:numId="9" w16cid:durableId="509758380">
    <w:abstractNumId w:val="7"/>
  </w:num>
  <w:num w:numId="10" w16cid:durableId="1830251297">
    <w:abstractNumId w:val="12"/>
  </w:num>
  <w:num w:numId="11" w16cid:durableId="76369557">
    <w:abstractNumId w:val="20"/>
  </w:num>
  <w:num w:numId="12" w16cid:durableId="561065955">
    <w:abstractNumId w:val="23"/>
  </w:num>
  <w:num w:numId="13" w16cid:durableId="1918317821">
    <w:abstractNumId w:val="2"/>
  </w:num>
  <w:num w:numId="14" w16cid:durableId="1132286362">
    <w:abstractNumId w:val="10"/>
  </w:num>
  <w:num w:numId="15" w16cid:durableId="1767771506">
    <w:abstractNumId w:val="24"/>
  </w:num>
  <w:num w:numId="16" w16cid:durableId="174615076">
    <w:abstractNumId w:val="8"/>
  </w:num>
  <w:num w:numId="17" w16cid:durableId="315106411">
    <w:abstractNumId w:val="11"/>
  </w:num>
  <w:num w:numId="18" w16cid:durableId="522548992">
    <w:abstractNumId w:val="3"/>
  </w:num>
  <w:num w:numId="19" w16cid:durableId="1902397493">
    <w:abstractNumId w:val="16"/>
  </w:num>
  <w:num w:numId="20" w16cid:durableId="355740192">
    <w:abstractNumId w:val="15"/>
  </w:num>
  <w:num w:numId="21" w16cid:durableId="365184264">
    <w:abstractNumId w:val="21"/>
  </w:num>
  <w:num w:numId="22" w16cid:durableId="1341200977">
    <w:abstractNumId w:val="13"/>
  </w:num>
  <w:num w:numId="23" w16cid:durableId="428358918">
    <w:abstractNumId w:val="5"/>
  </w:num>
  <w:num w:numId="24" w16cid:durableId="551233968">
    <w:abstractNumId w:val="18"/>
  </w:num>
  <w:num w:numId="25" w16cid:durableId="1105538133">
    <w:abstractNumId w:val="2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SortMethod w:val="000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777"/>
    <w:rsid w:val="00006FFB"/>
    <w:rsid w:val="00011D93"/>
    <w:rsid w:val="0002154A"/>
    <w:rsid w:val="00030D3F"/>
    <w:rsid w:val="00032D90"/>
    <w:rsid w:val="00045CF3"/>
    <w:rsid w:val="00046A89"/>
    <w:rsid w:val="00053321"/>
    <w:rsid w:val="000605C2"/>
    <w:rsid w:val="00063B83"/>
    <w:rsid w:val="00092EAA"/>
    <w:rsid w:val="000C244C"/>
    <w:rsid w:val="000C7BB6"/>
    <w:rsid w:val="000D496E"/>
    <w:rsid w:val="000F1815"/>
    <w:rsid w:val="001054BB"/>
    <w:rsid w:val="00105C77"/>
    <w:rsid w:val="0011194E"/>
    <w:rsid w:val="0011438B"/>
    <w:rsid w:val="00132466"/>
    <w:rsid w:val="001325A0"/>
    <w:rsid w:val="001413A4"/>
    <w:rsid w:val="001462F8"/>
    <w:rsid w:val="001515C2"/>
    <w:rsid w:val="00154BA3"/>
    <w:rsid w:val="00171D5E"/>
    <w:rsid w:val="00190007"/>
    <w:rsid w:val="001A0C59"/>
    <w:rsid w:val="001B5395"/>
    <w:rsid w:val="001D4777"/>
    <w:rsid w:val="0020211E"/>
    <w:rsid w:val="00213E87"/>
    <w:rsid w:val="002317C6"/>
    <w:rsid w:val="00237DB1"/>
    <w:rsid w:val="00240387"/>
    <w:rsid w:val="002466E8"/>
    <w:rsid w:val="00252A3D"/>
    <w:rsid w:val="00260087"/>
    <w:rsid w:val="00264A15"/>
    <w:rsid w:val="00290A72"/>
    <w:rsid w:val="002A3266"/>
    <w:rsid w:val="002A4B35"/>
    <w:rsid w:val="002A7436"/>
    <w:rsid w:val="002B3ED9"/>
    <w:rsid w:val="002B5F8D"/>
    <w:rsid w:val="002C550C"/>
    <w:rsid w:val="002F4D78"/>
    <w:rsid w:val="00323D57"/>
    <w:rsid w:val="003318FC"/>
    <w:rsid w:val="0034497F"/>
    <w:rsid w:val="00347FD5"/>
    <w:rsid w:val="00374220"/>
    <w:rsid w:val="0037541B"/>
    <w:rsid w:val="00375B10"/>
    <w:rsid w:val="00390075"/>
    <w:rsid w:val="003E0054"/>
    <w:rsid w:val="003F7FD3"/>
    <w:rsid w:val="00407B44"/>
    <w:rsid w:val="0043094C"/>
    <w:rsid w:val="00455EA6"/>
    <w:rsid w:val="004572A2"/>
    <w:rsid w:val="00457E89"/>
    <w:rsid w:val="004813E6"/>
    <w:rsid w:val="00486755"/>
    <w:rsid w:val="004C6508"/>
    <w:rsid w:val="004C7458"/>
    <w:rsid w:val="004D07C0"/>
    <w:rsid w:val="00500A44"/>
    <w:rsid w:val="00503B57"/>
    <w:rsid w:val="0051750A"/>
    <w:rsid w:val="005252BC"/>
    <w:rsid w:val="005560C3"/>
    <w:rsid w:val="00582198"/>
    <w:rsid w:val="0058266B"/>
    <w:rsid w:val="0058389C"/>
    <w:rsid w:val="005A499B"/>
    <w:rsid w:val="005A73E1"/>
    <w:rsid w:val="005E04E2"/>
    <w:rsid w:val="00616C39"/>
    <w:rsid w:val="00652C79"/>
    <w:rsid w:val="00670AD9"/>
    <w:rsid w:val="006925AC"/>
    <w:rsid w:val="006A41D1"/>
    <w:rsid w:val="006F5328"/>
    <w:rsid w:val="00700D13"/>
    <w:rsid w:val="00712981"/>
    <w:rsid w:val="00715145"/>
    <w:rsid w:val="0072421F"/>
    <w:rsid w:val="00733300"/>
    <w:rsid w:val="007363D7"/>
    <w:rsid w:val="00753BAD"/>
    <w:rsid w:val="0076029D"/>
    <w:rsid w:val="00790B59"/>
    <w:rsid w:val="00791A48"/>
    <w:rsid w:val="007A666F"/>
    <w:rsid w:val="007C6322"/>
    <w:rsid w:val="007D2D84"/>
    <w:rsid w:val="007E182E"/>
    <w:rsid w:val="007E779D"/>
    <w:rsid w:val="007F49BA"/>
    <w:rsid w:val="00821A97"/>
    <w:rsid w:val="00821D49"/>
    <w:rsid w:val="00857248"/>
    <w:rsid w:val="00874FA8"/>
    <w:rsid w:val="0087728B"/>
    <w:rsid w:val="00886EC0"/>
    <w:rsid w:val="008A4530"/>
    <w:rsid w:val="008C01A8"/>
    <w:rsid w:val="008D0BA1"/>
    <w:rsid w:val="008E7101"/>
    <w:rsid w:val="008F6130"/>
    <w:rsid w:val="00914293"/>
    <w:rsid w:val="00922B0F"/>
    <w:rsid w:val="009265BB"/>
    <w:rsid w:val="009273D4"/>
    <w:rsid w:val="0093031A"/>
    <w:rsid w:val="0093605F"/>
    <w:rsid w:val="00944CD8"/>
    <w:rsid w:val="009550A9"/>
    <w:rsid w:val="009716CF"/>
    <w:rsid w:val="0098278D"/>
    <w:rsid w:val="009A2115"/>
    <w:rsid w:val="009A6AB4"/>
    <w:rsid w:val="009B0E31"/>
    <w:rsid w:val="009B12C3"/>
    <w:rsid w:val="009B1918"/>
    <w:rsid w:val="009B42E1"/>
    <w:rsid w:val="009B453B"/>
    <w:rsid w:val="009C718A"/>
    <w:rsid w:val="009D68F8"/>
    <w:rsid w:val="009E0DE2"/>
    <w:rsid w:val="009E713B"/>
    <w:rsid w:val="009F7E66"/>
    <w:rsid w:val="00A044AA"/>
    <w:rsid w:val="00A07396"/>
    <w:rsid w:val="00A07EFF"/>
    <w:rsid w:val="00A44B27"/>
    <w:rsid w:val="00A5397F"/>
    <w:rsid w:val="00A60D76"/>
    <w:rsid w:val="00A61108"/>
    <w:rsid w:val="00A723B9"/>
    <w:rsid w:val="00A8565B"/>
    <w:rsid w:val="00AA6828"/>
    <w:rsid w:val="00AB0B31"/>
    <w:rsid w:val="00AB1AAA"/>
    <w:rsid w:val="00AB3C20"/>
    <w:rsid w:val="00AB5E98"/>
    <w:rsid w:val="00AD5190"/>
    <w:rsid w:val="00AD5A0F"/>
    <w:rsid w:val="00AE507D"/>
    <w:rsid w:val="00B00E27"/>
    <w:rsid w:val="00B47703"/>
    <w:rsid w:val="00B525F4"/>
    <w:rsid w:val="00B605B7"/>
    <w:rsid w:val="00B64A02"/>
    <w:rsid w:val="00B66725"/>
    <w:rsid w:val="00B675C6"/>
    <w:rsid w:val="00B845BE"/>
    <w:rsid w:val="00BA7B8F"/>
    <w:rsid w:val="00BC719A"/>
    <w:rsid w:val="00BD04E4"/>
    <w:rsid w:val="00BF5119"/>
    <w:rsid w:val="00C055D8"/>
    <w:rsid w:val="00C25E6F"/>
    <w:rsid w:val="00C62679"/>
    <w:rsid w:val="00C72BBB"/>
    <w:rsid w:val="00C77FEB"/>
    <w:rsid w:val="00C87F84"/>
    <w:rsid w:val="00C94D88"/>
    <w:rsid w:val="00CA21E2"/>
    <w:rsid w:val="00CA3F6D"/>
    <w:rsid w:val="00CC4811"/>
    <w:rsid w:val="00CC519F"/>
    <w:rsid w:val="00CD2628"/>
    <w:rsid w:val="00CE1B05"/>
    <w:rsid w:val="00D365CD"/>
    <w:rsid w:val="00D41A24"/>
    <w:rsid w:val="00D643EB"/>
    <w:rsid w:val="00D67538"/>
    <w:rsid w:val="00DA17B5"/>
    <w:rsid w:val="00DA2C07"/>
    <w:rsid w:val="00DA6A42"/>
    <w:rsid w:val="00DB5F53"/>
    <w:rsid w:val="00DD20DC"/>
    <w:rsid w:val="00DE057A"/>
    <w:rsid w:val="00DE2569"/>
    <w:rsid w:val="00DE2F9E"/>
    <w:rsid w:val="00DF25B5"/>
    <w:rsid w:val="00E2169E"/>
    <w:rsid w:val="00E31EC0"/>
    <w:rsid w:val="00E543FD"/>
    <w:rsid w:val="00E54EB4"/>
    <w:rsid w:val="00E55037"/>
    <w:rsid w:val="00E86554"/>
    <w:rsid w:val="00E8665E"/>
    <w:rsid w:val="00E875F3"/>
    <w:rsid w:val="00EB5045"/>
    <w:rsid w:val="00EB5703"/>
    <w:rsid w:val="00F03326"/>
    <w:rsid w:val="00F419BC"/>
    <w:rsid w:val="00F52A43"/>
    <w:rsid w:val="00F91837"/>
    <w:rsid w:val="00FA6681"/>
    <w:rsid w:val="00FB084F"/>
    <w:rsid w:val="00FB3D14"/>
    <w:rsid w:val="00FC2493"/>
    <w:rsid w:val="00FD221E"/>
    <w:rsid w:val="00FD249F"/>
    <w:rsid w:val="00FD7590"/>
    <w:rsid w:val="00FE4B54"/>
    <w:rsid w:val="00FF2E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E96A9CF"/>
  <w14:defaultImageDpi w14:val="0"/>
  <w15:docId w15:val="{BA3C44E9-D056-445B-BDAC-B8BA73C75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annotation reference" w:semiHidden="1" w:uiPriority="0" w:unhideWhenUsed="1"/>
    <w:lsdException w:name="page number" w:semiHidden="1" w:uiPriority="0" w:unhideWhenUsed="1"/>
    <w:lsdException w:name="toa heading" w:semiHidden="1" w:unhideWhenUsed="1"/>
    <w:lsdException w:name="List Bullet" w:semiHidden="1" w:uiPriority="0" w:unhideWhenUsed="1"/>
    <w:lsdException w:name="List Number" w:semiHidden="1" w:uiPriority="0" w:unhideWhenUsed="1"/>
    <w:lsdException w:name="List 2" w:semiHidden="1" w:unhideWhenUsed="1"/>
    <w:lsdException w:name="List Bullet 2" w:semiHidden="1" w:uiPriority="0" w:unhideWhenUsed="1"/>
    <w:lsdException w:name="Title" w:uiPriority="10" w:qFormat="1"/>
    <w:lsdException w:name="Default Paragraph Font" w:semiHidden="1" w:uiPriority="0"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C07"/>
    <w:pPr>
      <w:spacing w:before="120"/>
    </w:pPr>
    <w:rPr>
      <w:sz w:val="22"/>
    </w:rPr>
  </w:style>
  <w:style w:type="paragraph" w:styleId="Titre1">
    <w:name w:val="heading 1"/>
    <w:basedOn w:val="Normal"/>
    <w:next w:val="Normal"/>
    <w:link w:val="Titre1Car"/>
    <w:uiPriority w:val="9"/>
    <w:qFormat/>
    <w:rsid w:val="001515C2"/>
    <w:pPr>
      <w:spacing w:before="0" w:after="300"/>
      <w:outlineLvl w:val="0"/>
    </w:pPr>
    <w:rPr>
      <w:rFonts w:ascii="Arial" w:hAnsi="Arial"/>
      <w:b/>
      <w:color w:val="FF0000"/>
      <w:kern w:val="28"/>
      <w:sz w:val="32"/>
    </w:rPr>
  </w:style>
  <w:style w:type="paragraph" w:styleId="Titre2">
    <w:name w:val="heading 2"/>
    <w:basedOn w:val="Normal"/>
    <w:next w:val="Normal"/>
    <w:link w:val="Titre2Car"/>
    <w:uiPriority w:val="9"/>
    <w:qFormat/>
    <w:rsid w:val="001515C2"/>
    <w:pPr>
      <w:spacing w:after="240"/>
      <w:ind w:left="-68" w:right="266"/>
      <w:outlineLvl w:val="1"/>
    </w:pPr>
    <w:rPr>
      <w:rFonts w:ascii="Arial" w:hAnsi="Arial"/>
      <w:b/>
      <w:color w:val="0000FF"/>
    </w:rPr>
  </w:style>
  <w:style w:type="paragraph" w:styleId="Titre3">
    <w:name w:val="heading 3"/>
    <w:basedOn w:val="Normal"/>
    <w:next w:val="Normal"/>
    <w:link w:val="Titre3Car"/>
    <w:uiPriority w:val="9"/>
    <w:qFormat/>
    <w:rsid w:val="001515C2"/>
    <w:pPr>
      <w:spacing w:after="60"/>
      <w:ind w:right="85"/>
      <w:jc w:val="right"/>
      <w:outlineLvl w:val="2"/>
    </w:pPr>
    <w:rPr>
      <w:rFonts w:ascii="Arial" w:hAnsi="Arial"/>
      <w:b/>
      <w:i/>
      <w:color w:val="008000"/>
      <w:sz w:val="20"/>
    </w:rPr>
  </w:style>
  <w:style w:type="paragraph" w:styleId="Titre4">
    <w:name w:val="heading 4"/>
    <w:basedOn w:val="Normal"/>
    <w:next w:val="Normal"/>
    <w:link w:val="Titre4Car"/>
    <w:uiPriority w:val="9"/>
    <w:qFormat/>
    <w:rsid w:val="001515C2"/>
    <w:pPr>
      <w:keepNext/>
      <w:spacing w:before="240" w:after="60"/>
      <w:outlineLvl w:val="3"/>
    </w:pPr>
    <w:rPr>
      <w:rFonts w:ascii="Arial" w:hAnsi="Arial"/>
      <w:b/>
    </w:rPr>
  </w:style>
  <w:style w:type="paragraph" w:styleId="Titre5">
    <w:name w:val="heading 5"/>
    <w:basedOn w:val="Normal"/>
    <w:next w:val="Normal"/>
    <w:link w:val="Titre5Car"/>
    <w:uiPriority w:val="9"/>
    <w:qFormat/>
    <w:rsid w:val="001515C2"/>
    <w:pPr>
      <w:spacing w:before="240" w:after="60"/>
      <w:outlineLvl w:val="4"/>
    </w:pPr>
    <w:rPr>
      <w:rFonts w:ascii="Arial" w:hAnsi="Arial"/>
    </w:rPr>
  </w:style>
  <w:style w:type="paragraph" w:styleId="Titre6">
    <w:name w:val="heading 6"/>
    <w:basedOn w:val="Normal"/>
    <w:next w:val="Normal"/>
    <w:link w:val="Titre6Car"/>
    <w:uiPriority w:val="9"/>
    <w:qFormat/>
    <w:rsid w:val="001515C2"/>
    <w:pPr>
      <w:spacing w:before="240" w:after="60"/>
      <w:outlineLvl w:val="5"/>
    </w:pPr>
    <w:rPr>
      <w:i/>
    </w:rPr>
  </w:style>
  <w:style w:type="paragraph" w:styleId="Titre7">
    <w:name w:val="heading 7"/>
    <w:basedOn w:val="Normal"/>
    <w:next w:val="Normal"/>
    <w:link w:val="Titre7Car"/>
    <w:uiPriority w:val="9"/>
    <w:qFormat/>
    <w:rsid w:val="001515C2"/>
    <w:pPr>
      <w:spacing w:before="240" w:after="60"/>
      <w:outlineLvl w:val="6"/>
    </w:pPr>
    <w:rPr>
      <w:rFonts w:ascii="Arial" w:hAnsi="Arial"/>
      <w:sz w:val="20"/>
    </w:rPr>
  </w:style>
  <w:style w:type="paragraph" w:styleId="Titre8">
    <w:name w:val="heading 8"/>
    <w:basedOn w:val="Normal"/>
    <w:next w:val="Normal"/>
    <w:link w:val="Titre8Car"/>
    <w:uiPriority w:val="9"/>
    <w:qFormat/>
    <w:rsid w:val="001515C2"/>
    <w:pPr>
      <w:spacing w:before="240" w:after="60"/>
      <w:outlineLvl w:val="7"/>
    </w:pPr>
    <w:rPr>
      <w:rFonts w:ascii="Arial" w:hAnsi="Arial"/>
      <w:i/>
      <w:sz w:val="20"/>
    </w:rPr>
  </w:style>
  <w:style w:type="paragraph" w:styleId="Titre9">
    <w:name w:val="heading 9"/>
    <w:basedOn w:val="Normal"/>
    <w:next w:val="Normal"/>
    <w:link w:val="Titre9Car"/>
    <w:uiPriority w:val="9"/>
    <w:qFormat/>
    <w:rsid w:val="001515C2"/>
    <w:p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Pr>
      <w:rFonts w:asciiTheme="majorHAnsi" w:eastAsiaTheme="majorEastAsia" w:hAnsiTheme="majorHAnsi" w:cs="Times New Roman"/>
      <w:b/>
      <w:bCs/>
      <w:kern w:val="32"/>
      <w:sz w:val="32"/>
      <w:szCs w:val="32"/>
    </w:rPr>
  </w:style>
  <w:style w:type="character" w:customStyle="1" w:styleId="Titre2Car">
    <w:name w:val="Titre 2 Car"/>
    <w:basedOn w:val="Policepardfaut"/>
    <w:link w:val="Titre2"/>
    <w:uiPriority w:val="9"/>
    <w:semiHidden/>
    <w:locked/>
    <w:rPr>
      <w:rFonts w:asciiTheme="majorHAnsi" w:eastAsiaTheme="majorEastAsia" w:hAnsiTheme="majorHAnsi" w:cs="Times New Roman"/>
      <w:b/>
      <w:bCs/>
      <w:i/>
      <w:iCs/>
      <w:sz w:val="28"/>
      <w:szCs w:val="28"/>
    </w:rPr>
  </w:style>
  <w:style w:type="character" w:customStyle="1" w:styleId="Titre3Car">
    <w:name w:val="Titre 3 Car"/>
    <w:basedOn w:val="Policepardfaut"/>
    <w:link w:val="Titre3"/>
    <w:uiPriority w:val="9"/>
    <w:semiHidden/>
    <w:locked/>
    <w:rPr>
      <w:rFonts w:asciiTheme="majorHAnsi" w:eastAsiaTheme="majorEastAsia" w:hAnsiTheme="majorHAnsi" w:cs="Times New Roman"/>
      <w:b/>
      <w:bCs/>
      <w:sz w:val="26"/>
      <w:szCs w:val="26"/>
    </w:rPr>
  </w:style>
  <w:style w:type="character" w:customStyle="1" w:styleId="Titre4Car">
    <w:name w:val="Titre 4 Car"/>
    <w:basedOn w:val="Policepardfaut"/>
    <w:link w:val="Titre4"/>
    <w:uiPriority w:val="9"/>
    <w:semiHidden/>
    <w:locked/>
    <w:rPr>
      <w:rFonts w:asciiTheme="minorHAnsi" w:eastAsiaTheme="minorEastAsia" w:hAnsiTheme="minorHAnsi" w:cs="Times New Roman"/>
      <w:b/>
      <w:bCs/>
      <w:sz w:val="28"/>
      <w:szCs w:val="28"/>
    </w:rPr>
  </w:style>
  <w:style w:type="character" w:customStyle="1" w:styleId="Titre5Car">
    <w:name w:val="Titre 5 Car"/>
    <w:basedOn w:val="Policepardfaut"/>
    <w:link w:val="Titre5"/>
    <w:uiPriority w:val="9"/>
    <w:semiHidden/>
    <w:locked/>
    <w:rPr>
      <w:rFonts w:asciiTheme="minorHAnsi" w:eastAsiaTheme="minorEastAsia" w:hAnsiTheme="minorHAnsi" w:cs="Times New Roman"/>
      <w:b/>
      <w:bCs/>
      <w:i/>
      <w:iCs/>
      <w:sz w:val="26"/>
      <w:szCs w:val="26"/>
    </w:rPr>
  </w:style>
  <w:style w:type="character" w:customStyle="1" w:styleId="Titre6Car">
    <w:name w:val="Titre 6 Car"/>
    <w:basedOn w:val="Policepardfaut"/>
    <w:link w:val="Titre6"/>
    <w:uiPriority w:val="9"/>
    <w:semiHidden/>
    <w:locked/>
    <w:rPr>
      <w:rFonts w:asciiTheme="minorHAnsi" w:eastAsiaTheme="minorEastAsia" w:hAnsiTheme="minorHAnsi" w:cs="Times New Roman"/>
      <w:b/>
      <w:bCs/>
      <w:sz w:val="22"/>
      <w:szCs w:val="22"/>
    </w:rPr>
  </w:style>
  <w:style w:type="character" w:customStyle="1" w:styleId="Titre7Car">
    <w:name w:val="Titre 7 Car"/>
    <w:basedOn w:val="Policepardfaut"/>
    <w:link w:val="Titre7"/>
    <w:uiPriority w:val="9"/>
    <w:semiHidden/>
    <w:locked/>
    <w:rPr>
      <w:rFonts w:asciiTheme="minorHAnsi" w:eastAsiaTheme="minorEastAsia" w:hAnsiTheme="minorHAnsi" w:cs="Times New Roman"/>
      <w:sz w:val="24"/>
      <w:szCs w:val="24"/>
    </w:rPr>
  </w:style>
  <w:style w:type="character" w:customStyle="1" w:styleId="Titre8Car">
    <w:name w:val="Titre 8 Car"/>
    <w:basedOn w:val="Policepardfaut"/>
    <w:link w:val="Titre8"/>
    <w:uiPriority w:val="9"/>
    <w:semiHidden/>
    <w:locked/>
    <w:rPr>
      <w:rFonts w:asciiTheme="minorHAnsi" w:eastAsiaTheme="minorEastAsia" w:hAnsiTheme="minorHAnsi" w:cs="Times New Roman"/>
      <w:i/>
      <w:iCs/>
      <w:sz w:val="24"/>
      <w:szCs w:val="24"/>
    </w:rPr>
  </w:style>
  <w:style w:type="character" w:customStyle="1" w:styleId="Titre9Car">
    <w:name w:val="Titre 9 Car"/>
    <w:basedOn w:val="Policepardfaut"/>
    <w:link w:val="Titre9"/>
    <w:uiPriority w:val="9"/>
    <w:semiHidden/>
    <w:locked/>
    <w:rPr>
      <w:rFonts w:asciiTheme="majorHAnsi" w:eastAsiaTheme="majorEastAsia" w:hAnsiTheme="majorHAnsi" w:cs="Times New Roman"/>
      <w:sz w:val="22"/>
      <w:szCs w:val="22"/>
    </w:rPr>
  </w:style>
  <w:style w:type="paragraph" w:styleId="Pieddepage">
    <w:name w:val="footer"/>
    <w:basedOn w:val="En-Tete"/>
    <w:link w:val="PieddepageCar"/>
    <w:uiPriority w:val="99"/>
    <w:semiHidden/>
    <w:rsid w:val="001515C2"/>
    <w:pPr>
      <w:tabs>
        <w:tab w:val="center" w:pos="4536"/>
        <w:tab w:val="right" w:pos="9072"/>
      </w:tabs>
    </w:pPr>
  </w:style>
  <w:style w:type="character" w:customStyle="1" w:styleId="PieddepageCar">
    <w:name w:val="Pied de page Car"/>
    <w:basedOn w:val="Policepardfaut"/>
    <w:link w:val="Pieddepage"/>
    <w:uiPriority w:val="99"/>
    <w:semiHidden/>
    <w:locked/>
    <w:rPr>
      <w:rFonts w:cs="Times New Roman"/>
      <w:sz w:val="22"/>
    </w:rPr>
  </w:style>
  <w:style w:type="paragraph" w:customStyle="1" w:styleId="En-Tete">
    <w:name w:val="En-Tete"/>
    <w:basedOn w:val="Normal"/>
    <w:rsid w:val="001515C2"/>
    <w:pPr>
      <w:spacing w:before="60" w:after="60"/>
      <w:ind w:left="68" w:right="-68"/>
      <w:jc w:val="center"/>
    </w:pPr>
    <w:rPr>
      <w:rFonts w:ascii="Arial" w:hAnsi="Arial"/>
      <w:color w:val="000000"/>
      <w:sz w:val="18"/>
    </w:rPr>
  </w:style>
  <w:style w:type="character" w:customStyle="1" w:styleId="Titre-projet">
    <w:name w:val="Titre-projet"/>
    <w:basedOn w:val="Policepardfaut"/>
    <w:rsid w:val="001515C2"/>
    <w:rPr>
      <w:rFonts w:ascii="Arial" w:hAnsi="Arial" w:cs="Arial"/>
      <w:b/>
      <w:color w:val="000080"/>
      <w:sz w:val="32"/>
    </w:rPr>
  </w:style>
  <w:style w:type="character" w:customStyle="1" w:styleId="NVersion">
    <w:name w:val="N°Version"/>
    <w:basedOn w:val="Policepardfaut"/>
    <w:rsid w:val="001515C2"/>
    <w:rPr>
      <w:rFonts w:ascii="Arial" w:hAnsi="Arial" w:cs="Times New Roman"/>
      <w:sz w:val="22"/>
    </w:rPr>
  </w:style>
  <w:style w:type="paragraph" w:styleId="En-tte">
    <w:name w:val="header"/>
    <w:basedOn w:val="Normal"/>
    <w:link w:val="En-tteCar"/>
    <w:uiPriority w:val="99"/>
    <w:semiHidden/>
    <w:rsid w:val="001515C2"/>
    <w:pPr>
      <w:tabs>
        <w:tab w:val="center" w:pos="4536"/>
        <w:tab w:val="right" w:pos="9072"/>
      </w:tabs>
    </w:pPr>
  </w:style>
  <w:style w:type="character" w:customStyle="1" w:styleId="En-tteCar">
    <w:name w:val="En-tête Car"/>
    <w:basedOn w:val="Policepardfaut"/>
    <w:link w:val="En-tte"/>
    <w:uiPriority w:val="99"/>
    <w:semiHidden/>
    <w:locked/>
    <w:rPr>
      <w:rFonts w:cs="Times New Roman"/>
      <w:sz w:val="22"/>
    </w:rPr>
  </w:style>
  <w:style w:type="character" w:customStyle="1" w:styleId="Rfrence">
    <w:name w:val="Référence"/>
    <w:basedOn w:val="Policepardfaut"/>
    <w:rsid w:val="001515C2"/>
    <w:rPr>
      <w:rFonts w:ascii="Arial" w:hAnsi="Arial" w:cs="Times New Roman"/>
      <w:color w:val="000000"/>
      <w:sz w:val="22"/>
    </w:rPr>
  </w:style>
  <w:style w:type="character" w:customStyle="1" w:styleId="Date-doc">
    <w:name w:val="Date-doc"/>
    <w:basedOn w:val="Policepardfaut"/>
    <w:rsid w:val="001515C2"/>
    <w:rPr>
      <w:rFonts w:ascii="Arial" w:hAnsi="Arial" w:cs="Times New Roman"/>
      <w:color w:val="000000"/>
      <w:sz w:val="22"/>
    </w:rPr>
  </w:style>
  <w:style w:type="paragraph" w:styleId="TM1">
    <w:name w:val="toc 1"/>
    <w:basedOn w:val="Normal"/>
    <w:next w:val="Normal"/>
    <w:uiPriority w:val="39"/>
    <w:rsid w:val="001515C2"/>
    <w:pPr>
      <w:spacing w:after="120"/>
    </w:pPr>
    <w:rPr>
      <w:rFonts w:asciiTheme="minorHAnsi" w:hAnsiTheme="minorHAnsi"/>
      <w:b/>
      <w:bCs/>
      <w:caps/>
      <w:sz w:val="20"/>
    </w:rPr>
  </w:style>
  <w:style w:type="paragraph" w:styleId="TM2">
    <w:name w:val="toc 2"/>
    <w:basedOn w:val="Normal"/>
    <w:next w:val="Normal"/>
    <w:uiPriority w:val="39"/>
    <w:rsid w:val="001515C2"/>
    <w:pPr>
      <w:spacing w:before="0"/>
      <w:ind w:left="220"/>
    </w:pPr>
    <w:rPr>
      <w:rFonts w:asciiTheme="minorHAnsi" w:hAnsiTheme="minorHAnsi"/>
      <w:smallCaps/>
      <w:sz w:val="20"/>
    </w:rPr>
  </w:style>
  <w:style w:type="paragraph" w:styleId="TM3">
    <w:name w:val="toc 3"/>
    <w:basedOn w:val="Normal"/>
    <w:next w:val="Normal"/>
    <w:uiPriority w:val="39"/>
    <w:rsid w:val="001515C2"/>
    <w:pPr>
      <w:spacing w:before="0"/>
      <w:ind w:left="440"/>
    </w:pPr>
    <w:rPr>
      <w:rFonts w:asciiTheme="minorHAnsi" w:hAnsiTheme="minorHAnsi"/>
      <w:i/>
      <w:iCs/>
      <w:sz w:val="20"/>
    </w:rPr>
  </w:style>
  <w:style w:type="paragraph" w:styleId="TM4">
    <w:name w:val="toc 4"/>
    <w:basedOn w:val="Normal"/>
    <w:next w:val="Normal"/>
    <w:uiPriority w:val="39"/>
    <w:rsid w:val="001515C2"/>
    <w:pPr>
      <w:spacing w:before="0"/>
      <w:ind w:left="660"/>
    </w:pPr>
    <w:rPr>
      <w:rFonts w:asciiTheme="minorHAnsi" w:hAnsiTheme="minorHAnsi"/>
      <w:sz w:val="18"/>
      <w:szCs w:val="18"/>
    </w:rPr>
  </w:style>
  <w:style w:type="paragraph" w:customStyle="1" w:styleId="Sommaire">
    <w:name w:val="Sommaire"/>
    <w:basedOn w:val="Normal"/>
    <w:next w:val="Normal"/>
    <w:rsid w:val="001515C2"/>
    <w:pPr>
      <w:pageBreakBefore/>
      <w:tabs>
        <w:tab w:val="left" w:pos="-5670"/>
      </w:tabs>
      <w:spacing w:after="360"/>
      <w:jc w:val="both"/>
    </w:pPr>
    <w:rPr>
      <w:rFonts w:ascii="Arial" w:hAnsi="Arial"/>
      <w:b/>
      <w:color w:val="000000"/>
      <w:sz w:val="32"/>
    </w:rPr>
  </w:style>
  <w:style w:type="paragraph" w:customStyle="1" w:styleId="Titredechapitre">
    <w:name w:val="Titre de chapitre"/>
    <w:next w:val="Textefragment"/>
    <w:rsid w:val="001515C2"/>
    <w:pPr>
      <w:widowControl w:val="0"/>
      <w:spacing w:after="300"/>
    </w:pPr>
    <w:rPr>
      <w:rFonts w:ascii="Arial Gras" w:hAnsi="Arial Gras" w:cs="Arial"/>
      <w:b/>
      <w:color w:val="4D4D4D"/>
      <w:sz w:val="36"/>
    </w:rPr>
  </w:style>
  <w:style w:type="paragraph" w:customStyle="1" w:styleId="Textefragment">
    <w:name w:val="Texte fragment"/>
    <w:link w:val="TextefragmentCar"/>
    <w:rsid w:val="001515C2"/>
    <w:pPr>
      <w:spacing w:before="120"/>
      <w:ind w:left="57"/>
    </w:pPr>
    <w:rPr>
      <w:rFonts w:ascii="Arial" w:hAnsi="Arial"/>
    </w:rPr>
  </w:style>
  <w:style w:type="paragraph" w:customStyle="1" w:styleId="Sous-fragment">
    <w:name w:val="Sous-fragment"/>
    <w:next w:val="Picto"/>
    <w:link w:val="Sous-fragmentCar"/>
    <w:rsid w:val="001515C2"/>
    <w:pPr>
      <w:spacing w:before="120" w:after="120"/>
      <w:ind w:right="57"/>
      <w:jc w:val="right"/>
      <w:outlineLvl w:val="3"/>
    </w:pPr>
    <w:rPr>
      <w:rFonts w:ascii="Arial" w:hAnsi="Arial" w:cs="Arial"/>
      <w:b/>
      <w:i/>
      <w:color w:val="000000"/>
    </w:rPr>
  </w:style>
  <w:style w:type="paragraph" w:customStyle="1" w:styleId="Picto">
    <w:name w:val="Picto"/>
    <w:rsid w:val="001515C2"/>
    <w:rPr>
      <w:rFonts w:ascii="Arial" w:hAnsi="Arial"/>
      <w:sz w:val="22"/>
    </w:rPr>
  </w:style>
  <w:style w:type="paragraph" w:customStyle="1" w:styleId="Module">
    <w:name w:val="Module"/>
    <w:next w:val="Textefragment"/>
    <w:link w:val="ModuleCar"/>
    <w:rsid w:val="001515C2"/>
    <w:pPr>
      <w:spacing w:after="300"/>
      <w:outlineLvl w:val="1"/>
    </w:pPr>
    <w:rPr>
      <w:rFonts w:ascii="Arial" w:hAnsi="Arial" w:cs="Arial"/>
      <w:b/>
      <w:color w:val="000080"/>
      <w:sz w:val="32"/>
    </w:rPr>
  </w:style>
  <w:style w:type="paragraph" w:customStyle="1" w:styleId="Fragment">
    <w:name w:val="Fragment"/>
    <w:next w:val="Picto"/>
    <w:link w:val="FragmentCar"/>
    <w:rsid w:val="001515C2"/>
    <w:pPr>
      <w:spacing w:before="120" w:after="120"/>
      <w:ind w:left="-69"/>
      <w:outlineLvl w:val="2"/>
    </w:pPr>
    <w:rPr>
      <w:rFonts w:ascii="Arial" w:hAnsi="Arial" w:cs="Arial"/>
      <w:b/>
      <w:color w:val="000000"/>
      <w:sz w:val="22"/>
    </w:rPr>
  </w:style>
  <w:style w:type="paragraph" w:customStyle="1" w:styleId="En-ttetableau">
    <w:name w:val="En-tête tableau"/>
    <w:basedOn w:val="Normal"/>
    <w:rsid w:val="001515C2"/>
    <w:pPr>
      <w:widowControl w:val="0"/>
      <w:spacing w:before="60" w:after="60"/>
      <w:ind w:left="57"/>
    </w:pPr>
    <w:rPr>
      <w:rFonts w:ascii="Arial" w:hAnsi="Arial"/>
      <w:b/>
      <w:sz w:val="20"/>
    </w:rPr>
  </w:style>
  <w:style w:type="paragraph" w:customStyle="1" w:styleId="Etape">
    <w:name w:val="Etape"/>
    <w:rsid w:val="001515C2"/>
    <w:pPr>
      <w:spacing w:before="60"/>
      <w:jc w:val="center"/>
    </w:pPr>
    <w:rPr>
      <w:rFonts w:ascii="Arial" w:hAnsi="Arial"/>
      <w:b/>
      <w:noProof/>
    </w:rPr>
  </w:style>
  <w:style w:type="paragraph" w:customStyle="1" w:styleId="Fragmentsuite">
    <w:name w:val="Fragment suite"/>
    <w:basedOn w:val="Fragment"/>
    <w:next w:val="Picto"/>
    <w:autoRedefine/>
    <w:rsid w:val="001515C2"/>
    <w:pPr>
      <w:outlineLvl w:val="9"/>
    </w:pPr>
    <w:rPr>
      <w:bCs/>
      <w:iCs/>
    </w:rPr>
  </w:style>
  <w:style w:type="paragraph" w:styleId="Index1">
    <w:name w:val="index 1"/>
    <w:basedOn w:val="Normal"/>
    <w:next w:val="Normal"/>
    <w:autoRedefine/>
    <w:uiPriority w:val="99"/>
    <w:semiHidden/>
    <w:rsid w:val="001515C2"/>
    <w:pPr>
      <w:spacing w:before="0"/>
      <w:ind w:left="220" w:hanging="220"/>
    </w:pPr>
    <w:rPr>
      <w:rFonts w:asciiTheme="minorHAnsi" w:hAnsiTheme="minorHAnsi"/>
      <w:sz w:val="18"/>
      <w:szCs w:val="18"/>
    </w:rPr>
  </w:style>
  <w:style w:type="paragraph" w:styleId="Index2">
    <w:name w:val="index 2"/>
    <w:basedOn w:val="Normal"/>
    <w:next w:val="Normal"/>
    <w:autoRedefine/>
    <w:uiPriority w:val="99"/>
    <w:semiHidden/>
    <w:rsid w:val="001515C2"/>
    <w:pPr>
      <w:spacing w:before="0"/>
      <w:ind w:left="440" w:hanging="220"/>
    </w:pPr>
    <w:rPr>
      <w:rFonts w:asciiTheme="minorHAnsi" w:hAnsiTheme="minorHAnsi"/>
      <w:sz w:val="18"/>
      <w:szCs w:val="18"/>
    </w:rPr>
  </w:style>
  <w:style w:type="paragraph" w:customStyle="1" w:styleId="Indextableau">
    <w:name w:val="Index tableau"/>
    <w:basedOn w:val="Normal"/>
    <w:rsid w:val="001515C2"/>
    <w:pPr>
      <w:spacing w:before="60"/>
      <w:ind w:right="113"/>
      <w:jc w:val="right"/>
    </w:pPr>
    <w:rPr>
      <w:rFonts w:ascii="Arial" w:hAnsi="Arial"/>
      <w:i/>
      <w:sz w:val="20"/>
    </w:rPr>
  </w:style>
  <w:style w:type="paragraph" w:customStyle="1" w:styleId="interligne">
    <w:name w:val="interligne"/>
    <w:basedOn w:val="Normal"/>
    <w:next w:val="Normal"/>
    <w:rsid w:val="001515C2"/>
    <w:pPr>
      <w:spacing w:line="360" w:lineRule="auto"/>
    </w:pPr>
  </w:style>
  <w:style w:type="character" w:styleId="Lienhypertexte">
    <w:name w:val="Hyperlink"/>
    <w:basedOn w:val="Policepardfaut"/>
    <w:uiPriority w:val="99"/>
    <w:semiHidden/>
    <w:rsid w:val="001515C2"/>
    <w:rPr>
      <w:rFonts w:cs="Times New Roman"/>
      <w:color w:val="0000FF"/>
      <w:u w:val="single"/>
    </w:rPr>
  </w:style>
  <w:style w:type="paragraph" w:styleId="Listenumros">
    <w:name w:val="List Number"/>
    <w:basedOn w:val="Textefragment"/>
    <w:uiPriority w:val="99"/>
    <w:semiHidden/>
    <w:rsid w:val="001515C2"/>
    <w:pPr>
      <w:numPr>
        <w:numId w:val="2"/>
      </w:numPr>
      <w:tabs>
        <w:tab w:val="clear" w:pos="360"/>
        <w:tab w:val="num" w:pos="0"/>
        <w:tab w:val="num" w:pos="142"/>
      </w:tabs>
      <w:spacing w:before="80"/>
      <w:ind w:left="397" w:hanging="329"/>
    </w:pPr>
  </w:style>
  <w:style w:type="paragraph" w:styleId="Listepuces">
    <w:name w:val="List Bullet"/>
    <w:basedOn w:val="Textefragment"/>
    <w:uiPriority w:val="99"/>
    <w:semiHidden/>
    <w:rsid w:val="001515C2"/>
    <w:pPr>
      <w:numPr>
        <w:numId w:val="4"/>
      </w:numPr>
      <w:tabs>
        <w:tab w:val="clear" w:pos="360"/>
      </w:tabs>
      <w:spacing w:before="80"/>
      <w:ind w:left="408" w:hanging="340"/>
    </w:pPr>
  </w:style>
  <w:style w:type="paragraph" w:styleId="Listepuces2">
    <w:name w:val="List Bullet 2"/>
    <w:basedOn w:val="Textefragment"/>
    <w:uiPriority w:val="99"/>
    <w:semiHidden/>
    <w:rsid w:val="001515C2"/>
    <w:pPr>
      <w:numPr>
        <w:numId w:val="5"/>
      </w:numPr>
      <w:tabs>
        <w:tab w:val="clear" w:pos="0"/>
      </w:tabs>
      <w:spacing w:before="20" w:after="20"/>
      <w:ind w:left="709" w:hanging="284"/>
    </w:pPr>
  </w:style>
  <w:style w:type="character" w:styleId="Marquedecommentaire">
    <w:name w:val="annotation reference"/>
    <w:basedOn w:val="Policepardfaut"/>
    <w:uiPriority w:val="99"/>
    <w:semiHidden/>
    <w:rsid w:val="001515C2"/>
    <w:rPr>
      <w:rFonts w:cs="Times New Roman"/>
      <w:sz w:val="16"/>
    </w:rPr>
  </w:style>
  <w:style w:type="paragraph" w:customStyle="1" w:styleId="Modulesuite">
    <w:name w:val="Module suite"/>
    <w:basedOn w:val="Module"/>
    <w:next w:val="Normal"/>
    <w:rsid w:val="001515C2"/>
    <w:pPr>
      <w:keepNext/>
      <w:pageBreakBefore/>
      <w:outlineLvl w:val="9"/>
    </w:pPr>
  </w:style>
  <w:style w:type="paragraph" w:customStyle="1" w:styleId="MRS-Pictos">
    <w:name w:val="MRS-Pictos"/>
    <w:basedOn w:val="Textefragment"/>
    <w:rsid w:val="001515C2"/>
    <w:pPr>
      <w:ind w:left="0"/>
    </w:pPr>
  </w:style>
  <w:style w:type="paragraph" w:customStyle="1" w:styleId="MRS-Schmas">
    <w:name w:val="MRS-Schémas"/>
    <w:basedOn w:val="Textefragment"/>
    <w:rsid w:val="001515C2"/>
  </w:style>
  <w:style w:type="paragraph" w:customStyle="1" w:styleId="MRS-Units">
    <w:name w:val="MRS-Unités"/>
    <w:basedOn w:val="Textefragment"/>
    <w:rsid w:val="001515C2"/>
    <w:pPr>
      <w:ind w:left="0"/>
    </w:pPr>
  </w:style>
  <w:style w:type="paragraph" w:customStyle="1" w:styleId="MRS-Tableaux">
    <w:name w:val="MRS-Tableaux"/>
    <w:basedOn w:val="MRS-Units"/>
    <w:rsid w:val="001515C2"/>
  </w:style>
  <w:style w:type="paragraph" w:styleId="Normalcentr">
    <w:name w:val="Block Text"/>
    <w:basedOn w:val="Normal"/>
    <w:uiPriority w:val="99"/>
    <w:semiHidden/>
    <w:rsid w:val="001515C2"/>
    <w:pPr>
      <w:spacing w:before="60"/>
      <w:ind w:left="74" w:right="215"/>
      <w:jc w:val="both"/>
    </w:pPr>
  </w:style>
  <w:style w:type="character" w:styleId="Numrodepage">
    <w:name w:val="page number"/>
    <w:basedOn w:val="Policepardfaut"/>
    <w:uiPriority w:val="99"/>
    <w:semiHidden/>
    <w:rsid w:val="001515C2"/>
    <w:rPr>
      <w:rFonts w:cs="Times New Roman"/>
    </w:rPr>
  </w:style>
  <w:style w:type="paragraph" w:customStyle="1" w:styleId="Textetableau">
    <w:name w:val="Texte tableau"/>
    <w:rsid w:val="001515C2"/>
    <w:pPr>
      <w:spacing w:before="60" w:after="60"/>
      <w:ind w:left="74" w:right="74"/>
    </w:pPr>
    <w:rPr>
      <w:rFonts w:ascii="Arial" w:hAnsi="Arial"/>
    </w:rPr>
  </w:style>
  <w:style w:type="paragraph" w:styleId="Titreindex">
    <w:name w:val="index heading"/>
    <w:basedOn w:val="Normal"/>
    <w:next w:val="Index1"/>
    <w:uiPriority w:val="99"/>
    <w:semiHidden/>
    <w:rsid w:val="001515C2"/>
    <w:pPr>
      <w:spacing w:before="240" w:after="120"/>
      <w:jc w:val="center"/>
    </w:pPr>
    <w:rPr>
      <w:rFonts w:asciiTheme="minorHAnsi" w:hAnsiTheme="minorHAnsi"/>
      <w:b/>
      <w:bCs/>
      <w:sz w:val="26"/>
      <w:szCs w:val="26"/>
    </w:rPr>
  </w:style>
  <w:style w:type="paragraph" w:styleId="TM5">
    <w:name w:val="toc 5"/>
    <w:basedOn w:val="Normal"/>
    <w:next w:val="Normal"/>
    <w:autoRedefine/>
    <w:uiPriority w:val="39"/>
    <w:semiHidden/>
    <w:rsid w:val="001515C2"/>
    <w:pPr>
      <w:spacing w:before="0"/>
      <w:ind w:left="880"/>
    </w:pPr>
    <w:rPr>
      <w:rFonts w:asciiTheme="minorHAnsi" w:hAnsiTheme="minorHAnsi"/>
      <w:sz w:val="18"/>
      <w:szCs w:val="18"/>
    </w:rPr>
  </w:style>
  <w:style w:type="paragraph" w:styleId="TM6">
    <w:name w:val="toc 6"/>
    <w:basedOn w:val="Normal"/>
    <w:next w:val="Normal"/>
    <w:autoRedefine/>
    <w:uiPriority w:val="39"/>
    <w:semiHidden/>
    <w:rsid w:val="001515C2"/>
    <w:pPr>
      <w:spacing w:before="0"/>
      <w:ind w:left="1100"/>
    </w:pPr>
    <w:rPr>
      <w:rFonts w:asciiTheme="minorHAnsi" w:hAnsiTheme="minorHAnsi"/>
      <w:sz w:val="18"/>
      <w:szCs w:val="18"/>
    </w:rPr>
  </w:style>
  <w:style w:type="paragraph" w:styleId="TM7">
    <w:name w:val="toc 7"/>
    <w:basedOn w:val="Normal"/>
    <w:next w:val="Normal"/>
    <w:autoRedefine/>
    <w:uiPriority w:val="39"/>
    <w:semiHidden/>
    <w:rsid w:val="001515C2"/>
    <w:pPr>
      <w:spacing w:before="0"/>
      <w:ind w:left="1320"/>
    </w:pPr>
    <w:rPr>
      <w:rFonts w:asciiTheme="minorHAnsi" w:hAnsiTheme="minorHAnsi"/>
      <w:sz w:val="18"/>
      <w:szCs w:val="18"/>
    </w:rPr>
  </w:style>
  <w:style w:type="paragraph" w:styleId="TM8">
    <w:name w:val="toc 8"/>
    <w:basedOn w:val="Normal"/>
    <w:next w:val="Normal"/>
    <w:autoRedefine/>
    <w:uiPriority w:val="39"/>
    <w:semiHidden/>
    <w:rsid w:val="001515C2"/>
    <w:pPr>
      <w:spacing w:before="0"/>
      <w:ind w:left="1540"/>
    </w:pPr>
    <w:rPr>
      <w:rFonts w:asciiTheme="minorHAnsi" w:hAnsiTheme="minorHAnsi"/>
      <w:sz w:val="18"/>
      <w:szCs w:val="18"/>
    </w:rPr>
  </w:style>
  <w:style w:type="paragraph" w:styleId="TM9">
    <w:name w:val="toc 9"/>
    <w:basedOn w:val="Normal"/>
    <w:next w:val="Normal"/>
    <w:autoRedefine/>
    <w:uiPriority w:val="39"/>
    <w:semiHidden/>
    <w:rsid w:val="001515C2"/>
    <w:pPr>
      <w:spacing w:before="0"/>
      <w:ind w:left="1760"/>
    </w:pPr>
    <w:rPr>
      <w:rFonts w:asciiTheme="minorHAnsi" w:hAnsiTheme="minorHAnsi"/>
      <w:sz w:val="18"/>
      <w:szCs w:val="18"/>
    </w:rPr>
  </w:style>
  <w:style w:type="paragraph" w:styleId="Lgende">
    <w:name w:val="caption"/>
    <w:basedOn w:val="Normal"/>
    <w:next w:val="Normal"/>
    <w:uiPriority w:val="35"/>
    <w:qFormat/>
    <w:rsid w:val="001515C2"/>
    <w:pPr>
      <w:spacing w:after="120"/>
    </w:pPr>
    <w:rPr>
      <w:b/>
      <w:bCs/>
      <w:sz w:val="20"/>
    </w:rPr>
  </w:style>
  <w:style w:type="paragraph" w:customStyle="1" w:styleId="Type-document">
    <w:name w:val="Type-document"/>
    <w:rsid w:val="001515C2"/>
    <w:pPr>
      <w:jc w:val="center"/>
    </w:pPr>
    <w:rPr>
      <w:rFonts w:ascii="Arial" w:hAnsi="Arial" w:cs="Arial"/>
      <w:b/>
      <w:bCs/>
      <w:color w:val="000080"/>
      <w:sz w:val="32"/>
    </w:rPr>
  </w:style>
  <w:style w:type="paragraph" w:customStyle="1" w:styleId="Titredudocument">
    <w:name w:val="Titre du document"/>
    <w:rsid w:val="001515C2"/>
    <w:pPr>
      <w:jc w:val="center"/>
    </w:pPr>
    <w:rPr>
      <w:rFonts w:ascii="Arial" w:hAnsi="Arial" w:cs="Arial"/>
      <w:b/>
      <w:color w:val="000000"/>
      <w:sz w:val="38"/>
    </w:rPr>
  </w:style>
  <w:style w:type="paragraph" w:customStyle="1" w:styleId="Suiviversion">
    <w:name w:val="Suivi_version"/>
    <w:rsid w:val="001515C2"/>
    <w:pPr>
      <w:spacing w:before="120"/>
      <w:jc w:val="center"/>
    </w:pPr>
    <w:rPr>
      <w:rFonts w:ascii="Arial" w:hAnsi="Arial"/>
    </w:rPr>
  </w:style>
  <w:style w:type="paragraph" w:customStyle="1" w:styleId="Sous-titreAlphabtique">
    <w:name w:val="Sous-titre Alphabétique"/>
    <w:next w:val="Textefragment"/>
    <w:rsid w:val="001515C2"/>
    <w:pPr>
      <w:numPr>
        <w:numId w:val="6"/>
      </w:numPr>
      <w:tabs>
        <w:tab w:val="clear" w:pos="388"/>
      </w:tabs>
      <w:spacing w:before="120"/>
      <w:ind w:left="397" w:hanging="340"/>
    </w:pPr>
    <w:rPr>
      <w:rFonts w:ascii="Arial" w:hAnsi="Arial"/>
      <w:b/>
      <w:sz w:val="21"/>
    </w:rPr>
  </w:style>
  <w:style w:type="paragraph" w:customStyle="1" w:styleId="Sous-titrePuce">
    <w:name w:val="Sous-titre Puce"/>
    <w:basedOn w:val="Sous-titreAlphabtique"/>
    <w:next w:val="Textefragment"/>
    <w:rsid w:val="001515C2"/>
    <w:pPr>
      <w:numPr>
        <w:numId w:val="0"/>
      </w:numPr>
      <w:ind w:left="360" w:hanging="360"/>
    </w:pPr>
  </w:style>
  <w:style w:type="paragraph" w:customStyle="1" w:styleId="NumTableau">
    <w:name w:val="Num Tableau"/>
    <w:rsid w:val="001515C2"/>
    <w:pPr>
      <w:numPr>
        <w:numId w:val="3"/>
      </w:numPr>
      <w:tabs>
        <w:tab w:val="clear" w:pos="360"/>
        <w:tab w:val="num" w:pos="0"/>
        <w:tab w:val="num" w:pos="142"/>
      </w:tabs>
      <w:spacing w:before="60" w:after="60"/>
      <w:ind w:left="539" w:hanging="284"/>
      <w:jc w:val="center"/>
    </w:pPr>
    <w:rPr>
      <w:rFonts w:ascii="Arial Gras" w:hAnsi="Arial Gras"/>
      <w:b/>
    </w:rPr>
  </w:style>
  <w:style w:type="paragraph" w:customStyle="1" w:styleId="MRS-Pictos-Conception">
    <w:name w:val="MRS-Pictos-Conception"/>
    <w:rsid w:val="001515C2"/>
    <w:pPr>
      <w:spacing w:before="120"/>
    </w:pPr>
    <w:rPr>
      <w:sz w:val="22"/>
    </w:rPr>
  </w:style>
  <w:style w:type="character" w:styleId="Lienhypertextesuivivisit">
    <w:name w:val="FollowedHyperlink"/>
    <w:basedOn w:val="Policepardfaut"/>
    <w:uiPriority w:val="99"/>
    <w:semiHidden/>
    <w:rsid w:val="001515C2"/>
    <w:rPr>
      <w:rFonts w:cs="Times New Roman"/>
      <w:color w:val="800080"/>
      <w:u w:val="single"/>
    </w:rPr>
  </w:style>
  <w:style w:type="paragraph" w:styleId="Textedebulles">
    <w:name w:val="Balloon Text"/>
    <w:basedOn w:val="Normal"/>
    <w:link w:val="TextedebullesCar"/>
    <w:uiPriority w:val="99"/>
    <w:semiHidden/>
    <w:unhideWhenUsed/>
    <w:rsid w:val="00874FA8"/>
    <w:pPr>
      <w:spacing w:before="0"/>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874FA8"/>
    <w:rPr>
      <w:rFonts w:ascii="Tahoma" w:hAnsi="Tahoma" w:cs="Tahoma"/>
      <w:sz w:val="16"/>
      <w:szCs w:val="16"/>
    </w:rPr>
  </w:style>
  <w:style w:type="paragraph" w:customStyle="1" w:styleId="DiffusionVeePee">
    <w:name w:val="Diffusion VeePee"/>
    <w:next w:val="Textefragment"/>
    <w:rsid w:val="001515C2"/>
    <w:pPr>
      <w:jc w:val="center"/>
    </w:pPr>
    <w:rPr>
      <w:rFonts w:ascii="Arial" w:hAnsi="Arial"/>
    </w:rPr>
  </w:style>
  <w:style w:type="paragraph" w:customStyle="1" w:styleId="MRS-VeePee-pictos">
    <w:name w:val="MRS-VeePee-pictos"/>
    <w:basedOn w:val="MRS-Tableaux"/>
    <w:rsid w:val="001515C2"/>
  </w:style>
  <w:style w:type="character" w:customStyle="1" w:styleId="Titre10">
    <w:name w:val="Titre1"/>
    <w:basedOn w:val="Policepardfaut"/>
    <w:rsid w:val="00874FA8"/>
    <w:rPr>
      <w:rFonts w:cs="Times New Roman"/>
    </w:rPr>
  </w:style>
  <w:style w:type="paragraph" w:customStyle="1" w:styleId="EF-chapitretitre">
    <w:name w:val="EF - chapitre titre"/>
    <w:next w:val="EFmoduletitre"/>
    <w:link w:val="EF-chapitretitreCar"/>
    <w:qFormat/>
    <w:rsid w:val="0002154A"/>
    <w:pPr>
      <w:numPr>
        <w:numId w:val="7"/>
      </w:numPr>
      <w:ind w:left="340" w:hanging="340"/>
      <w:outlineLvl w:val="0"/>
    </w:pPr>
    <w:rPr>
      <w:rFonts w:ascii="Arial Gras" w:hAnsi="Arial Gras" w:cs="Arial"/>
      <w:b/>
      <w:color w:val="4D4D4D"/>
      <w:sz w:val="36"/>
    </w:rPr>
  </w:style>
  <w:style w:type="character" w:customStyle="1" w:styleId="ModuleCar">
    <w:name w:val="Module Car"/>
    <w:basedOn w:val="Policepardfaut"/>
    <w:link w:val="Module"/>
    <w:locked/>
    <w:rsid w:val="005252BC"/>
    <w:rPr>
      <w:rFonts w:ascii="Arial" w:hAnsi="Arial" w:cs="Arial"/>
      <w:b/>
      <w:color w:val="000080"/>
      <w:sz w:val="32"/>
    </w:rPr>
  </w:style>
  <w:style w:type="character" w:customStyle="1" w:styleId="EF-chapitretitreCar">
    <w:name w:val="EF - chapitre titre Car"/>
    <w:basedOn w:val="ModuleCar"/>
    <w:link w:val="EF-chapitretitre"/>
    <w:locked/>
    <w:rsid w:val="0002154A"/>
    <w:rPr>
      <w:rFonts w:ascii="Arial Gras" w:hAnsi="Arial Gras" w:cs="Arial"/>
      <w:b/>
      <w:color w:val="4D4D4D"/>
      <w:sz w:val="36"/>
    </w:rPr>
  </w:style>
  <w:style w:type="paragraph" w:customStyle="1" w:styleId="EFmoduletitre">
    <w:name w:val="EF module titre"/>
    <w:next w:val="EFtiquette"/>
    <w:link w:val="EFmoduletitreCar"/>
    <w:qFormat/>
    <w:rsid w:val="00290A72"/>
    <w:pPr>
      <w:keepLines/>
      <w:numPr>
        <w:ilvl w:val="1"/>
        <w:numId w:val="7"/>
      </w:numPr>
      <w:spacing w:after="360"/>
      <w:ind w:left="340" w:hanging="340"/>
      <w:outlineLvl w:val="1"/>
    </w:pPr>
    <w:rPr>
      <w:rFonts w:ascii="Arial" w:hAnsi="Arial" w:cs="Arial"/>
      <w:b/>
      <w:color w:val="0A9E97"/>
      <w:sz w:val="32"/>
    </w:rPr>
  </w:style>
  <w:style w:type="paragraph" w:customStyle="1" w:styleId="EFtiquette">
    <w:name w:val="EF étiquette"/>
    <w:link w:val="EFtiquetteCar"/>
    <w:qFormat/>
    <w:rsid w:val="00171D5E"/>
    <w:pPr>
      <w:numPr>
        <w:ilvl w:val="2"/>
        <w:numId w:val="7"/>
      </w:numPr>
      <w:ind w:left="0" w:hanging="180"/>
    </w:pPr>
    <w:rPr>
      <w:rFonts w:ascii="Arial" w:hAnsi="Arial" w:cs="Arial"/>
      <w:b/>
      <w:color w:val="000000"/>
      <w:sz w:val="22"/>
    </w:rPr>
  </w:style>
  <w:style w:type="character" w:customStyle="1" w:styleId="EFmoduletitreCar">
    <w:name w:val="EF module titre Car"/>
    <w:basedOn w:val="ModuleCar"/>
    <w:link w:val="EFmoduletitre"/>
    <w:locked/>
    <w:rsid w:val="00290A72"/>
    <w:rPr>
      <w:rFonts w:ascii="Arial" w:hAnsi="Arial" w:cs="Arial"/>
      <w:b/>
      <w:color w:val="0A9E97"/>
      <w:sz w:val="32"/>
    </w:rPr>
  </w:style>
  <w:style w:type="paragraph" w:customStyle="1" w:styleId="EFsoustiquette">
    <w:name w:val="EF sous étiquette"/>
    <w:basedOn w:val="Sous-fragment"/>
    <w:link w:val="EFsoustiquetteCar"/>
    <w:qFormat/>
    <w:rsid w:val="004C7458"/>
    <w:pPr>
      <w:jc w:val="center"/>
    </w:pPr>
  </w:style>
  <w:style w:type="character" w:customStyle="1" w:styleId="FragmentCar">
    <w:name w:val="Fragment Car"/>
    <w:basedOn w:val="Policepardfaut"/>
    <w:link w:val="Fragment"/>
    <w:locked/>
    <w:rsid w:val="004C7458"/>
    <w:rPr>
      <w:rFonts w:ascii="Arial" w:hAnsi="Arial" w:cs="Arial"/>
      <w:b/>
      <w:color w:val="000000"/>
      <w:sz w:val="22"/>
    </w:rPr>
  </w:style>
  <w:style w:type="character" w:customStyle="1" w:styleId="EFtiquetteCar">
    <w:name w:val="EF étiquette Car"/>
    <w:basedOn w:val="FragmentCar"/>
    <w:link w:val="EFtiquette"/>
    <w:locked/>
    <w:rsid w:val="00171D5E"/>
    <w:rPr>
      <w:rFonts w:ascii="Arial" w:hAnsi="Arial" w:cs="Arial"/>
      <w:b/>
      <w:color w:val="000000"/>
      <w:sz w:val="22"/>
    </w:rPr>
  </w:style>
  <w:style w:type="paragraph" w:customStyle="1" w:styleId="EFtextestandard">
    <w:name w:val="EF texte standard"/>
    <w:basedOn w:val="Textefragment"/>
    <w:link w:val="EFtextestandardCar"/>
    <w:qFormat/>
    <w:rsid w:val="004C7458"/>
    <w:rPr>
      <w:color w:val="000000"/>
    </w:rPr>
  </w:style>
  <w:style w:type="character" w:customStyle="1" w:styleId="Sous-fragmentCar">
    <w:name w:val="Sous-fragment Car"/>
    <w:basedOn w:val="Policepardfaut"/>
    <w:link w:val="Sous-fragment"/>
    <w:locked/>
    <w:rsid w:val="004C7458"/>
    <w:rPr>
      <w:rFonts w:ascii="Arial" w:hAnsi="Arial" w:cs="Arial"/>
      <w:b/>
      <w:i/>
      <w:color w:val="000000"/>
    </w:rPr>
  </w:style>
  <w:style w:type="character" w:customStyle="1" w:styleId="EFsoustiquetteCar">
    <w:name w:val="EF sous étiquette Car"/>
    <w:basedOn w:val="Sous-fragmentCar"/>
    <w:link w:val="EFsoustiquette"/>
    <w:locked/>
    <w:rsid w:val="004C7458"/>
    <w:rPr>
      <w:rFonts w:ascii="Arial" w:hAnsi="Arial" w:cs="Arial"/>
      <w:b/>
      <w:i/>
      <w:color w:val="000000"/>
    </w:rPr>
  </w:style>
  <w:style w:type="character" w:customStyle="1" w:styleId="TextefragmentCar">
    <w:name w:val="Texte fragment Car"/>
    <w:basedOn w:val="Policepardfaut"/>
    <w:link w:val="Textefragment"/>
    <w:locked/>
    <w:rsid w:val="004C7458"/>
    <w:rPr>
      <w:rFonts w:ascii="Arial" w:hAnsi="Arial" w:cs="Times New Roman"/>
    </w:rPr>
  </w:style>
  <w:style w:type="character" w:customStyle="1" w:styleId="EFtextestandardCar">
    <w:name w:val="EF texte standard Car"/>
    <w:basedOn w:val="TextefragmentCar"/>
    <w:link w:val="EFtextestandard"/>
    <w:locked/>
    <w:rsid w:val="004C7458"/>
    <w:rPr>
      <w:rFonts w:ascii="Arial" w:hAnsi="Arial" w:cs="Times New Roman"/>
      <w:color w:val="000000"/>
    </w:rPr>
  </w:style>
  <w:style w:type="paragraph" w:styleId="Index3">
    <w:name w:val="index 3"/>
    <w:basedOn w:val="Normal"/>
    <w:next w:val="Normal"/>
    <w:autoRedefine/>
    <w:uiPriority w:val="99"/>
    <w:unhideWhenUsed/>
    <w:rsid w:val="00E875F3"/>
    <w:pPr>
      <w:spacing w:before="0"/>
      <w:ind w:left="660" w:hanging="220"/>
    </w:pPr>
    <w:rPr>
      <w:rFonts w:asciiTheme="minorHAnsi" w:hAnsiTheme="minorHAnsi"/>
      <w:sz w:val="18"/>
      <w:szCs w:val="18"/>
    </w:rPr>
  </w:style>
  <w:style w:type="paragraph" w:styleId="Index4">
    <w:name w:val="index 4"/>
    <w:basedOn w:val="Normal"/>
    <w:next w:val="Normal"/>
    <w:autoRedefine/>
    <w:uiPriority w:val="99"/>
    <w:unhideWhenUsed/>
    <w:rsid w:val="00E875F3"/>
    <w:pPr>
      <w:spacing w:before="0"/>
      <w:ind w:left="880" w:hanging="220"/>
    </w:pPr>
    <w:rPr>
      <w:rFonts w:asciiTheme="minorHAnsi" w:hAnsiTheme="minorHAnsi"/>
      <w:sz w:val="18"/>
      <w:szCs w:val="18"/>
    </w:rPr>
  </w:style>
  <w:style w:type="paragraph" w:styleId="Index5">
    <w:name w:val="index 5"/>
    <w:basedOn w:val="Normal"/>
    <w:next w:val="Normal"/>
    <w:autoRedefine/>
    <w:uiPriority w:val="99"/>
    <w:unhideWhenUsed/>
    <w:rsid w:val="00E875F3"/>
    <w:pPr>
      <w:spacing w:before="0"/>
      <w:ind w:left="1100" w:hanging="220"/>
    </w:pPr>
    <w:rPr>
      <w:rFonts w:asciiTheme="minorHAnsi" w:hAnsiTheme="minorHAnsi"/>
      <w:sz w:val="18"/>
      <w:szCs w:val="18"/>
    </w:rPr>
  </w:style>
  <w:style w:type="paragraph" w:styleId="Index6">
    <w:name w:val="index 6"/>
    <w:basedOn w:val="Normal"/>
    <w:next w:val="Normal"/>
    <w:autoRedefine/>
    <w:uiPriority w:val="99"/>
    <w:unhideWhenUsed/>
    <w:rsid w:val="00E875F3"/>
    <w:pPr>
      <w:spacing w:before="0"/>
      <w:ind w:left="1320" w:hanging="220"/>
    </w:pPr>
    <w:rPr>
      <w:rFonts w:asciiTheme="minorHAnsi" w:hAnsiTheme="minorHAnsi"/>
      <w:sz w:val="18"/>
      <w:szCs w:val="18"/>
    </w:rPr>
  </w:style>
  <w:style w:type="paragraph" w:styleId="Index7">
    <w:name w:val="index 7"/>
    <w:basedOn w:val="Normal"/>
    <w:next w:val="Normal"/>
    <w:autoRedefine/>
    <w:uiPriority w:val="99"/>
    <w:unhideWhenUsed/>
    <w:rsid w:val="00E875F3"/>
    <w:pPr>
      <w:spacing w:before="0"/>
      <w:ind w:left="1540" w:hanging="220"/>
    </w:pPr>
    <w:rPr>
      <w:rFonts w:asciiTheme="minorHAnsi" w:hAnsiTheme="minorHAnsi"/>
      <w:sz w:val="18"/>
      <w:szCs w:val="18"/>
    </w:rPr>
  </w:style>
  <w:style w:type="paragraph" w:styleId="Index8">
    <w:name w:val="index 8"/>
    <w:basedOn w:val="Normal"/>
    <w:next w:val="Normal"/>
    <w:autoRedefine/>
    <w:uiPriority w:val="99"/>
    <w:unhideWhenUsed/>
    <w:rsid w:val="00E875F3"/>
    <w:pPr>
      <w:spacing w:before="0"/>
      <w:ind w:left="1760" w:hanging="220"/>
    </w:pPr>
    <w:rPr>
      <w:rFonts w:asciiTheme="minorHAnsi" w:hAnsiTheme="minorHAnsi"/>
      <w:sz w:val="18"/>
      <w:szCs w:val="18"/>
    </w:rPr>
  </w:style>
  <w:style w:type="paragraph" w:styleId="Index9">
    <w:name w:val="index 9"/>
    <w:basedOn w:val="Normal"/>
    <w:next w:val="Normal"/>
    <w:autoRedefine/>
    <w:uiPriority w:val="99"/>
    <w:unhideWhenUsed/>
    <w:rsid w:val="00E875F3"/>
    <w:pPr>
      <w:spacing w:before="0"/>
      <w:ind w:left="1980" w:hanging="220"/>
    </w:pPr>
    <w:rPr>
      <w:rFonts w:asciiTheme="minorHAnsi" w:hAnsiTheme="minorHAnsi"/>
      <w:sz w:val="18"/>
      <w:szCs w:val="18"/>
    </w:rPr>
  </w:style>
  <w:style w:type="numbering" w:customStyle="1" w:styleId="EPMI-111">
    <w:name w:val="EPMI - 1.1.1."/>
    <w:pPr>
      <w:numPr>
        <w:numId w:val="9"/>
      </w:numPr>
    </w:pPr>
  </w:style>
  <w:style w:type="numbering" w:customStyle="1" w:styleId="EPMINchapitemodule">
    <w:name w:val="EPMI N° chapite + module"/>
    <w:pPr>
      <w:numPr>
        <w:numId w:val="8"/>
      </w:numPr>
    </w:pPr>
  </w:style>
  <w:style w:type="paragraph" w:customStyle="1" w:styleId="CLI">
    <w:name w:val="CLI"/>
    <w:autoRedefine/>
    <w:qFormat/>
    <w:rsid w:val="00616C39"/>
    <w:pPr>
      <w:numPr>
        <w:numId w:val="8"/>
      </w:numPr>
      <w:pBdr>
        <w:top w:val="double" w:sz="4" w:space="1" w:color="548DD4" w:themeColor="text2" w:themeTint="99"/>
        <w:left w:val="double" w:sz="4" w:space="4" w:color="548DD4" w:themeColor="text2" w:themeTint="99"/>
        <w:bottom w:val="double" w:sz="4" w:space="1" w:color="548DD4" w:themeColor="text2" w:themeTint="99"/>
        <w:right w:val="double" w:sz="4" w:space="4" w:color="548DD4" w:themeColor="text2" w:themeTint="99"/>
      </w:pBdr>
      <w:shd w:val="clear" w:color="auto" w:fill="000000" w:themeFill="text1"/>
    </w:pPr>
    <w:rPr>
      <w:rFonts w:ascii="Consolas" w:hAnsi="Consolas" w:cs="Arial"/>
      <w:color w:val="FFFFFF" w:themeColor="background1"/>
    </w:rPr>
  </w:style>
  <w:style w:type="paragraph" w:customStyle="1" w:styleId="PS">
    <w:name w:val="PS"/>
    <w:basedOn w:val="CLI"/>
    <w:next w:val="EFtextestandard"/>
    <w:qFormat/>
    <w:rsid w:val="0058266B"/>
    <w:pPr>
      <w:shd w:val="clear" w:color="auto" w:fill="17365D" w:themeFill="text2" w:themeFillShade="BF"/>
    </w:pPr>
  </w:style>
  <w:style w:type="paragraph" w:styleId="Paragraphedeliste">
    <w:name w:val="List Paragraph"/>
    <w:basedOn w:val="Normal"/>
    <w:uiPriority w:val="34"/>
    <w:qFormat/>
    <w:rsid w:val="00C77FEB"/>
    <w:pPr>
      <w:ind w:left="720"/>
      <w:contextualSpacing/>
    </w:pPr>
  </w:style>
  <w:style w:type="character" w:styleId="Mentionnonrsolue">
    <w:name w:val="Unresolved Mention"/>
    <w:basedOn w:val="Policepardfaut"/>
    <w:uiPriority w:val="99"/>
    <w:semiHidden/>
    <w:unhideWhenUsed/>
    <w:rsid w:val="00AB3C20"/>
    <w:rPr>
      <w:color w:val="605E5C"/>
      <w:shd w:val="clear" w:color="auto" w:fill="E1DFDD"/>
    </w:rPr>
  </w:style>
  <w:style w:type="table" w:styleId="Grilledutableau">
    <w:name w:val="Table Grid"/>
    <w:basedOn w:val="TableauNormal"/>
    <w:uiPriority w:val="59"/>
    <w:rsid w:val="00FB3D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97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all-it-network.com/pfsense-2-6-0-installati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foot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falzon.VEEPEE\Bureau\MRS%20VEEPEE%20V81.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1DA8BC-A8F0-4F40-BD29-F49DAD90C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MRS VEEPEE V81.dot</Template>
  <TotalTime>1522</TotalTime>
  <Pages>24</Pages>
  <Words>2282</Words>
  <Characters>13014</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Modèle MRS VEEPEE V81 B</vt:lpstr>
    </vt:vector>
  </TitlesOfParts>
  <Manager>Version commerciale VeePee</Manager>
  <Company>ARTECOMM - Tel : 04 50 52 05 03</Company>
  <LinksUpToDate>false</LinksUpToDate>
  <CharactersWithSpaces>15266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 MRS VEEPEE V81 B</dc:title>
  <dc:subject>Version 8.1 B - 17/08/2007</dc:subject>
  <dc:creator>Alex FALZON</dc:creator>
  <cp:keywords/>
  <dc:description/>
  <cp:lastModifiedBy>Maxime Rosmade</cp:lastModifiedBy>
  <cp:revision>14</cp:revision>
  <cp:lastPrinted>2007-05-27T14:42:00Z</cp:lastPrinted>
  <dcterms:created xsi:type="dcterms:W3CDTF">2024-04-02T05:51:00Z</dcterms:created>
  <dcterms:modified xsi:type="dcterms:W3CDTF">2024-04-14T08:14:00Z</dcterms:modified>
</cp:coreProperties>
</file>